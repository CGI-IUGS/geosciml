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180E5C1" w14:textId="77777777" w:rsidR="00AD44BE"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154171" w:history="1">
        <w:r w:rsidR="00AD44BE" w:rsidRPr="00822ED7">
          <w:rPr>
            <w:rStyle w:val="Hyperlink"/>
            <w:noProof/>
            <w:lang w:val="en-CA"/>
          </w:rPr>
          <w:t>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Scope</w:t>
        </w:r>
        <w:r w:rsidR="00AD44BE">
          <w:rPr>
            <w:noProof/>
            <w:webHidden/>
          </w:rPr>
          <w:tab/>
        </w:r>
        <w:r w:rsidR="00AD44BE">
          <w:rPr>
            <w:noProof/>
            <w:webHidden/>
          </w:rPr>
          <w:fldChar w:fldCharType="begin"/>
        </w:r>
        <w:r w:rsidR="00AD44BE">
          <w:rPr>
            <w:noProof/>
            <w:webHidden/>
          </w:rPr>
          <w:instrText xml:space="preserve"> PAGEREF _Toc458154171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68FAE485"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2" w:history="1">
        <w:r w:rsidR="00AD44BE" w:rsidRPr="00822ED7">
          <w:rPr>
            <w:rStyle w:val="Hyperlink"/>
            <w:noProof/>
            <w:lang w:val="en-CA"/>
          </w:rPr>
          <w:t>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w:t>
        </w:r>
        <w:r w:rsidR="00AD44BE">
          <w:rPr>
            <w:noProof/>
            <w:webHidden/>
          </w:rPr>
          <w:tab/>
        </w:r>
        <w:r w:rsidR="00AD44BE">
          <w:rPr>
            <w:noProof/>
            <w:webHidden/>
          </w:rPr>
          <w:fldChar w:fldCharType="begin"/>
        </w:r>
        <w:r w:rsidR="00AD44BE">
          <w:rPr>
            <w:noProof/>
            <w:webHidden/>
          </w:rPr>
          <w:instrText xml:space="preserve"> PAGEREF _Toc458154172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7C1DA020"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3" w:history="1">
        <w:r w:rsidR="00AD44BE" w:rsidRPr="00822ED7">
          <w:rPr>
            <w:rStyle w:val="Hyperlink"/>
            <w:noProof/>
            <w:lang w:val="en-CA"/>
          </w:rPr>
          <w:t>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References</w:t>
        </w:r>
        <w:r w:rsidR="00AD44BE">
          <w:rPr>
            <w:noProof/>
            <w:webHidden/>
          </w:rPr>
          <w:tab/>
        </w:r>
        <w:r w:rsidR="00AD44BE">
          <w:rPr>
            <w:noProof/>
            <w:webHidden/>
          </w:rPr>
          <w:fldChar w:fldCharType="begin"/>
        </w:r>
        <w:r w:rsidR="00AD44BE">
          <w:rPr>
            <w:noProof/>
            <w:webHidden/>
          </w:rPr>
          <w:instrText xml:space="preserve"> PAGEREF _Toc458154173 \h </w:instrText>
        </w:r>
        <w:r w:rsidR="00AD44BE">
          <w:rPr>
            <w:noProof/>
            <w:webHidden/>
          </w:rPr>
        </w:r>
        <w:r w:rsidR="00AD44BE">
          <w:rPr>
            <w:noProof/>
            <w:webHidden/>
          </w:rPr>
          <w:fldChar w:fldCharType="separate"/>
        </w:r>
        <w:r w:rsidR="00AD44BE">
          <w:rPr>
            <w:noProof/>
            <w:webHidden/>
          </w:rPr>
          <w:t>11</w:t>
        </w:r>
        <w:r w:rsidR="00AD44BE">
          <w:rPr>
            <w:noProof/>
            <w:webHidden/>
          </w:rPr>
          <w:fldChar w:fldCharType="end"/>
        </w:r>
      </w:hyperlink>
    </w:p>
    <w:p w14:paraId="1794D55A"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4" w:history="1">
        <w:r w:rsidR="00AD44BE" w:rsidRPr="00822ED7">
          <w:rPr>
            <w:rStyle w:val="Hyperlink"/>
            <w:noProof/>
            <w:lang w:val="en-CA"/>
          </w:rPr>
          <w:t>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Terms and Definitions</w:t>
        </w:r>
        <w:r w:rsidR="00AD44BE">
          <w:rPr>
            <w:noProof/>
            <w:webHidden/>
          </w:rPr>
          <w:tab/>
        </w:r>
        <w:r w:rsidR="00AD44BE">
          <w:rPr>
            <w:noProof/>
            <w:webHidden/>
          </w:rPr>
          <w:fldChar w:fldCharType="begin"/>
        </w:r>
        <w:r w:rsidR="00AD44BE">
          <w:rPr>
            <w:noProof/>
            <w:webHidden/>
          </w:rPr>
          <w:instrText xml:space="preserve"> PAGEREF _Toc458154174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43C99C8F"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5" w:history="1">
        <w:r w:rsidR="00AD44BE" w:rsidRPr="00822ED7">
          <w:rPr>
            <w:rStyle w:val="Hyperlink"/>
            <w:noProof/>
          </w:rPr>
          <w:t>4.1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classifier</w:t>
        </w:r>
        <w:r w:rsidR="00AD44BE">
          <w:rPr>
            <w:noProof/>
            <w:webHidden/>
          </w:rPr>
          <w:tab/>
        </w:r>
        <w:r w:rsidR="00AD44BE">
          <w:rPr>
            <w:noProof/>
            <w:webHidden/>
          </w:rPr>
          <w:fldChar w:fldCharType="begin"/>
        </w:r>
        <w:r w:rsidR="00AD44BE">
          <w:rPr>
            <w:noProof/>
            <w:webHidden/>
          </w:rPr>
          <w:instrText xml:space="preserve"> PAGEREF _Toc458154175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28880300"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6" w:history="1">
        <w:r w:rsidR="00AD44BE" w:rsidRPr="00822ED7">
          <w:rPr>
            <w:rStyle w:val="Hyperlink"/>
            <w:noProof/>
            <w:lang w:val="en-CA"/>
          </w:rPr>
          <w:t>4.2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domain feature</w:t>
        </w:r>
        <w:r w:rsidR="00AD44BE">
          <w:rPr>
            <w:noProof/>
            <w:webHidden/>
          </w:rPr>
          <w:tab/>
        </w:r>
        <w:r w:rsidR="00AD44BE">
          <w:rPr>
            <w:noProof/>
            <w:webHidden/>
          </w:rPr>
          <w:fldChar w:fldCharType="begin"/>
        </w:r>
        <w:r w:rsidR="00AD44BE">
          <w:rPr>
            <w:noProof/>
            <w:webHidden/>
          </w:rPr>
          <w:instrText xml:space="preserve"> PAGEREF _Toc458154176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04E7E3CE"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7" w:history="1">
        <w:r w:rsidR="00AD44BE" w:rsidRPr="00822ED7">
          <w:rPr>
            <w:rStyle w:val="Hyperlink"/>
            <w:noProof/>
            <w:lang w:val="en-CA"/>
          </w:rPr>
          <w:t>4.3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element &lt;XML&gt;</w:t>
        </w:r>
        <w:r w:rsidR="00AD44BE">
          <w:rPr>
            <w:noProof/>
            <w:webHidden/>
          </w:rPr>
          <w:tab/>
        </w:r>
        <w:r w:rsidR="00AD44BE">
          <w:rPr>
            <w:noProof/>
            <w:webHidden/>
          </w:rPr>
          <w:fldChar w:fldCharType="begin"/>
        </w:r>
        <w:r w:rsidR="00AD44BE">
          <w:rPr>
            <w:noProof/>
            <w:webHidden/>
          </w:rPr>
          <w:instrText xml:space="preserve"> PAGEREF _Toc458154177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4F1B1048"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8" w:history="1">
        <w:r w:rsidR="00AD44BE" w:rsidRPr="00822ED7">
          <w:rPr>
            <w:rStyle w:val="Hyperlink"/>
            <w:noProof/>
            <w:lang w:val="en-CA"/>
          </w:rPr>
          <w:t>4.4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feature</w:t>
        </w:r>
        <w:r w:rsidR="00AD44BE">
          <w:rPr>
            <w:noProof/>
            <w:webHidden/>
          </w:rPr>
          <w:tab/>
        </w:r>
        <w:r w:rsidR="00AD44BE">
          <w:rPr>
            <w:noProof/>
            <w:webHidden/>
          </w:rPr>
          <w:fldChar w:fldCharType="begin"/>
        </w:r>
        <w:r w:rsidR="00AD44BE">
          <w:rPr>
            <w:noProof/>
            <w:webHidden/>
          </w:rPr>
          <w:instrText xml:space="preserve"> PAGEREF _Toc458154178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C4C67B5"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9" w:history="1">
        <w:r w:rsidR="00AD44BE" w:rsidRPr="00822ED7">
          <w:rPr>
            <w:rStyle w:val="Hyperlink"/>
            <w:noProof/>
            <w:lang w:val="en-CA"/>
          </w:rPr>
          <w:t>4.5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application schema</w:t>
        </w:r>
        <w:r w:rsidR="00AD44BE">
          <w:rPr>
            <w:noProof/>
            <w:webHidden/>
          </w:rPr>
          <w:tab/>
        </w:r>
        <w:r w:rsidR="00AD44BE">
          <w:rPr>
            <w:noProof/>
            <w:webHidden/>
          </w:rPr>
          <w:fldChar w:fldCharType="begin"/>
        </w:r>
        <w:r w:rsidR="00AD44BE">
          <w:rPr>
            <w:noProof/>
            <w:webHidden/>
          </w:rPr>
          <w:instrText xml:space="preserve"> PAGEREF _Toc458154179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7A336484"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0" w:history="1">
        <w:r w:rsidR="00AD44BE" w:rsidRPr="00822ED7">
          <w:rPr>
            <w:rStyle w:val="Hyperlink"/>
            <w:noProof/>
            <w:lang w:val="en-CA"/>
          </w:rPr>
          <w:t>4.6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document</w:t>
        </w:r>
        <w:r w:rsidR="00AD44BE">
          <w:rPr>
            <w:noProof/>
            <w:webHidden/>
          </w:rPr>
          <w:tab/>
        </w:r>
        <w:r w:rsidR="00AD44BE">
          <w:rPr>
            <w:noProof/>
            <w:webHidden/>
          </w:rPr>
          <w:fldChar w:fldCharType="begin"/>
        </w:r>
        <w:r w:rsidR="00AD44BE">
          <w:rPr>
            <w:noProof/>
            <w:webHidden/>
          </w:rPr>
          <w:instrText xml:space="preserve"> PAGEREF _Toc458154180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20A40D06"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1" w:history="1">
        <w:r w:rsidR="00AD44BE" w:rsidRPr="00822ED7">
          <w:rPr>
            <w:rStyle w:val="Hyperlink"/>
            <w:noProof/>
            <w:lang w:val="en-CA"/>
          </w:rPr>
          <w:t>4.7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schema</w:t>
        </w:r>
        <w:r w:rsidR="00AD44BE">
          <w:rPr>
            <w:noProof/>
            <w:webHidden/>
          </w:rPr>
          <w:tab/>
        </w:r>
        <w:r w:rsidR="00AD44BE">
          <w:rPr>
            <w:noProof/>
            <w:webHidden/>
          </w:rPr>
          <w:fldChar w:fldCharType="begin"/>
        </w:r>
        <w:r w:rsidR="00AD44BE">
          <w:rPr>
            <w:noProof/>
            <w:webHidden/>
          </w:rPr>
          <w:instrText xml:space="preserve"> PAGEREF _Toc458154181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094566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2" w:history="1">
        <w:r w:rsidR="00AD44BE" w:rsidRPr="00822ED7">
          <w:rPr>
            <w:rStyle w:val="Hyperlink"/>
            <w:noProof/>
            <w:lang w:val="en-CA"/>
          </w:rPr>
          <w:t>4.8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measurement</w:t>
        </w:r>
        <w:r w:rsidR="00AD44BE">
          <w:rPr>
            <w:noProof/>
            <w:webHidden/>
          </w:rPr>
          <w:tab/>
        </w:r>
        <w:r w:rsidR="00AD44BE">
          <w:rPr>
            <w:noProof/>
            <w:webHidden/>
          </w:rPr>
          <w:fldChar w:fldCharType="begin"/>
        </w:r>
        <w:r w:rsidR="00AD44BE">
          <w:rPr>
            <w:noProof/>
            <w:webHidden/>
          </w:rPr>
          <w:instrText xml:space="preserve"> PAGEREF _Toc458154182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65C3823C"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3" w:history="1">
        <w:r w:rsidR="00AD44BE" w:rsidRPr="00822ED7">
          <w:rPr>
            <w:rStyle w:val="Hyperlink"/>
            <w:noProof/>
            <w:lang w:val="en-CA"/>
          </w:rPr>
          <w:t>4.9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w:t>
        </w:r>
        <w:r w:rsidR="00AD44BE">
          <w:rPr>
            <w:noProof/>
            <w:webHidden/>
          </w:rPr>
          <w:tab/>
        </w:r>
        <w:r w:rsidR="00AD44BE">
          <w:rPr>
            <w:noProof/>
            <w:webHidden/>
          </w:rPr>
          <w:fldChar w:fldCharType="begin"/>
        </w:r>
        <w:r w:rsidR="00AD44BE">
          <w:rPr>
            <w:noProof/>
            <w:webHidden/>
          </w:rPr>
          <w:instrText xml:space="preserve"> PAGEREF _Toc458154183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18682951"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4" w:history="1">
        <w:r w:rsidR="00AD44BE" w:rsidRPr="00822ED7">
          <w:rPr>
            <w:rStyle w:val="Hyperlink"/>
            <w:noProof/>
            <w:lang w:val="en-CA"/>
          </w:rPr>
          <w:t>4.10</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 procedure</w:t>
        </w:r>
        <w:r w:rsidR="00AD44BE">
          <w:rPr>
            <w:noProof/>
            <w:webHidden/>
          </w:rPr>
          <w:tab/>
        </w:r>
        <w:r w:rsidR="00AD44BE">
          <w:rPr>
            <w:noProof/>
            <w:webHidden/>
          </w:rPr>
          <w:fldChar w:fldCharType="begin"/>
        </w:r>
        <w:r w:rsidR="00AD44BE">
          <w:rPr>
            <w:noProof/>
            <w:webHidden/>
          </w:rPr>
          <w:instrText xml:space="preserve"> PAGEREF _Toc458154184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F05C304"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5" w:history="1">
        <w:r w:rsidR="00AD44BE" w:rsidRPr="00822ED7">
          <w:rPr>
            <w:rStyle w:val="Hyperlink"/>
            <w:noProof/>
            <w:lang w:val="en-CA"/>
          </w:rPr>
          <w:t>4.11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 result</w:t>
        </w:r>
        <w:r w:rsidR="00AD44BE">
          <w:rPr>
            <w:noProof/>
            <w:webHidden/>
          </w:rPr>
          <w:tab/>
        </w:r>
        <w:r w:rsidR="00AD44BE">
          <w:rPr>
            <w:noProof/>
            <w:webHidden/>
          </w:rPr>
          <w:fldChar w:fldCharType="begin"/>
        </w:r>
        <w:r w:rsidR="00AD44BE">
          <w:rPr>
            <w:noProof/>
            <w:webHidden/>
          </w:rPr>
          <w:instrText xml:space="preserve"> PAGEREF _Toc458154185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4B17724E"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6" w:history="1">
        <w:r w:rsidR="00AD44BE" w:rsidRPr="00822ED7">
          <w:rPr>
            <w:rStyle w:val="Hyperlink"/>
            <w:noProof/>
            <w:lang w:val="en-CA"/>
          </w:rPr>
          <w:t>4.12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&lt;General Feature Model&gt;</w:t>
        </w:r>
        <w:r w:rsidR="00AD44BE">
          <w:rPr>
            <w:noProof/>
            <w:webHidden/>
          </w:rPr>
          <w:tab/>
        </w:r>
        <w:r w:rsidR="00AD44BE">
          <w:rPr>
            <w:noProof/>
            <w:webHidden/>
          </w:rPr>
          <w:fldChar w:fldCharType="begin"/>
        </w:r>
        <w:r w:rsidR="00AD44BE">
          <w:rPr>
            <w:noProof/>
            <w:webHidden/>
          </w:rPr>
          <w:instrText xml:space="preserve"> PAGEREF _Toc458154186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5D88EBEE"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7" w:history="1">
        <w:r w:rsidR="00AD44BE" w:rsidRPr="00822ED7">
          <w:rPr>
            <w:rStyle w:val="Hyperlink"/>
            <w:noProof/>
            <w:lang w:val="en-CA"/>
          </w:rPr>
          <w:t>4.13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sampled feature</w:t>
        </w:r>
        <w:r w:rsidR="00AD44BE">
          <w:rPr>
            <w:noProof/>
            <w:webHidden/>
          </w:rPr>
          <w:tab/>
        </w:r>
        <w:r w:rsidR="00AD44BE">
          <w:rPr>
            <w:noProof/>
            <w:webHidden/>
          </w:rPr>
          <w:fldChar w:fldCharType="begin"/>
        </w:r>
        <w:r w:rsidR="00AD44BE">
          <w:rPr>
            <w:noProof/>
            <w:webHidden/>
          </w:rPr>
          <w:instrText xml:space="preserve"> PAGEREF _Toc458154187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8D0023E"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8" w:history="1">
        <w:r w:rsidR="00AD44BE" w:rsidRPr="00822ED7">
          <w:rPr>
            <w:rStyle w:val="Hyperlink"/>
            <w:noProof/>
            <w:lang w:val="en-CA"/>
          </w:rPr>
          <w:t>4.14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sampling feature</w:t>
        </w:r>
        <w:r w:rsidR="00AD44BE">
          <w:rPr>
            <w:noProof/>
            <w:webHidden/>
          </w:rPr>
          <w:tab/>
        </w:r>
        <w:r w:rsidR="00AD44BE">
          <w:rPr>
            <w:noProof/>
            <w:webHidden/>
          </w:rPr>
          <w:fldChar w:fldCharType="begin"/>
        </w:r>
        <w:r w:rsidR="00AD44BE">
          <w:rPr>
            <w:noProof/>
            <w:webHidden/>
          </w:rPr>
          <w:instrText xml:space="preserve"> PAGEREF _Toc458154188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0EF2FD3C"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9" w:history="1">
        <w:r w:rsidR="00AD44BE" w:rsidRPr="00822ED7">
          <w:rPr>
            <w:rStyle w:val="Hyperlink"/>
            <w:noProof/>
            <w:lang w:val="en-CA"/>
          </w:rPr>
          <w:t>4.15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schema &lt;XML Schema&gt;</w:t>
        </w:r>
        <w:r w:rsidR="00AD44BE">
          <w:rPr>
            <w:noProof/>
            <w:webHidden/>
          </w:rPr>
          <w:tab/>
        </w:r>
        <w:r w:rsidR="00AD44BE">
          <w:rPr>
            <w:noProof/>
            <w:webHidden/>
          </w:rPr>
          <w:fldChar w:fldCharType="begin"/>
        </w:r>
        <w:r w:rsidR="00AD44BE">
          <w:rPr>
            <w:noProof/>
            <w:webHidden/>
          </w:rPr>
          <w:instrText xml:space="preserve"> PAGEREF _Toc458154189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1AE9B22D"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90" w:history="1">
        <w:r w:rsidR="00AD44BE" w:rsidRPr="00822ED7">
          <w:rPr>
            <w:rStyle w:val="Hyperlink"/>
            <w:noProof/>
            <w:lang w:val="en-CA"/>
          </w:rPr>
          <w:t>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Models</w:t>
        </w:r>
        <w:r w:rsidR="00AD44BE">
          <w:rPr>
            <w:noProof/>
            <w:webHidden/>
          </w:rPr>
          <w:tab/>
        </w:r>
        <w:r w:rsidR="00AD44BE">
          <w:rPr>
            <w:noProof/>
            <w:webHidden/>
          </w:rPr>
          <w:fldChar w:fldCharType="begin"/>
        </w:r>
        <w:r w:rsidR="00AD44BE">
          <w:rPr>
            <w:noProof/>
            <w:webHidden/>
          </w:rPr>
          <w:instrText xml:space="preserve"> PAGEREF _Toc458154190 \h </w:instrText>
        </w:r>
        <w:r w:rsidR="00AD44BE">
          <w:rPr>
            <w:noProof/>
            <w:webHidden/>
          </w:rPr>
        </w:r>
        <w:r w:rsidR="00AD44BE">
          <w:rPr>
            <w:noProof/>
            <w:webHidden/>
          </w:rPr>
          <w:fldChar w:fldCharType="separate"/>
        </w:r>
        <w:r w:rsidR="00AD44BE">
          <w:rPr>
            <w:noProof/>
            <w:webHidden/>
          </w:rPr>
          <w:t>15</w:t>
        </w:r>
        <w:r w:rsidR="00AD44BE">
          <w:rPr>
            <w:noProof/>
            <w:webHidden/>
          </w:rPr>
          <w:fldChar w:fldCharType="end"/>
        </w:r>
      </w:hyperlink>
    </w:p>
    <w:p w14:paraId="126537DA"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1" w:history="1">
        <w:r w:rsidR="00AD44BE" w:rsidRPr="00822ED7">
          <w:rPr>
            <w:rStyle w:val="Hyperlink"/>
            <w:noProof/>
            <w:lang w:val="en-CA"/>
          </w:rPr>
          <w:t>5.1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Basic and Extension</w:t>
        </w:r>
        <w:r w:rsidR="00AD44BE">
          <w:rPr>
            <w:noProof/>
            <w:webHidden/>
          </w:rPr>
          <w:tab/>
        </w:r>
        <w:r w:rsidR="00AD44BE">
          <w:rPr>
            <w:noProof/>
            <w:webHidden/>
          </w:rPr>
          <w:fldChar w:fldCharType="begin"/>
        </w:r>
        <w:r w:rsidR="00AD44BE">
          <w:rPr>
            <w:noProof/>
            <w:webHidden/>
          </w:rPr>
          <w:instrText xml:space="preserve"> PAGEREF _Toc458154191 \h </w:instrText>
        </w:r>
        <w:r w:rsidR="00AD44BE">
          <w:rPr>
            <w:noProof/>
            <w:webHidden/>
          </w:rPr>
        </w:r>
        <w:r w:rsidR="00AD44BE">
          <w:rPr>
            <w:noProof/>
            <w:webHidden/>
          </w:rPr>
          <w:fldChar w:fldCharType="separate"/>
        </w:r>
        <w:r w:rsidR="00AD44BE">
          <w:rPr>
            <w:noProof/>
            <w:webHidden/>
          </w:rPr>
          <w:t>17</w:t>
        </w:r>
        <w:r w:rsidR="00AD44BE">
          <w:rPr>
            <w:noProof/>
            <w:webHidden/>
          </w:rPr>
          <w:fldChar w:fldCharType="end"/>
        </w:r>
      </w:hyperlink>
    </w:p>
    <w:p w14:paraId="501C4EF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192" w:history="1">
        <w:r w:rsidR="00AD44BE" w:rsidRPr="00822ED7">
          <w:rPr>
            <w:rStyle w:val="Hyperlink"/>
            <w:noProof/>
            <w:lang w:val="en-CA" w:bidi="x-none"/>
          </w:rPr>
          <w:t>5.1.1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AbstractDescription classes</w:t>
        </w:r>
        <w:r w:rsidR="00AD44BE">
          <w:rPr>
            <w:noProof/>
            <w:webHidden/>
          </w:rPr>
          <w:tab/>
        </w:r>
        <w:r w:rsidR="00AD44BE">
          <w:rPr>
            <w:noProof/>
            <w:webHidden/>
          </w:rPr>
          <w:fldChar w:fldCharType="begin"/>
        </w:r>
        <w:r w:rsidR="00AD44BE">
          <w:rPr>
            <w:noProof/>
            <w:webHidden/>
          </w:rPr>
          <w:instrText xml:space="preserve"> PAGEREF _Toc458154192 \h </w:instrText>
        </w:r>
        <w:r w:rsidR="00AD44BE">
          <w:rPr>
            <w:noProof/>
            <w:webHidden/>
          </w:rPr>
        </w:r>
        <w:r w:rsidR="00AD44BE">
          <w:rPr>
            <w:noProof/>
            <w:webHidden/>
          </w:rPr>
          <w:fldChar w:fldCharType="separate"/>
        </w:r>
        <w:r w:rsidR="00AD44BE">
          <w:rPr>
            <w:noProof/>
            <w:webHidden/>
          </w:rPr>
          <w:t>18</w:t>
        </w:r>
        <w:r w:rsidR="00AD44BE">
          <w:rPr>
            <w:noProof/>
            <w:webHidden/>
          </w:rPr>
          <w:fldChar w:fldCharType="end"/>
        </w:r>
      </w:hyperlink>
    </w:p>
    <w:p w14:paraId="690DDFA6"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3" w:history="1">
        <w:r w:rsidR="00AD44BE" w:rsidRPr="00822ED7">
          <w:rPr>
            <w:rStyle w:val="Hyperlink"/>
            <w:noProof/>
            <w:lang w:val="en-CA"/>
          </w:rPr>
          <w:t>5.2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Lite</w:t>
        </w:r>
        <w:r w:rsidR="00AD44BE">
          <w:rPr>
            <w:noProof/>
            <w:webHidden/>
          </w:rPr>
          <w:tab/>
        </w:r>
        <w:r w:rsidR="00AD44BE">
          <w:rPr>
            <w:noProof/>
            <w:webHidden/>
          </w:rPr>
          <w:fldChar w:fldCharType="begin"/>
        </w:r>
        <w:r w:rsidR="00AD44BE">
          <w:rPr>
            <w:noProof/>
            <w:webHidden/>
          </w:rPr>
          <w:instrText xml:space="preserve"> PAGEREF _Toc458154193 \h </w:instrText>
        </w:r>
        <w:r w:rsidR="00AD44BE">
          <w:rPr>
            <w:noProof/>
            <w:webHidden/>
          </w:rPr>
        </w:r>
        <w:r w:rsidR="00AD44BE">
          <w:rPr>
            <w:noProof/>
            <w:webHidden/>
          </w:rPr>
          <w:fldChar w:fldCharType="separate"/>
        </w:r>
        <w:r w:rsidR="00AD44BE">
          <w:rPr>
            <w:noProof/>
            <w:webHidden/>
          </w:rPr>
          <w:t>21</w:t>
        </w:r>
        <w:r w:rsidR="00AD44BE">
          <w:rPr>
            <w:noProof/>
            <w:webHidden/>
          </w:rPr>
          <w:fldChar w:fldCharType="end"/>
        </w:r>
      </w:hyperlink>
    </w:p>
    <w:p w14:paraId="5449CA8E"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94" w:history="1">
        <w:r w:rsidR="00AD44BE" w:rsidRPr="00822ED7">
          <w:rPr>
            <w:rStyle w:val="Hyperlink"/>
            <w:noProof/>
            <w:lang w:val="en-CA"/>
          </w:rPr>
          <w:t>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Conventions</w:t>
        </w:r>
        <w:r w:rsidR="00AD44BE">
          <w:rPr>
            <w:noProof/>
            <w:webHidden/>
          </w:rPr>
          <w:tab/>
        </w:r>
        <w:r w:rsidR="00AD44BE">
          <w:rPr>
            <w:noProof/>
            <w:webHidden/>
          </w:rPr>
          <w:fldChar w:fldCharType="begin"/>
        </w:r>
        <w:r w:rsidR="00AD44BE">
          <w:rPr>
            <w:noProof/>
            <w:webHidden/>
          </w:rPr>
          <w:instrText xml:space="preserve"> PAGEREF _Toc458154194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2DEC8EF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5" w:history="1">
        <w:r w:rsidR="00AD44BE" w:rsidRPr="00822ED7">
          <w:rPr>
            <w:rStyle w:val="Hyperlink"/>
            <w:noProof/>
            <w:lang w:val="en-CA"/>
          </w:rPr>
          <w:t>6.1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Requirement class</w:t>
        </w:r>
        <w:r w:rsidR="00AD44BE">
          <w:rPr>
            <w:noProof/>
            <w:webHidden/>
          </w:rPr>
          <w:tab/>
        </w:r>
        <w:r w:rsidR="00AD44BE">
          <w:rPr>
            <w:noProof/>
            <w:webHidden/>
          </w:rPr>
          <w:fldChar w:fldCharType="begin"/>
        </w:r>
        <w:r w:rsidR="00AD44BE">
          <w:rPr>
            <w:noProof/>
            <w:webHidden/>
          </w:rPr>
          <w:instrText xml:space="preserve"> PAGEREF _Toc458154195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67356A5A"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6" w:history="1">
        <w:r w:rsidR="00AD44BE" w:rsidRPr="00822ED7">
          <w:rPr>
            <w:rStyle w:val="Hyperlink"/>
            <w:noProof/>
            <w:lang w:val="en-CA"/>
          </w:rPr>
          <w:t>6.2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Requirement and Recommendation</w:t>
        </w:r>
        <w:r w:rsidR="00AD44BE">
          <w:rPr>
            <w:noProof/>
            <w:webHidden/>
          </w:rPr>
          <w:tab/>
        </w:r>
        <w:r w:rsidR="00AD44BE">
          <w:rPr>
            <w:noProof/>
            <w:webHidden/>
          </w:rPr>
          <w:fldChar w:fldCharType="begin"/>
        </w:r>
        <w:r w:rsidR="00AD44BE">
          <w:rPr>
            <w:noProof/>
            <w:webHidden/>
          </w:rPr>
          <w:instrText xml:space="preserve"> PAGEREF _Toc458154196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073DE99F"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7" w:history="1">
        <w:r w:rsidR="00AD44BE" w:rsidRPr="00822ED7">
          <w:rPr>
            <w:rStyle w:val="Hyperlink"/>
            <w:noProof/>
            <w:lang w:val="en-CA"/>
          </w:rPr>
          <w:t>6.3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w:t>
        </w:r>
        <w:r w:rsidR="00AD44BE">
          <w:rPr>
            <w:noProof/>
            <w:webHidden/>
          </w:rPr>
          <w:tab/>
        </w:r>
        <w:r w:rsidR="00AD44BE">
          <w:rPr>
            <w:noProof/>
            <w:webHidden/>
          </w:rPr>
          <w:fldChar w:fldCharType="begin"/>
        </w:r>
        <w:r w:rsidR="00AD44BE">
          <w:rPr>
            <w:noProof/>
            <w:webHidden/>
          </w:rPr>
          <w:instrText xml:space="preserve"> PAGEREF _Toc458154197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6D3833F4"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8" w:history="1">
        <w:r w:rsidR="00AD44BE" w:rsidRPr="00822ED7">
          <w:rPr>
            <w:rStyle w:val="Hyperlink"/>
            <w:noProof/>
            <w:lang w:val="en-CA"/>
          </w:rPr>
          <w:t>6.4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Identifiers</w:t>
        </w:r>
        <w:r w:rsidR="00AD44BE">
          <w:rPr>
            <w:noProof/>
            <w:webHidden/>
          </w:rPr>
          <w:tab/>
        </w:r>
        <w:r w:rsidR="00AD44BE">
          <w:rPr>
            <w:noProof/>
            <w:webHidden/>
          </w:rPr>
          <w:fldChar w:fldCharType="begin"/>
        </w:r>
        <w:r w:rsidR="00AD44BE">
          <w:rPr>
            <w:noProof/>
            <w:webHidden/>
          </w:rPr>
          <w:instrText xml:space="preserve"> PAGEREF _Toc458154198 \h </w:instrText>
        </w:r>
        <w:r w:rsidR="00AD44BE">
          <w:rPr>
            <w:noProof/>
            <w:webHidden/>
          </w:rPr>
        </w:r>
        <w:r w:rsidR="00AD44BE">
          <w:rPr>
            <w:noProof/>
            <w:webHidden/>
          </w:rPr>
          <w:fldChar w:fldCharType="separate"/>
        </w:r>
        <w:r w:rsidR="00AD44BE">
          <w:rPr>
            <w:noProof/>
            <w:webHidden/>
          </w:rPr>
          <w:t>24</w:t>
        </w:r>
        <w:r w:rsidR="00AD44BE">
          <w:rPr>
            <w:noProof/>
            <w:webHidden/>
          </w:rPr>
          <w:fldChar w:fldCharType="end"/>
        </w:r>
      </w:hyperlink>
    </w:p>
    <w:p w14:paraId="202E0484"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9" w:history="1">
        <w:r w:rsidR="00AD44BE" w:rsidRPr="00822ED7">
          <w:rPr>
            <w:rStyle w:val="Hyperlink"/>
            <w:noProof/>
            <w:lang w:val="en-CA"/>
          </w:rPr>
          <w:t>6.5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Classifiers</w:t>
        </w:r>
        <w:r w:rsidR="00AD44BE">
          <w:rPr>
            <w:noProof/>
            <w:webHidden/>
          </w:rPr>
          <w:tab/>
        </w:r>
        <w:r w:rsidR="00AD44BE">
          <w:rPr>
            <w:noProof/>
            <w:webHidden/>
          </w:rPr>
          <w:fldChar w:fldCharType="begin"/>
        </w:r>
        <w:r w:rsidR="00AD44BE">
          <w:rPr>
            <w:noProof/>
            <w:webHidden/>
          </w:rPr>
          <w:instrText xml:space="preserve"> PAGEREF _Toc458154199 \h </w:instrText>
        </w:r>
        <w:r w:rsidR="00AD44BE">
          <w:rPr>
            <w:noProof/>
            <w:webHidden/>
          </w:rPr>
        </w:r>
        <w:r w:rsidR="00AD44BE">
          <w:rPr>
            <w:noProof/>
            <w:webHidden/>
          </w:rPr>
          <w:fldChar w:fldCharType="separate"/>
        </w:r>
        <w:r w:rsidR="00AD44BE">
          <w:rPr>
            <w:noProof/>
            <w:webHidden/>
          </w:rPr>
          <w:t>25</w:t>
        </w:r>
        <w:r w:rsidR="00AD44BE">
          <w:rPr>
            <w:noProof/>
            <w:webHidden/>
          </w:rPr>
          <w:fldChar w:fldCharType="end"/>
        </w:r>
      </w:hyperlink>
    </w:p>
    <w:p w14:paraId="206FEC95"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00" w:history="1">
        <w:r w:rsidR="00AD44BE" w:rsidRPr="00822ED7">
          <w:rPr>
            <w:rStyle w:val="Hyperlink"/>
            <w:noProof/>
            <w:lang w:val="en-CA"/>
          </w:rPr>
          <w:t>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Conceptual Model</w:t>
        </w:r>
        <w:r w:rsidR="00AD44BE">
          <w:rPr>
            <w:noProof/>
            <w:webHidden/>
          </w:rPr>
          <w:tab/>
        </w:r>
        <w:r w:rsidR="00AD44BE">
          <w:rPr>
            <w:noProof/>
            <w:webHidden/>
          </w:rPr>
          <w:fldChar w:fldCharType="begin"/>
        </w:r>
        <w:r w:rsidR="00AD44BE">
          <w:rPr>
            <w:noProof/>
            <w:webHidden/>
          </w:rPr>
          <w:instrText xml:space="preserve"> PAGEREF _Toc458154200 \h </w:instrText>
        </w:r>
        <w:r w:rsidR="00AD44BE">
          <w:rPr>
            <w:noProof/>
            <w:webHidden/>
          </w:rPr>
        </w:r>
        <w:r w:rsidR="00AD44BE">
          <w:rPr>
            <w:noProof/>
            <w:webHidden/>
          </w:rPr>
          <w:fldChar w:fldCharType="separate"/>
        </w:r>
        <w:r w:rsidR="00AD44BE">
          <w:rPr>
            <w:noProof/>
            <w:webHidden/>
          </w:rPr>
          <w:t>26</w:t>
        </w:r>
        <w:r w:rsidR="00AD44BE">
          <w:rPr>
            <w:noProof/>
            <w:webHidden/>
          </w:rPr>
          <w:fldChar w:fldCharType="end"/>
        </w:r>
      </w:hyperlink>
    </w:p>
    <w:p w14:paraId="00D3E58D"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01" w:history="1">
        <w:r w:rsidR="00AD44BE" w:rsidRPr="00822ED7">
          <w:rPr>
            <w:rStyle w:val="Hyperlink"/>
            <w:noProof/>
            <w:lang w:val="en-CA"/>
          </w:rPr>
          <w:t>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Logical Model</w:t>
        </w:r>
        <w:r w:rsidR="00AD44BE">
          <w:rPr>
            <w:noProof/>
            <w:webHidden/>
          </w:rPr>
          <w:tab/>
        </w:r>
        <w:r w:rsidR="00AD44BE">
          <w:rPr>
            <w:noProof/>
            <w:webHidden/>
          </w:rPr>
          <w:fldChar w:fldCharType="begin"/>
        </w:r>
        <w:r w:rsidR="00AD44BE">
          <w:rPr>
            <w:noProof/>
            <w:webHidden/>
          </w:rPr>
          <w:instrText xml:space="preserve"> PAGEREF _Toc458154201 \h </w:instrText>
        </w:r>
        <w:r w:rsidR="00AD44BE">
          <w:rPr>
            <w:noProof/>
            <w:webHidden/>
          </w:rPr>
        </w:r>
        <w:r w:rsidR="00AD44BE">
          <w:rPr>
            <w:noProof/>
            <w:webHidden/>
          </w:rPr>
          <w:fldChar w:fldCharType="separate"/>
        </w:r>
        <w:r w:rsidR="00AD44BE">
          <w:rPr>
            <w:noProof/>
            <w:webHidden/>
          </w:rPr>
          <w:t>27</w:t>
        </w:r>
        <w:r w:rsidR="00AD44BE">
          <w:rPr>
            <w:noProof/>
            <w:webHidden/>
          </w:rPr>
          <w:fldChar w:fldCharType="end"/>
        </w:r>
      </w:hyperlink>
    </w:p>
    <w:p w14:paraId="5C1A086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2" w:history="1">
        <w:r w:rsidR="00AD44BE" w:rsidRPr="00822ED7">
          <w:rPr>
            <w:rStyle w:val="Hyperlink"/>
            <w:noProof/>
            <w:lang w:val="en-CA" w:bidi="x-none"/>
          </w:rPr>
          <w:t>8.1.1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cardinality</w:t>
        </w:r>
        <w:r w:rsidR="00AD44BE">
          <w:rPr>
            <w:noProof/>
            <w:webHidden/>
          </w:rPr>
          <w:tab/>
        </w:r>
        <w:r w:rsidR="00AD44BE">
          <w:rPr>
            <w:noProof/>
            <w:webHidden/>
          </w:rPr>
          <w:fldChar w:fldCharType="begin"/>
        </w:r>
        <w:r w:rsidR="00AD44BE">
          <w:rPr>
            <w:noProof/>
            <w:webHidden/>
          </w:rPr>
          <w:instrText xml:space="preserve"> PAGEREF _Toc458154202 \h </w:instrText>
        </w:r>
        <w:r w:rsidR="00AD44BE">
          <w:rPr>
            <w:noProof/>
            <w:webHidden/>
          </w:rPr>
        </w:r>
        <w:r w:rsidR="00AD44BE">
          <w:rPr>
            <w:noProof/>
            <w:webHidden/>
          </w:rPr>
          <w:fldChar w:fldCharType="separate"/>
        </w:r>
        <w:r w:rsidR="00AD44BE">
          <w:rPr>
            <w:noProof/>
            <w:webHidden/>
          </w:rPr>
          <w:t>28</w:t>
        </w:r>
        <w:r w:rsidR="00AD44BE">
          <w:rPr>
            <w:noProof/>
            <w:webHidden/>
          </w:rPr>
          <w:fldChar w:fldCharType="end"/>
        </w:r>
      </w:hyperlink>
    </w:p>
    <w:p w14:paraId="6DC0F10B"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3" w:history="1">
        <w:r w:rsidR="00AD44BE" w:rsidRPr="00822ED7">
          <w:rPr>
            <w:rStyle w:val="Hyperlink"/>
            <w:noProof/>
            <w:lang w:val="en-CA" w:bidi="x-none"/>
          </w:rPr>
          <w:t>8.1.2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Package shortcuts</w:t>
        </w:r>
        <w:r w:rsidR="00AD44BE">
          <w:rPr>
            <w:noProof/>
            <w:webHidden/>
          </w:rPr>
          <w:tab/>
        </w:r>
        <w:r w:rsidR="00AD44BE">
          <w:rPr>
            <w:noProof/>
            <w:webHidden/>
          </w:rPr>
          <w:fldChar w:fldCharType="begin"/>
        </w:r>
        <w:r w:rsidR="00AD44BE">
          <w:rPr>
            <w:noProof/>
            <w:webHidden/>
          </w:rPr>
          <w:instrText xml:space="preserve"> PAGEREF _Toc458154203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1DEC1CF2"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04" w:history="1">
        <w:r w:rsidR="00AD44BE" w:rsidRPr="00822ED7">
          <w:rPr>
            <w:rStyle w:val="Hyperlink"/>
            <w:noProof/>
            <w:lang w:val="en-CA"/>
          </w:rPr>
          <w:t>8.2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Core Abstract Requirements Class (Normative)</w:t>
        </w:r>
        <w:r w:rsidR="00AD44BE">
          <w:rPr>
            <w:noProof/>
            <w:webHidden/>
          </w:rPr>
          <w:tab/>
        </w:r>
        <w:r w:rsidR="00AD44BE">
          <w:rPr>
            <w:noProof/>
            <w:webHidden/>
          </w:rPr>
          <w:fldChar w:fldCharType="begin"/>
        </w:r>
        <w:r w:rsidR="00AD44BE">
          <w:rPr>
            <w:noProof/>
            <w:webHidden/>
          </w:rPr>
          <w:instrText xml:space="preserve"> PAGEREF _Toc458154204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061F439D"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5" w:history="1">
        <w:r w:rsidR="00AD44BE" w:rsidRPr="00822ED7">
          <w:rPr>
            <w:rStyle w:val="Hyperlink"/>
            <w:noProof/>
            <w:lang w:val="en-CA" w:bidi="x-none"/>
          </w:rPr>
          <w:t>8.2.1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Naming of entities</w:t>
        </w:r>
        <w:r w:rsidR="00AD44BE">
          <w:rPr>
            <w:noProof/>
            <w:webHidden/>
          </w:rPr>
          <w:tab/>
        </w:r>
        <w:r w:rsidR="00AD44BE">
          <w:rPr>
            <w:noProof/>
            <w:webHidden/>
          </w:rPr>
          <w:fldChar w:fldCharType="begin"/>
        </w:r>
        <w:r w:rsidR="00AD44BE">
          <w:rPr>
            <w:noProof/>
            <w:webHidden/>
          </w:rPr>
          <w:instrText xml:space="preserve"> PAGEREF _Toc458154205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78718D6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6" w:history="1">
        <w:r w:rsidR="00AD44BE" w:rsidRPr="00822ED7">
          <w:rPr>
            <w:rStyle w:val="Hyperlink"/>
            <w:noProof/>
            <w:lang w:val="en-CA" w:bidi="x-none"/>
          </w:rPr>
          <w:t>8.2.2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Cardinality</w:t>
        </w:r>
        <w:r w:rsidR="00AD44BE">
          <w:rPr>
            <w:noProof/>
            <w:webHidden/>
          </w:rPr>
          <w:tab/>
        </w:r>
        <w:r w:rsidR="00AD44BE">
          <w:rPr>
            <w:noProof/>
            <w:webHidden/>
          </w:rPr>
          <w:fldChar w:fldCharType="begin"/>
        </w:r>
        <w:r w:rsidR="00AD44BE">
          <w:rPr>
            <w:noProof/>
            <w:webHidden/>
          </w:rPr>
          <w:instrText xml:space="preserve"> PAGEREF _Toc458154206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374A0760"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7" w:history="1">
        <w:r w:rsidR="00AD44BE" w:rsidRPr="00822ED7">
          <w:rPr>
            <w:rStyle w:val="Hyperlink"/>
            <w:noProof/>
            <w:lang w:val="en-CA" w:bidi="x-none"/>
          </w:rPr>
          <w:t>8.2.3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 classes</w:t>
        </w:r>
        <w:r w:rsidR="00AD44BE">
          <w:rPr>
            <w:noProof/>
            <w:webHidden/>
          </w:rPr>
          <w:tab/>
        </w:r>
        <w:r w:rsidR="00AD44BE">
          <w:rPr>
            <w:noProof/>
            <w:webHidden/>
          </w:rPr>
          <w:fldChar w:fldCharType="begin"/>
        </w:r>
        <w:r w:rsidR="00AD44BE">
          <w:rPr>
            <w:noProof/>
            <w:webHidden/>
          </w:rPr>
          <w:instrText xml:space="preserve"> PAGEREF _Toc458154207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2E09C3D2"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8" w:history="1">
        <w:r w:rsidR="00AD44BE" w:rsidRPr="00822ED7">
          <w:rPr>
            <w:rStyle w:val="Hyperlink"/>
            <w:noProof/>
            <w:lang w:val="en-CA" w:bidi="x-none"/>
          </w:rPr>
          <w:t>8.2.4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Polymorphism</w:t>
        </w:r>
        <w:r w:rsidR="00AD44BE">
          <w:rPr>
            <w:noProof/>
            <w:webHidden/>
          </w:rPr>
          <w:tab/>
        </w:r>
        <w:r w:rsidR="00AD44BE">
          <w:rPr>
            <w:noProof/>
            <w:webHidden/>
          </w:rPr>
          <w:fldChar w:fldCharType="begin"/>
        </w:r>
        <w:r w:rsidR="00AD44BE">
          <w:rPr>
            <w:noProof/>
            <w:webHidden/>
          </w:rPr>
          <w:instrText xml:space="preserve"> PAGEREF _Toc458154208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47AA0FE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9" w:history="1">
        <w:r w:rsidR="00AD44BE" w:rsidRPr="00822ED7">
          <w:rPr>
            <w:rStyle w:val="Hyperlink"/>
            <w:noProof/>
            <w:lang w:val="en-CA" w:bidi="x-none"/>
          </w:rPr>
          <w:t>8.2.5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Quantities</w:t>
        </w:r>
        <w:r w:rsidR="00AD44BE">
          <w:rPr>
            <w:noProof/>
            <w:webHidden/>
          </w:rPr>
          <w:tab/>
        </w:r>
        <w:r w:rsidR="00AD44BE">
          <w:rPr>
            <w:noProof/>
            <w:webHidden/>
          </w:rPr>
          <w:fldChar w:fldCharType="begin"/>
        </w:r>
        <w:r w:rsidR="00AD44BE">
          <w:rPr>
            <w:noProof/>
            <w:webHidden/>
          </w:rPr>
          <w:instrText xml:space="preserve"> PAGEREF _Toc458154209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22FF43E"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0" w:history="1">
        <w:r w:rsidR="00AD44BE" w:rsidRPr="00822ED7">
          <w:rPr>
            <w:rStyle w:val="Hyperlink"/>
            <w:noProof/>
            <w:lang w:val="en-CA" w:bidi="x-none"/>
          </w:rPr>
          <w:t>8.2.6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QuantityRange</w:t>
        </w:r>
        <w:r w:rsidR="00AD44BE">
          <w:rPr>
            <w:noProof/>
            <w:webHidden/>
          </w:rPr>
          <w:tab/>
        </w:r>
        <w:r w:rsidR="00AD44BE">
          <w:rPr>
            <w:noProof/>
            <w:webHidden/>
          </w:rPr>
          <w:fldChar w:fldCharType="begin"/>
        </w:r>
        <w:r w:rsidR="00AD44BE">
          <w:rPr>
            <w:noProof/>
            <w:webHidden/>
          </w:rPr>
          <w:instrText xml:space="preserve"> PAGEREF _Toc458154210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4B9CFA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1" w:history="1">
        <w:r w:rsidR="00AD44BE" w:rsidRPr="00822ED7">
          <w:rPr>
            <w:rStyle w:val="Hyperlink"/>
            <w:noProof/>
            <w:lang w:val="en-CA" w:bidi="x-none"/>
          </w:rPr>
          <w:t>8.2.7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Code lists </w:t>
        </w:r>
        <w:r w:rsidR="00AD44BE">
          <w:rPr>
            <w:noProof/>
            <w:webHidden/>
          </w:rPr>
          <w:tab/>
        </w:r>
        <w:r w:rsidR="00AD44BE">
          <w:rPr>
            <w:noProof/>
            <w:webHidden/>
          </w:rPr>
          <w:fldChar w:fldCharType="begin"/>
        </w:r>
        <w:r w:rsidR="00AD44BE">
          <w:rPr>
            <w:noProof/>
            <w:webHidden/>
          </w:rPr>
          <w:instrText xml:space="preserve"> PAGEREF _Toc458154211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475F3CEA"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12" w:history="1">
        <w:r w:rsidR="00AD44BE" w:rsidRPr="00822ED7">
          <w:rPr>
            <w:rStyle w:val="Hyperlink"/>
            <w:noProof/>
            <w:lang w:val="en-CA"/>
          </w:rPr>
          <w:t>8.3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Linked Open Data Requirements Class (Normative)</w:t>
        </w:r>
        <w:r w:rsidR="00AD44BE">
          <w:rPr>
            <w:noProof/>
            <w:webHidden/>
          </w:rPr>
          <w:tab/>
        </w:r>
        <w:r w:rsidR="00AD44BE">
          <w:rPr>
            <w:noProof/>
            <w:webHidden/>
          </w:rPr>
          <w:fldChar w:fldCharType="begin"/>
        </w:r>
        <w:r w:rsidR="00AD44BE">
          <w:rPr>
            <w:noProof/>
            <w:webHidden/>
          </w:rPr>
          <w:instrText xml:space="preserve"> PAGEREF _Toc458154212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2BB0A64A"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3" w:history="1">
        <w:r w:rsidR="00AD44BE" w:rsidRPr="00822ED7">
          <w:rPr>
            <w:rStyle w:val="Hyperlink"/>
            <w:noProof/>
            <w:lang w:val="en-CA" w:bidi="x-none"/>
          </w:rPr>
          <w:t>8.3.1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Code lists URI</w:t>
        </w:r>
        <w:r w:rsidR="00AD44BE">
          <w:rPr>
            <w:noProof/>
            <w:webHidden/>
          </w:rPr>
          <w:tab/>
        </w:r>
        <w:r w:rsidR="00AD44BE">
          <w:rPr>
            <w:noProof/>
            <w:webHidden/>
          </w:rPr>
          <w:fldChar w:fldCharType="begin"/>
        </w:r>
        <w:r w:rsidR="00AD44BE">
          <w:rPr>
            <w:noProof/>
            <w:webHidden/>
          </w:rPr>
          <w:instrText xml:space="preserve"> PAGEREF _Toc458154213 \h </w:instrText>
        </w:r>
        <w:r w:rsidR="00AD44BE">
          <w:rPr>
            <w:noProof/>
            <w:webHidden/>
          </w:rPr>
        </w:r>
        <w:r w:rsidR="00AD44BE">
          <w:rPr>
            <w:noProof/>
            <w:webHidden/>
          </w:rPr>
          <w:fldChar w:fldCharType="separate"/>
        </w:r>
        <w:r w:rsidR="00AD44BE">
          <w:rPr>
            <w:noProof/>
            <w:webHidden/>
          </w:rPr>
          <w:t>33</w:t>
        </w:r>
        <w:r w:rsidR="00AD44BE">
          <w:rPr>
            <w:noProof/>
            <w:webHidden/>
          </w:rPr>
          <w:fldChar w:fldCharType="end"/>
        </w:r>
      </w:hyperlink>
    </w:p>
    <w:p w14:paraId="32E83116"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4" w:history="1">
        <w:r w:rsidR="00AD44BE" w:rsidRPr="00822ED7">
          <w:rPr>
            <w:rStyle w:val="Hyperlink"/>
            <w:noProof/>
            <w:lang w:val="en-CA" w:bidi="x-none"/>
          </w:rPr>
          <w:t>8.3.2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w:t>
        </w:r>
        <w:r w:rsidR="00AD44BE">
          <w:rPr>
            <w:noProof/>
            <w:webHidden/>
          </w:rPr>
          <w:tab/>
        </w:r>
        <w:r w:rsidR="00AD44BE">
          <w:rPr>
            <w:noProof/>
            <w:webHidden/>
          </w:rPr>
          <w:fldChar w:fldCharType="begin"/>
        </w:r>
        <w:r w:rsidR="00AD44BE">
          <w:rPr>
            <w:noProof/>
            <w:webHidden/>
          </w:rPr>
          <w:instrText xml:space="preserve"> PAGEREF _Toc458154214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10AFE86B"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5" w:history="1">
        <w:r w:rsidR="00AD44BE" w:rsidRPr="00822ED7">
          <w:rPr>
            <w:rStyle w:val="Hyperlink"/>
            <w:noProof/>
            <w:lang w:val="en-CA" w:bidi="x-none"/>
          </w:rPr>
          <w:t>8.3.3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ByReference associations</w:t>
        </w:r>
        <w:r w:rsidR="00AD44BE">
          <w:rPr>
            <w:noProof/>
            <w:webHidden/>
          </w:rPr>
          <w:tab/>
        </w:r>
        <w:r w:rsidR="00AD44BE">
          <w:rPr>
            <w:noProof/>
            <w:webHidden/>
          </w:rPr>
          <w:fldChar w:fldCharType="begin"/>
        </w:r>
        <w:r w:rsidR="00AD44BE">
          <w:rPr>
            <w:noProof/>
            <w:webHidden/>
          </w:rPr>
          <w:instrText xml:space="preserve"> PAGEREF _Toc458154215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774190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16" w:history="1">
        <w:r w:rsidR="00AD44BE" w:rsidRPr="00822ED7">
          <w:rPr>
            <w:rStyle w:val="Hyperlink"/>
            <w:noProof/>
            <w:lang w:val="en-CA"/>
          </w:rPr>
          <w:t>8.4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Basic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_Toc458154216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BF0F84F"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7" w:history="1">
        <w:r w:rsidR="00AD44BE" w:rsidRPr="00822ED7">
          <w:rPr>
            <w:rStyle w:val="Hyperlink"/>
            <w:noProof/>
            <w:lang w:val="en-CA" w:bidi="x-none"/>
          </w:rPr>
          <w:t>8.4.1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Geology Basic</w:t>
        </w:r>
        <w:r w:rsidR="00AD44BE">
          <w:rPr>
            <w:noProof/>
            <w:webHidden/>
          </w:rPr>
          <w:tab/>
        </w:r>
        <w:r w:rsidR="00AD44BE">
          <w:rPr>
            <w:noProof/>
            <w:webHidden/>
          </w:rPr>
          <w:fldChar w:fldCharType="begin"/>
        </w:r>
        <w:r w:rsidR="00AD44BE">
          <w:rPr>
            <w:noProof/>
            <w:webHidden/>
          </w:rPr>
          <w:instrText xml:space="preserve"> PAGEREF _Toc458154217 \h </w:instrText>
        </w:r>
        <w:r w:rsidR="00AD44BE">
          <w:rPr>
            <w:noProof/>
            <w:webHidden/>
          </w:rPr>
        </w:r>
        <w:r w:rsidR="00AD44BE">
          <w:rPr>
            <w:noProof/>
            <w:webHidden/>
          </w:rPr>
          <w:fldChar w:fldCharType="separate"/>
        </w:r>
        <w:r w:rsidR="00AD44BE">
          <w:rPr>
            <w:noProof/>
            <w:webHidden/>
          </w:rPr>
          <w:t>36</w:t>
        </w:r>
        <w:r w:rsidR="00AD44BE">
          <w:rPr>
            <w:noProof/>
            <w:webHidden/>
          </w:rPr>
          <w:fldChar w:fldCharType="end"/>
        </w:r>
      </w:hyperlink>
    </w:p>
    <w:p w14:paraId="7672D59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8" w:history="1">
        <w:r w:rsidR="00AD44BE" w:rsidRPr="00822ED7">
          <w:rPr>
            <w:rStyle w:val="Hyperlink"/>
            <w:noProof/>
            <w:lang w:bidi="x-none"/>
          </w:rPr>
          <w:t>8.4.2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Event</w:t>
        </w:r>
        <w:r w:rsidR="00AD44BE">
          <w:rPr>
            <w:noProof/>
            <w:webHidden/>
          </w:rPr>
          <w:tab/>
        </w:r>
        <w:r w:rsidR="00AD44BE">
          <w:rPr>
            <w:noProof/>
            <w:webHidden/>
          </w:rPr>
          <w:fldChar w:fldCharType="begin"/>
        </w:r>
        <w:r w:rsidR="00AD44BE">
          <w:rPr>
            <w:noProof/>
            <w:webHidden/>
          </w:rPr>
          <w:instrText xml:space="preserve"> PAGEREF _Toc458154218 \h </w:instrText>
        </w:r>
        <w:r w:rsidR="00AD44BE">
          <w:rPr>
            <w:noProof/>
            <w:webHidden/>
          </w:rPr>
        </w:r>
        <w:r w:rsidR="00AD44BE">
          <w:rPr>
            <w:noProof/>
            <w:webHidden/>
          </w:rPr>
          <w:fldChar w:fldCharType="separate"/>
        </w:r>
        <w:r w:rsidR="00AD44BE">
          <w:rPr>
            <w:noProof/>
            <w:webHidden/>
          </w:rPr>
          <w:t>46</w:t>
        </w:r>
        <w:r w:rsidR="00AD44BE">
          <w:rPr>
            <w:noProof/>
            <w:webHidden/>
          </w:rPr>
          <w:fldChar w:fldCharType="end"/>
        </w:r>
      </w:hyperlink>
    </w:p>
    <w:p w14:paraId="2E78514E"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9" w:history="1">
        <w:r w:rsidR="00AD44BE" w:rsidRPr="00822ED7">
          <w:rPr>
            <w:rStyle w:val="Hyperlink"/>
            <w:noProof/>
            <w:lang w:bidi="x-none"/>
          </w:rPr>
          <w:t>8.4.3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Structure</w:t>
        </w:r>
        <w:r w:rsidR="00AD44BE">
          <w:rPr>
            <w:noProof/>
            <w:webHidden/>
          </w:rPr>
          <w:tab/>
        </w:r>
        <w:r w:rsidR="00AD44BE">
          <w:rPr>
            <w:noProof/>
            <w:webHidden/>
          </w:rPr>
          <w:fldChar w:fldCharType="begin"/>
        </w:r>
        <w:r w:rsidR="00AD44BE">
          <w:rPr>
            <w:noProof/>
            <w:webHidden/>
          </w:rPr>
          <w:instrText xml:space="preserve"> PAGEREF _Toc458154219 \h </w:instrText>
        </w:r>
        <w:r w:rsidR="00AD44BE">
          <w:rPr>
            <w:noProof/>
            <w:webHidden/>
          </w:rPr>
        </w:r>
        <w:r w:rsidR="00AD44BE">
          <w:rPr>
            <w:noProof/>
            <w:webHidden/>
          </w:rPr>
          <w:fldChar w:fldCharType="separate"/>
        </w:r>
        <w:r w:rsidR="00AD44BE">
          <w:rPr>
            <w:noProof/>
            <w:webHidden/>
          </w:rPr>
          <w:t>49</w:t>
        </w:r>
        <w:r w:rsidR="00AD44BE">
          <w:rPr>
            <w:noProof/>
            <w:webHidden/>
          </w:rPr>
          <w:fldChar w:fldCharType="end"/>
        </w:r>
      </w:hyperlink>
    </w:p>
    <w:p w14:paraId="58D3DC3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0" w:history="1">
        <w:r w:rsidR="00AD44BE" w:rsidRPr="00822ED7">
          <w:rPr>
            <w:rStyle w:val="Hyperlink"/>
            <w:noProof/>
            <w:lang w:bidi="x-none"/>
          </w:rPr>
          <w:t>8.4.4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Geomorphology</w:t>
        </w:r>
        <w:r w:rsidR="00AD44BE">
          <w:rPr>
            <w:noProof/>
            <w:webHidden/>
          </w:rPr>
          <w:tab/>
        </w:r>
        <w:r w:rsidR="00AD44BE">
          <w:rPr>
            <w:noProof/>
            <w:webHidden/>
          </w:rPr>
          <w:fldChar w:fldCharType="begin"/>
        </w:r>
        <w:r w:rsidR="00AD44BE">
          <w:rPr>
            <w:noProof/>
            <w:webHidden/>
          </w:rPr>
          <w:instrText xml:space="preserve"> PAGEREF _Toc458154220 \h </w:instrText>
        </w:r>
        <w:r w:rsidR="00AD44BE">
          <w:rPr>
            <w:noProof/>
            <w:webHidden/>
          </w:rPr>
        </w:r>
        <w:r w:rsidR="00AD44BE">
          <w:rPr>
            <w:noProof/>
            <w:webHidden/>
          </w:rPr>
          <w:fldChar w:fldCharType="separate"/>
        </w:r>
        <w:r w:rsidR="00AD44BE">
          <w:rPr>
            <w:noProof/>
            <w:webHidden/>
          </w:rPr>
          <w:t>55</w:t>
        </w:r>
        <w:r w:rsidR="00AD44BE">
          <w:rPr>
            <w:noProof/>
            <w:webHidden/>
          </w:rPr>
          <w:fldChar w:fldCharType="end"/>
        </w:r>
      </w:hyperlink>
    </w:p>
    <w:p w14:paraId="52B3799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1" w:history="1">
        <w:r w:rsidR="00AD44BE" w:rsidRPr="00822ED7">
          <w:rPr>
            <w:rStyle w:val="Hyperlink"/>
            <w:noProof/>
            <w:lang w:val="en-CA" w:bidi="x-none"/>
          </w:rPr>
          <w:t>8.4.5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Collection</w:t>
        </w:r>
        <w:r w:rsidR="00AD44BE">
          <w:rPr>
            <w:noProof/>
            <w:webHidden/>
          </w:rPr>
          <w:tab/>
        </w:r>
        <w:r w:rsidR="00AD44BE">
          <w:rPr>
            <w:noProof/>
            <w:webHidden/>
          </w:rPr>
          <w:fldChar w:fldCharType="begin"/>
        </w:r>
        <w:r w:rsidR="00AD44BE">
          <w:rPr>
            <w:noProof/>
            <w:webHidden/>
          </w:rPr>
          <w:instrText xml:space="preserve"> PAGEREF _Toc458154221 \h </w:instrText>
        </w:r>
        <w:r w:rsidR="00AD44BE">
          <w:rPr>
            <w:noProof/>
            <w:webHidden/>
          </w:rPr>
        </w:r>
        <w:r w:rsidR="00AD44BE">
          <w:rPr>
            <w:noProof/>
            <w:webHidden/>
          </w:rPr>
          <w:fldChar w:fldCharType="separate"/>
        </w:r>
        <w:r w:rsidR="00AD44BE">
          <w:rPr>
            <w:noProof/>
            <w:webHidden/>
          </w:rPr>
          <w:t>58</w:t>
        </w:r>
        <w:r w:rsidR="00AD44BE">
          <w:rPr>
            <w:noProof/>
            <w:webHidden/>
          </w:rPr>
          <w:fldChar w:fldCharType="end"/>
        </w:r>
      </w:hyperlink>
    </w:p>
    <w:p w14:paraId="4A4BEF9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2" w:history="1">
        <w:r w:rsidR="00AD44BE" w:rsidRPr="00822ED7">
          <w:rPr>
            <w:rStyle w:val="Hyperlink"/>
            <w:noProof/>
            <w:lang w:val="en-CA" w:bidi="x-none"/>
          </w:rPr>
          <w:t>8.4.6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Data Types</w:t>
        </w:r>
        <w:r w:rsidR="00AD44BE">
          <w:rPr>
            <w:noProof/>
            <w:webHidden/>
          </w:rPr>
          <w:tab/>
        </w:r>
        <w:r w:rsidR="00AD44BE">
          <w:rPr>
            <w:noProof/>
            <w:webHidden/>
          </w:rPr>
          <w:fldChar w:fldCharType="begin"/>
        </w:r>
        <w:r w:rsidR="00AD44BE">
          <w:rPr>
            <w:noProof/>
            <w:webHidden/>
          </w:rPr>
          <w:instrText xml:space="preserve"> PAGEREF _Toc458154222 \h </w:instrText>
        </w:r>
        <w:r w:rsidR="00AD44BE">
          <w:rPr>
            <w:noProof/>
            <w:webHidden/>
          </w:rPr>
        </w:r>
        <w:r w:rsidR="00AD44BE">
          <w:rPr>
            <w:noProof/>
            <w:webHidden/>
          </w:rPr>
          <w:fldChar w:fldCharType="separate"/>
        </w:r>
        <w:r w:rsidR="00AD44BE">
          <w:rPr>
            <w:noProof/>
            <w:webHidden/>
          </w:rPr>
          <w:t>61</w:t>
        </w:r>
        <w:r w:rsidR="00AD44BE">
          <w:rPr>
            <w:noProof/>
            <w:webHidden/>
          </w:rPr>
          <w:fldChar w:fldCharType="end"/>
        </w:r>
      </w:hyperlink>
    </w:p>
    <w:p w14:paraId="5E326E7B"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3" w:history="1">
        <w:r w:rsidR="00AD44BE" w:rsidRPr="00822ED7">
          <w:rPr>
            <w:rStyle w:val="Hyperlink"/>
            <w:noProof/>
            <w:lang w:val="en-CA" w:bidi="x-none"/>
          </w:rPr>
          <w:t>8.4.7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basic vocabularies</w:t>
        </w:r>
        <w:r w:rsidR="00AD44BE">
          <w:rPr>
            <w:noProof/>
            <w:webHidden/>
          </w:rPr>
          <w:tab/>
        </w:r>
        <w:r w:rsidR="00AD44BE">
          <w:rPr>
            <w:noProof/>
            <w:webHidden/>
          </w:rPr>
          <w:fldChar w:fldCharType="begin"/>
        </w:r>
        <w:r w:rsidR="00AD44BE">
          <w:rPr>
            <w:noProof/>
            <w:webHidden/>
          </w:rPr>
          <w:instrText xml:space="preserve"> PAGEREF _Toc458154223 \h </w:instrText>
        </w:r>
        <w:r w:rsidR="00AD44BE">
          <w:rPr>
            <w:noProof/>
            <w:webHidden/>
          </w:rPr>
        </w:r>
        <w:r w:rsidR="00AD44BE">
          <w:rPr>
            <w:noProof/>
            <w:webHidden/>
          </w:rPr>
          <w:fldChar w:fldCharType="separate"/>
        </w:r>
        <w:r w:rsidR="00AD44BE">
          <w:rPr>
            <w:noProof/>
            <w:webHidden/>
          </w:rPr>
          <w:t>67</w:t>
        </w:r>
        <w:r w:rsidR="00AD44BE">
          <w:rPr>
            <w:noProof/>
            <w:webHidden/>
          </w:rPr>
          <w:fldChar w:fldCharType="end"/>
        </w:r>
      </w:hyperlink>
    </w:p>
    <w:p w14:paraId="4FC55899"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4" w:history="1">
        <w:r w:rsidR="00AD44BE" w:rsidRPr="00822ED7">
          <w:rPr>
            <w:rStyle w:val="Hyperlink"/>
            <w:noProof/>
            <w:lang w:val="en-CA" w:bidi="x-none"/>
          </w:rPr>
          <w:t>8.4.8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Instance examples</w:t>
        </w:r>
        <w:r w:rsidR="00AD44BE">
          <w:rPr>
            <w:noProof/>
            <w:webHidden/>
          </w:rPr>
          <w:tab/>
        </w:r>
        <w:r w:rsidR="00AD44BE">
          <w:rPr>
            <w:noProof/>
            <w:webHidden/>
          </w:rPr>
          <w:fldChar w:fldCharType="begin"/>
        </w:r>
        <w:r w:rsidR="00AD44BE">
          <w:rPr>
            <w:noProof/>
            <w:webHidden/>
          </w:rPr>
          <w:instrText xml:space="preserve"> PAGEREF _Toc458154224 \h </w:instrText>
        </w:r>
        <w:r w:rsidR="00AD44BE">
          <w:rPr>
            <w:noProof/>
            <w:webHidden/>
          </w:rPr>
        </w:r>
        <w:r w:rsidR="00AD44BE">
          <w:rPr>
            <w:noProof/>
            <w:webHidden/>
          </w:rPr>
          <w:fldChar w:fldCharType="separate"/>
        </w:r>
        <w:r w:rsidR="00AD44BE">
          <w:rPr>
            <w:noProof/>
            <w:webHidden/>
          </w:rPr>
          <w:t>69</w:t>
        </w:r>
        <w:r w:rsidR="00AD44BE">
          <w:rPr>
            <w:noProof/>
            <w:webHidden/>
          </w:rPr>
          <w:fldChar w:fldCharType="end"/>
        </w:r>
      </w:hyperlink>
    </w:p>
    <w:p w14:paraId="60E4BF58"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25" w:history="1">
        <w:r w:rsidR="00AD44BE" w:rsidRPr="00822ED7">
          <w:rPr>
            <w:rStyle w:val="Hyperlink"/>
            <w:noProof/>
            <w:lang w:val="en-CA"/>
          </w:rPr>
          <w:t>8.5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Extension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_Toc458154225 \h </w:instrText>
        </w:r>
        <w:r w:rsidR="00AD44BE">
          <w:rPr>
            <w:noProof/>
            <w:webHidden/>
          </w:rPr>
        </w:r>
        <w:r w:rsidR="00AD44BE">
          <w:rPr>
            <w:noProof/>
            <w:webHidden/>
          </w:rPr>
          <w:fldChar w:fldCharType="separate"/>
        </w:r>
        <w:r w:rsidR="00AD44BE">
          <w:rPr>
            <w:noProof/>
            <w:webHidden/>
          </w:rPr>
          <w:t>72</w:t>
        </w:r>
        <w:r w:rsidR="00AD44BE">
          <w:rPr>
            <w:noProof/>
            <w:webHidden/>
          </w:rPr>
          <w:fldChar w:fldCharType="end"/>
        </w:r>
      </w:hyperlink>
    </w:p>
    <w:p w14:paraId="428D8409"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6" w:history="1">
        <w:r w:rsidR="00AD44BE" w:rsidRPr="00822ED7">
          <w:rPr>
            <w:rStyle w:val="Hyperlink"/>
            <w:noProof/>
            <w:lang w:val="en-CA" w:bidi="x-none"/>
          </w:rPr>
          <w:t>8.5.1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 Relations</w:t>
        </w:r>
        <w:r w:rsidR="00AD44BE">
          <w:rPr>
            <w:noProof/>
            <w:webHidden/>
          </w:rPr>
          <w:tab/>
        </w:r>
        <w:r w:rsidR="00AD44BE">
          <w:rPr>
            <w:noProof/>
            <w:webHidden/>
          </w:rPr>
          <w:fldChar w:fldCharType="begin"/>
        </w:r>
        <w:r w:rsidR="00AD44BE">
          <w:rPr>
            <w:noProof/>
            <w:webHidden/>
          </w:rPr>
          <w:instrText xml:space="preserve"> PAGEREF _Toc458154226 \h </w:instrText>
        </w:r>
        <w:r w:rsidR="00AD44BE">
          <w:rPr>
            <w:noProof/>
            <w:webHidden/>
          </w:rPr>
        </w:r>
        <w:r w:rsidR="00AD44BE">
          <w:rPr>
            <w:noProof/>
            <w:webHidden/>
          </w:rPr>
          <w:fldChar w:fldCharType="separate"/>
        </w:r>
        <w:r w:rsidR="00AD44BE">
          <w:rPr>
            <w:noProof/>
            <w:webHidden/>
          </w:rPr>
          <w:t>73</w:t>
        </w:r>
        <w:r w:rsidR="00AD44BE">
          <w:rPr>
            <w:noProof/>
            <w:webHidden/>
          </w:rPr>
          <w:fldChar w:fldCharType="end"/>
        </w:r>
      </w:hyperlink>
    </w:p>
    <w:p w14:paraId="4A0F2AC8"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7" w:history="1">
        <w:r w:rsidR="00AD44BE" w:rsidRPr="00822ED7">
          <w:rPr>
            <w:rStyle w:val="Hyperlink"/>
            <w:noProof/>
            <w:lang w:val="en-CA" w:bidi="x-none"/>
          </w:rPr>
          <w:t>8.5.2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Earth material details</w:t>
        </w:r>
        <w:r w:rsidR="00AD44BE">
          <w:rPr>
            <w:noProof/>
            <w:webHidden/>
          </w:rPr>
          <w:tab/>
        </w:r>
        <w:r w:rsidR="00AD44BE">
          <w:rPr>
            <w:noProof/>
            <w:webHidden/>
          </w:rPr>
          <w:fldChar w:fldCharType="begin"/>
        </w:r>
        <w:r w:rsidR="00AD44BE">
          <w:rPr>
            <w:noProof/>
            <w:webHidden/>
          </w:rPr>
          <w:instrText xml:space="preserve"> PAGEREF _Toc458154227 \h </w:instrText>
        </w:r>
        <w:r w:rsidR="00AD44BE">
          <w:rPr>
            <w:noProof/>
            <w:webHidden/>
          </w:rPr>
        </w:r>
        <w:r w:rsidR="00AD44BE">
          <w:rPr>
            <w:noProof/>
            <w:webHidden/>
          </w:rPr>
          <w:fldChar w:fldCharType="separate"/>
        </w:r>
        <w:r w:rsidR="00AD44BE">
          <w:rPr>
            <w:noProof/>
            <w:webHidden/>
          </w:rPr>
          <w:t>78</w:t>
        </w:r>
        <w:r w:rsidR="00AD44BE">
          <w:rPr>
            <w:noProof/>
            <w:webHidden/>
          </w:rPr>
          <w:fldChar w:fldCharType="end"/>
        </w:r>
      </w:hyperlink>
    </w:p>
    <w:p w14:paraId="42E90882"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8" w:history="1">
        <w:r w:rsidR="00AD44BE" w:rsidRPr="00822ED7">
          <w:rPr>
            <w:rStyle w:val="Hyperlink"/>
            <w:noProof/>
            <w:lang w:bidi="x-none"/>
          </w:rPr>
          <w:t>8.5.3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GeologicAgeDetails</w:t>
        </w:r>
        <w:r w:rsidR="00AD44BE">
          <w:rPr>
            <w:noProof/>
            <w:webHidden/>
          </w:rPr>
          <w:tab/>
        </w:r>
        <w:r w:rsidR="00AD44BE">
          <w:rPr>
            <w:noProof/>
            <w:webHidden/>
          </w:rPr>
          <w:fldChar w:fldCharType="begin"/>
        </w:r>
        <w:r w:rsidR="00AD44BE">
          <w:rPr>
            <w:noProof/>
            <w:webHidden/>
          </w:rPr>
          <w:instrText xml:space="preserve"> PAGEREF _Toc458154228 \h </w:instrText>
        </w:r>
        <w:r w:rsidR="00AD44BE">
          <w:rPr>
            <w:noProof/>
            <w:webHidden/>
          </w:rPr>
        </w:r>
        <w:r w:rsidR="00AD44BE">
          <w:rPr>
            <w:noProof/>
            <w:webHidden/>
          </w:rPr>
          <w:fldChar w:fldCharType="separate"/>
        </w:r>
        <w:r w:rsidR="00AD44BE">
          <w:rPr>
            <w:noProof/>
            <w:webHidden/>
          </w:rPr>
          <w:t>97</w:t>
        </w:r>
        <w:r w:rsidR="00AD44BE">
          <w:rPr>
            <w:noProof/>
            <w:webHidden/>
          </w:rPr>
          <w:fldChar w:fldCharType="end"/>
        </w:r>
      </w:hyperlink>
    </w:p>
    <w:p w14:paraId="00F8328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9" w:history="1">
        <w:r w:rsidR="00AD44BE" w:rsidRPr="00822ED7">
          <w:rPr>
            <w:rStyle w:val="Hyperlink"/>
            <w:noProof/>
            <w:lang w:bidi="x-none"/>
          </w:rPr>
          <w:t>8.5.4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Structure Details</w:t>
        </w:r>
        <w:r w:rsidR="00AD44BE">
          <w:rPr>
            <w:noProof/>
            <w:webHidden/>
          </w:rPr>
          <w:tab/>
        </w:r>
        <w:r w:rsidR="00AD44BE">
          <w:rPr>
            <w:noProof/>
            <w:webHidden/>
          </w:rPr>
          <w:fldChar w:fldCharType="begin"/>
        </w:r>
        <w:r w:rsidR="00AD44BE">
          <w:rPr>
            <w:noProof/>
            <w:webHidden/>
          </w:rPr>
          <w:instrText xml:space="preserve"> PAGEREF _Toc458154229 \h </w:instrText>
        </w:r>
        <w:r w:rsidR="00AD44BE">
          <w:rPr>
            <w:noProof/>
            <w:webHidden/>
          </w:rPr>
        </w:r>
        <w:r w:rsidR="00AD44BE">
          <w:rPr>
            <w:noProof/>
            <w:webHidden/>
          </w:rPr>
          <w:fldChar w:fldCharType="separate"/>
        </w:r>
        <w:r w:rsidR="00AD44BE">
          <w:rPr>
            <w:noProof/>
            <w:webHidden/>
          </w:rPr>
          <w:t>99</w:t>
        </w:r>
        <w:r w:rsidR="00AD44BE">
          <w:rPr>
            <w:noProof/>
            <w:webHidden/>
          </w:rPr>
          <w:fldChar w:fldCharType="end"/>
        </w:r>
      </w:hyperlink>
    </w:p>
    <w:p w14:paraId="4CB6391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0" w:history="1">
        <w:r w:rsidR="00AD44BE" w:rsidRPr="00822ED7">
          <w:rPr>
            <w:rStyle w:val="Hyperlink"/>
            <w:noProof/>
            <w:lang w:bidi="x-none"/>
          </w:rPr>
          <w:t>8.5.5</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Unit Details</w:t>
        </w:r>
        <w:r w:rsidR="00AD44BE">
          <w:rPr>
            <w:noProof/>
            <w:webHidden/>
          </w:rPr>
          <w:tab/>
        </w:r>
        <w:r w:rsidR="00AD44BE">
          <w:rPr>
            <w:noProof/>
            <w:webHidden/>
          </w:rPr>
          <w:fldChar w:fldCharType="begin"/>
        </w:r>
        <w:r w:rsidR="00AD44BE">
          <w:rPr>
            <w:noProof/>
            <w:webHidden/>
          </w:rPr>
          <w:instrText xml:space="preserve"> PAGEREF _Toc458154230 \h </w:instrText>
        </w:r>
        <w:r w:rsidR="00AD44BE">
          <w:rPr>
            <w:noProof/>
            <w:webHidden/>
          </w:rPr>
        </w:r>
        <w:r w:rsidR="00AD44BE">
          <w:rPr>
            <w:noProof/>
            <w:webHidden/>
          </w:rPr>
          <w:fldChar w:fldCharType="separate"/>
        </w:r>
        <w:r w:rsidR="00AD44BE">
          <w:rPr>
            <w:noProof/>
            <w:webHidden/>
          </w:rPr>
          <w:t>112</w:t>
        </w:r>
        <w:r w:rsidR="00AD44BE">
          <w:rPr>
            <w:noProof/>
            <w:webHidden/>
          </w:rPr>
          <w:fldChar w:fldCharType="end"/>
        </w:r>
      </w:hyperlink>
    </w:p>
    <w:p w14:paraId="05B8B9A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1" w:history="1">
        <w:r w:rsidR="00AD44BE" w:rsidRPr="00822ED7">
          <w:rPr>
            <w:rStyle w:val="Hyperlink"/>
            <w:noProof/>
            <w:lang w:bidi="x-none"/>
          </w:rPr>
          <w:t>8.5.6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GeoSciML extension vocabularies</w:t>
        </w:r>
        <w:r w:rsidR="00AD44BE">
          <w:rPr>
            <w:noProof/>
            <w:webHidden/>
          </w:rPr>
          <w:tab/>
        </w:r>
        <w:r w:rsidR="00AD44BE">
          <w:rPr>
            <w:noProof/>
            <w:webHidden/>
          </w:rPr>
          <w:fldChar w:fldCharType="begin"/>
        </w:r>
        <w:r w:rsidR="00AD44BE">
          <w:rPr>
            <w:noProof/>
            <w:webHidden/>
          </w:rPr>
          <w:instrText xml:space="preserve"> PAGEREF _Toc458154231 \h </w:instrText>
        </w:r>
        <w:r w:rsidR="00AD44BE">
          <w:rPr>
            <w:noProof/>
            <w:webHidden/>
          </w:rPr>
        </w:r>
        <w:r w:rsidR="00AD44BE">
          <w:rPr>
            <w:noProof/>
            <w:webHidden/>
          </w:rPr>
          <w:fldChar w:fldCharType="separate"/>
        </w:r>
        <w:r w:rsidR="00AD44BE">
          <w:rPr>
            <w:noProof/>
            <w:webHidden/>
          </w:rPr>
          <w:t>115</w:t>
        </w:r>
        <w:r w:rsidR="00AD44BE">
          <w:rPr>
            <w:noProof/>
            <w:webHidden/>
          </w:rPr>
          <w:fldChar w:fldCharType="end"/>
        </w:r>
      </w:hyperlink>
    </w:p>
    <w:p w14:paraId="1AB693CF"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2" w:history="1">
        <w:r w:rsidR="00AD44BE" w:rsidRPr="00822ED7">
          <w:rPr>
            <w:rStyle w:val="Hyperlink"/>
            <w:noProof/>
            <w:lang w:val="en-CA"/>
          </w:rPr>
          <w:t>8.6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GeologicTime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_Toc458154232 \h </w:instrText>
        </w:r>
        <w:r w:rsidR="00AD44BE">
          <w:rPr>
            <w:noProof/>
            <w:webHidden/>
          </w:rPr>
        </w:r>
        <w:r w:rsidR="00AD44BE">
          <w:rPr>
            <w:noProof/>
            <w:webHidden/>
          </w:rPr>
          <w:fldChar w:fldCharType="separate"/>
        </w:r>
        <w:r w:rsidR="00AD44BE">
          <w:rPr>
            <w:noProof/>
            <w:webHidden/>
          </w:rPr>
          <w:t>117</w:t>
        </w:r>
        <w:r w:rsidR="00AD44BE">
          <w:rPr>
            <w:noProof/>
            <w:webHidden/>
          </w:rPr>
          <w:fldChar w:fldCharType="end"/>
        </w:r>
      </w:hyperlink>
    </w:p>
    <w:p w14:paraId="69512DC2"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3" w:history="1">
        <w:r w:rsidR="00AD44BE" w:rsidRPr="00822ED7">
          <w:rPr>
            <w:rStyle w:val="Hyperlink"/>
            <w:noProof/>
            <w:lang w:bidi="x-none"/>
          </w:rPr>
          <w:t>8.6.1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Global Boundary Stratotype Sections and Points</w:t>
        </w:r>
        <w:r w:rsidR="00AD44BE">
          <w:rPr>
            <w:noProof/>
            <w:webHidden/>
          </w:rPr>
          <w:tab/>
        </w:r>
        <w:r w:rsidR="00AD44BE">
          <w:rPr>
            <w:noProof/>
            <w:webHidden/>
          </w:rPr>
          <w:fldChar w:fldCharType="begin"/>
        </w:r>
        <w:r w:rsidR="00AD44BE">
          <w:rPr>
            <w:noProof/>
            <w:webHidden/>
          </w:rPr>
          <w:instrText xml:space="preserve"> PAGEREF _Toc458154233 \h </w:instrText>
        </w:r>
        <w:r w:rsidR="00AD44BE">
          <w:rPr>
            <w:noProof/>
            <w:webHidden/>
          </w:rPr>
        </w:r>
        <w:r w:rsidR="00AD44BE">
          <w:rPr>
            <w:noProof/>
            <w:webHidden/>
          </w:rPr>
          <w:fldChar w:fldCharType="separate"/>
        </w:r>
        <w:r w:rsidR="00AD44BE">
          <w:rPr>
            <w:noProof/>
            <w:webHidden/>
          </w:rPr>
          <w:t>119</w:t>
        </w:r>
        <w:r w:rsidR="00AD44BE">
          <w:rPr>
            <w:noProof/>
            <w:webHidden/>
          </w:rPr>
          <w:fldChar w:fldCharType="end"/>
        </w:r>
      </w:hyperlink>
    </w:p>
    <w:p w14:paraId="6A556934"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4" w:history="1">
        <w:r w:rsidR="00AD44BE" w:rsidRPr="00822ED7">
          <w:rPr>
            <w:rStyle w:val="Hyperlink"/>
            <w:noProof/>
            <w:lang w:bidi="x-none"/>
          </w:rPr>
          <w:t>8.6.2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Temporal Reference System</w:t>
        </w:r>
        <w:r w:rsidR="00AD44BE">
          <w:rPr>
            <w:noProof/>
            <w:webHidden/>
          </w:rPr>
          <w:tab/>
        </w:r>
        <w:r w:rsidR="00AD44BE">
          <w:rPr>
            <w:noProof/>
            <w:webHidden/>
          </w:rPr>
          <w:fldChar w:fldCharType="begin"/>
        </w:r>
        <w:r w:rsidR="00AD44BE">
          <w:rPr>
            <w:noProof/>
            <w:webHidden/>
          </w:rPr>
          <w:instrText xml:space="preserve"> PAGEREF _Toc458154234 \h </w:instrText>
        </w:r>
        <w:r w:rsidR="00AD44BE">
          <w:rPr>
            <w:noProof/>
            <w:webHidden/>
          </w:rPr>
        </w:r>
        <w:r w:rsidR="00AD44BE">
          <w:rPr>
            <w:noProof/>
            <w:webHidden/>
          </w:rPr>
          <w:fldChar w:fldCharType="separate"/>
        </w:r>
        <w:r w:rsidR="00AD44BE">
          <w:rPr>
            <w:noProof/>
            <w:webHidden/>
          </w:rPr>
          <w:t>123</w:t>
        </w:r>
        <w:r w:rsidR="00AD44BE">
          <w:rPr>
            <w:noProof/>
            <w:webHidden/>
          </w:rPr>
          <w:fldChar w:fldCharType="end"/>
        </w:r>
      </w:hyperlink>
    </w:p>
    <w:p w14:paraId="69B1E826"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5" w:history="1">
        <w:r w:rsidR="00AD44BE" w:rsidRPr="00822ED7">
          <w:rPr>
            <w:rStyle w:val="Hyperlink"/>
            <w:noProof/>
            <w:lang w:bidi="x-none"/>
          </w:rPr>
          <w:t>8.6.3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Time scale</w:t>
        </w:r>
        <w:r w:rsidR="00AD44BE">
          <w:rPr>
            <w:noProof/>
            <w:webHidden/>
          </w:rPr>
          <w:tab/>
        </w:r>
        <w:r w:rsidR="00AD44BE">
          <w:rPr>
            <w:noProof/>
            <w:webHidden/>
          </w:rPr>
          <w:fldChar w:fldCharType="begin"/>
        </w:r>
        <w:r w:rsidR="00AD44BE">
          <w:rPr>
            <w:noProof/>
            <w:webHidden/>
          </w:rPr>
          <w:instrText xml:space="preserve"> PAGEREF _Toc458154235 \h </w:instrText>
        </w:r>
        <w:r w:rsidR="00AD44BE">
          <w:rPr>
            <w:noProof/>
            <w:webHidden/>
          </w:rPr>
        </w:r>
        <w:r w:rsidR="00AD44BE">
          <w:rPr>
            <w:noProof/>
            <w:webHidden/>
          </w:rPr>
          <w:fldChar w:fldCharType="separate"/>
        </w:r>
        <w:r w:rsidR="00AD44BE">
          <w:rPr>
            <w:noProof/>
            <w:webHidden/>
          </w:rPr>
          <w:t>126</w:t>
        </w:r>
        <w:r w:rsidR="00AD44BE">
          <w:rPr>
            <w:noProof/>
            <w:webHidden/>
          </w:rPr>
          <w:fldChar w:fldCharType="end"/>
        </w:r>
      </w:hyperlink>
    </w:p>
    <w:p w14:paraId="6923E819"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6" w:history="1">
        <w:r w:rsidR="00AD44BE" w:rsidRPr="00822ED7">
          <w:rPr>
            <w:rStyle w:val="Hyperlink"/>
            <w:noProof/>
            <w:lang w:bidi="x-none"/>
          </w:rPr>
          <w:t>8.6.4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time vocabularies</w:t>
        </w:r>
        <w:r w:rsidR="00AD44BE">
          <w:rPr>
            <w:noProof/>
            <w:webHidden/>
          </w:rPr>
          <w:tab/>
        </w:r>
        <w:r w:rsidR="00AD44BE">
          <w:rPr>
            <w:noProof/>
            <w:webHidden/>
          </w:rPr>
          <w:fldChar w:fldCharType="begin"/>
        </w:r>
        <w:r w:rsidR="00AD44BE">
          <w:rPr>
            <w:noProof/>
            <w:webHidden/>
          </w:rPr>
          <w:instrText xml:space="preserve"> PAGEREF _Toc458154236 \h </w:instrText>
        </w:r>
        <w:r w:rsidR="00AD44BE">
          <w:rPr>
            <w:noProof/>
            <w:webHidden/>
          </w:rPr>
        </w:r>
        <w:r w:rsidR="00AD44BE">
          <w:rPr>
            <w:noProof/>
            <w:webHidden/>
          </w:rPr>
          <w:fldChar w:fldCharType="separate"/>
        </w:r>
        <w:r w:rsidR="00AD44BE">
          <w:rPr>
            <w:noProof/>
            <w:webHidden/>
          </w:rPr>
          <w:t>131</w:t>
        </w:r>
        <w:r w:rsidR="00AD44BE">
          <w:rPr>
            <w:noProof/>
            <w:webHidden/>
          </w:rPr>
          <w:fldChar w:fldCharType="end"/>
        </w:r>
      </w:hyperlink>
    </w:p>
    <w:p w14:paraId="218BEF4F"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7" w:history="1">
        <w:r w:rsidR="00AD44BE" w:rsidRPr="00822ED7">
          <w:rPr>
            <w:rStyle w:val="Hyperlink"/>
            <w:noProof/>
            <w:lang w:val="en-CA"/>
          </w:rPr>
          <w:t>8.7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Borehole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_Toc458154237 \h </w:instrText>
        </w:r>
        <w:r w:rsidR="00AD44BE">
          <w:rPr>
            <w:noProof/>
            <w:webHidden/>
          </w:rPr>
        </w:r>
        <w:r w:rsidR="00AD44BE">
          <w:rPr>
            <w:noProof/>
            <w:webHidden/>
          </w:rPr>
          <w:fldChar w:fldCharType="separate"/>
        </w:r>
        <w:r w:rsidR="00AD44BE">
          <w:rPr>
            <w:noProof/>
            <w:webHidden/>
          </w:rPr>
          <w:t>133</w:t>
        </w:r>
        <w:r w:rsidR="00AD44BE">
          <w:rPr>
            <w:noProof/>
            <w:webHidden/>
          </w:rPr>
          <w:fldChar w:fldCharType="end"/>
        </w:r>
      </w:hyperlink>
    </w:p>
    <w:p w14:paraId="10687694"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8" w:history="1">
        <w:r w:rsidR="00AD44BE" w:rsidRPr="00822ED7">
          <w:rPr>
            <w:rStyle w:val="Hyperlink"/>
            <w:noProof/>
            <w:lang w:val="en-CA" w:bidi="x-none"/>
          </w:rPr>
          <w:t>8.7.1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Borehole</w:t>
        </w:r>
        <w:r w:rsidR="00AD44BE">
          <w:rPr>
            <w:noProof/>
            <w:webHidden/>
          </w:rPr>
          <w:tab/>
        </w:r>
        <w:r w:rsidR="00AD44BE">
          <w:rPr>
            <w:noProof/>
            <w:webHidden/>
          </w:rPr>
          <w:fldChar w:fldCharType="begin"/>
        </w:r>
        <w:r w:rsidR="00AD44BE">
          <w:rPr>
            <w:noProof/>
            <w:webHidden/>
          </w:rPr>
          <w:instrText xml:space="preserve"> PAGEREF _Toc458154238 \h </w:instrText>
        </w:r>
        <w:r w:rsidR="00AD44BE">
          <w:rPr>
            <w:noProof/>
            <w:webHidden/>
          </w:rPr>
        </w:r>
        <w:r w:rsidR="00AD44BE">
          <w:rPr>
            <w:noProof/>
            <w:webHidden/>
          </w:rPr>
          <w:fldChar w:fldCharType="separate"/>
        </w:r>
        <w:r w:rsidR="00AD44BE">
          <w:rPr>
            <w:noProof/>
            <w:webHidden/>
          </w:rPr>
          <w:t>135</w:t>
        </w:r>
        <w:r w:rsidR="00AD44BE">
          <w:rPr>
            <w:noProof/>
            <w:webHidden/>
          </w:rPr>
          <w:fldChar w:fldCharType="end"/>
        </w:r>
      </w:hyperlink>
    </w:p>
    <w:p w14:paraId="1299CD2E"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9" w:history="1">
        <w:r w:rsidR="00AD44BE" w:rsidRPr="00822ED7">
          <w:rPr>
            <w:rStyle w:val="Hyperlink"/>
            <w:noProof/>
            <w:lang w:val="en-CA"/>
          </w:rPr>
          <w:t>8.8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Laboratory Analysis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_Toc458154239 \h </w:instrText>
        </w:r>
        <w:r w:rsidR="00AD44BE">
          <w:rPr>
            <w:noProof/>
            <w:webHidden/>
          </w:rPr>
        </w:r>
        <w:r w:rsidR="00AD44BE">
          <w:rPr>
            <w:noProof/>
            <w:webHidden/>
          </w:rPr>
          <w:fldChar w:fldCharType="separate"/>
        </w:r>
        <w:r w:rsidR="00AD44BE">
          <w:rPr>
            <w:noProof/>
            <w:webHidden/>
          </w:rPr>
          <w:t>147</w:t>
        </w:r>
        <w:r w:rsidR="00AD44BE">
          <w:rPr>
            <w:noProof/>
            <w:webHidden/>
          </w:rPr>
          <w:fldChar w:fldCharType="end"/>
        </w:r>
      </w:hyperlink>
    </w:p>
    <w:p w14:paraId="31612724"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0" w:history="1">
        <w:r w:rsidR="00AD44BE" w:rsidRPr="00822ED7">
          <w:rPr>
            <w:rStyle w:val="Hyperlink"/>
            <w:noProof/>
            <w:lang w:val="en-CA" w:bidi="x-none"/>
          </w:rPr>
          <w:t>8.8.1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Laboratory Analysis</w:t>
        </w:r>
        <w:r w:rsidR="00AD44BE">
          <w:rPr>
            <w:noProof/>
            <w:webHidden/>
          </w:rPr>
          <w:tab/>
        </w:r>
        <w:r w:rsidR="00AD44BE">
          <w:rPr>
            <w:noProof/>
            <w:webHidden/>
          </w:rPr>
          <w:fldChar w:fldCharType="begin"/>
        </w:r>
        <w:r w:rsidR="00AD44BE">
          <w:rPr>
            <w:noProof/>
            <w:webHidden/>
          </w:rPr>
          <w:instrText xml:space="preserve"> PAGEREF _Toc458154240 \h </w:instrText>
        </w:r>
        <w:r w:rsidR="00AD44BE">
          <w:rPr>
            <w:noProof/>
            <w:webHidden/>
          </w:rPr>
        </w:r>
        <w:r w:rsidR="00AD44BE">
          <w:rPr>
            <w:noProof/>
            <w:webHidden/>
          </w:rPr>
          <w:fldChar w:fldCharType="separate"/>
        </w:r>
        <w:r w:rsidR="00AD44BE">
          <w:rPr>
            <w:noProof/>
            <w:webHidden/>
          </w:rPr>
          <w:t>149</w:t>
        </w:r>
        <w:r w:rsidR="00AD44BE">
          <w:rPr>
            <w:noProof/>
            <w:webHidden/>
          </w:rPr>
          <w:fldChar w:fldCharType="end"/>
        </w:r>
      </w:hyperlink>
    </w:p>
    <w:p w14:paraId="77276A37"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1" w:history="1">
        <w:r w:rsidR="00AD44BE" w:rsidRPr="00822ED7">
          <w:rPr>
            <w:rStyle w:val="Hyperlink"/>
            <w:noProof/>
            <w:lang w:bidi="x-none"/>
          </w:rPr>
          <w:t>8.8.2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Geochronology</w:t>
        </w:r>
        <w:r w:rsidR="00AD44BE">
          <w:rPr>
            <w:noProof/>
            <w:webHidden/>
          </w:rPr>
          <w:tab/>
        </w:r>
        <w:r w:rsidR="00AD44BE">
          <w:rPr>
            <w:noProof/>
            <w:webHidden/>
          </w:rPr>
          <w:fldChar w:fldCharType="begin"/>
        </w:r>
        <w:r w:rsidR="00AD44BE">
          <w:rPr>
            <w:noProof/>
            <w:webHidden/>
          </w:rPr>
          <w:instrText xml:space="preserve"> PAGEREF _Toc458154241 \h </w:instrText>
        </w:r>
        <w:r w:rsidR="00AD44BE">
          <w:rPr>
            <w:noProof/>
            <w:webHidden/>
          </w:rPr>
        </w:r>
        <w:r w:rsidR="00AD44BE">
          <w:rPr>
            <w:noProof/>
            <w:webHidden/>
          </w:rPr>
          <w:fldChar w:fldCharType="separate"/>
        </w:r>
        <w:r w:rsidR="00AD44BE">
          <w:rPr>
            <w:noProof/>
            <w:webHidden/>
          </w:rPr>
          <w:t>156</w:t>
        </w:r>
        <w:r w:rsidR="00AD44BE">
          <w:rPr>
            <w:noProof/>
            <w:webHidden/>
          </w:rPr>
          <w:fldChar w:fldCharType="end"/>
        </w:r>
      </w:hyperlink>
    </w:p>
    <w:p w14:paraId="3E22AD87"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2" w:history="1">
        <w:r w:rsidR="00AD44BE" w:rsidRPr="00822ED7">
          <w:rPr>
            <w:rStyle w:val="Hyperlink"/>
            <w:noProof/>
            <w:lang w:val="en-CA" w:bidi="x-none"/>
          </w:rPr>
          <w:t>8.8.3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 Specimen</w:t>
        </w:r>
        <w:r w:rsidR="00AD44BE">
          <w:rPr>
            <w:noProof/>
            <w:webHidden/>
          </w:rPr>
          <w:tab/>
        </w:r>
        <w:r w:rsidR="00AD44BE">
          <w:rPr>
            <w:noProof/>
            <w:webHidden/>
          </w:rPr>
          <w:fldChar w:fldCharType="begin"/>
        </w:r>
        <w:r w:rsidR="00AD44BE">
          <w:rPr>
            <w:noProof/>
            <w:webHidden/>
          </w:rPr>
          <w:instrText xml:space="preserve"> PAGEREF _Toc458154242 \h </w:instrText>
        </w:r>
        <w:r w:rsidR="00AD44BE">
          <w:rPr>
            <w:noProof/>
            <w:webHidden/>
          </w:rPr>
        </w:r>
        <w:r w:rsidR="00AD44BE">
          <w:rPr>
            <w:noProof/>
            <w:webHidden/>
          </w:rPr>
          <w:fldChar w:fldCharType="separate"/>
        </w:r>
        <w:r w:rsidR="00AD44BE">
          <w:rPr>
            <w:noProof/>
            <w:webHidden/>
          </w:rPr>
          <w:t>159</w:t>
        </w:r>
        <w:r w:rsidR="00AD44BE">
          <w:rPr>
            <w:noProof/>
            <w:webHidden/>
          </w:rPr>
          <w:fldChar w:fldCharType="end"/>
        </w:r>
      </w:hyperlink>
    </w:p>
    <w:p w14:paraId="5367DCF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3" w:history="1">
        <w:r w:rsidR="00AD44BE" w:rsidRPr="00822ED7">
          <w:rPr>
            <w:rStyle w:val="Hyperlink"/>
            <w:noProof/>
            <w:lang w:val="en-CA" w:bidi="x-none"/>
          </w:rPr>
          <w:t>8.8.4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Laboratory analysis and specimen vocabularies</w:t>
        </w:r>
        <w:r w:rsidR="00AD44BE">
          <w:rPr>
            <w:noProof/>
            <w:webHidden/>
          </w:rPr>
          <w:tab/>
        </w:r>
        <w:r w:rsidR="00AD44BE">
          <w:rPr>
            <w:noProof/>
            <w:webHidden/>
          </w:rPr>
          <w:fldChar w:fldCharType="begin"/>
        </w:r>
        <w:r w:rsidR="00AD44BE">
          <w:rPr>
            <w:noProof/>
            <w:webHidden/>
          </w:rPr>
          <w:instrText xml:space="preserve"> PAGEREF _Toc458154243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52942600"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4" w:history="1">
        <w:r w:rsidR="00AD44BE" w:rsidRPr="00822ED7">
          <w:rPr>
            <w:rStyle w:val="Hyperlink"/>
            <w:noProof/>
            <w:lang w:val="en-CA" w:bidi="x-none"/>
          </w:rPr>
          <w:t>8.8.5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Outcrop encoding pattern (Informative)</w:t>
        </w:r>
        <w:r w:rsidR="00AD44BE">
          <w:rPr>
            <w:noProof/>
            <w:webHidden/>
          </w:rPr>
          <w:tab/>
        </w:r>
        <w:r w:rsidR="00AD44BE">
          <w:rPr>
            <w:noProof/>
            <w:webHidden/>
          </w:rPr>
          <w:fldChar w:fldCharType="begin"/>
        </w:r>
        <w:r w:rsidR="00AD44BE">
          <w:rPr>
            <w:noProof/>
            <w:webHidden/>
          </w:rPr>
          <w:instrText xml:space="preserve"> PAGEREF _Toc458154244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1882B208"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45" w:history="1">
        <w:r w:rsidR="00AD44BE" w:rsidRPr="00822ED7">
          <w:rPr>
            <w:rStyle w:val="Hyperlink"/>
            <w:noProof/>
            <w:lang w:val="en-CA"/>
          </w:rPr>
          <w:t>8.9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Lite Requirements Class </w:t>
        </w:r>
        <w:r w:rsidR="00AD44BE" w:rsidRPr="00822ED7">
          <w:rPr>
            <w:rStyle w:val="Hyperlink"/>
            <w:noProof/>
          </w:rPr>
          <w:t xml:space="preserve"> (Normative)</w:t>
        </w:r>
        <w:r w:rsidR="00AD44BE">
          <w:rPr>
            <w:noProof/>
            <w:webHidden/>
          </w:rPr>
          <w:tab/>
        </w:r>
        <w:r w:rsidR="00AD44BE">
          <w:rPr>
            <w:noProof/>
            <w:webHidden/>
          </w:rPr>
          <w:fldChar w:fldCharType="begin"/>
        </w:r>
        <w:r w:rsidR="00AD44BE">
          <w:rPr>
            <w:noProof/>
            <w:webHidden/>
          </w:rPr>
          <w:instrText xml:space="preserve"> PAGEREF _Toc458154245 \h </w:instrText>
        </w:r>
        <w:r w:rsidR="00AD44BE">
          <w:rPr>
            <w:noProof/>
            <w:webHidden/>
          </w:rPr>
        </w:r>
        <w:r w:rsidR="00AD44BE">
          <w:rPr>
            <w:noProof/>
            <w:webHidden/>
          </w:rPr>
          <w:fldChar w:fldCharType="separate"/>
        </w:r>
        <w:r w:rsidR="00AD44BE">
          <w:rPr>
            <w:noProof/>
            <w:webHidden/>
          </w:rPr>
          <w:t>165</w:t>
        </w:r>
        <w:r w:rsidR="00AD44BE">
          <w:rPr>
            <w:noProof/>
            <w:webHidden/>
          </w:rPr>
          <w:fldChar w:fldCharType="end"/>
        </w:r>
      </w:hyperlink>
    </w:p>
    <w:p w14:paraId="68F4A330"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6" w:history="1">
        <w:r w:rsidR="00AD44BE" w:rsidRPr="00822ED7">
          <w:rPr>
            <w:rStyle w:val="Hyperlink"/>
            <w:noProof/>
            <w:lang w:val="en-CA" w:bidi="x-none"/>
          </w:rPr>
          <w:t>8.9.1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mapping</w:t>
        </w:r>
        <w:r w:rsidR="00AD44BE">
          <w:rPr>
            <w:noProof/>
            <w:webHidden/>
          </w:rPr>
          <w:tab/>
        </w:r>
        <w:r w:rsidR="00AD44BE">
          <w:rPr>
            <w:noProof/>
            <w:webHidden/>
          </w:rPr>
          <w:fldChar w:fldCharType="begin"/>
        </w:r>
        <w:r w:rsidR="00AD44BE">
          <w:rPr>
            <w:noProof/>
            <w:webHidden/>
          </w:rPr>
          <w:instrText xml:space="preserve"> PAGEREF _Toc458154246 \h </w:instrText>
        </w:r>
        <w:r w:rsidR="00AD44BE">
          <w:rPr>
            <w:noProof/>
            <w:webHidden/>
          </w:rPr>
        </w:r>
        <w:r w:rsidR="00AD44BE">
          <w:rPr>
            <w:noProof/>
            <w:webHidden/>
          </w:rPr>
          <w:fldChar w:fldCharType="separate"/>
        </w:r>
        <w:r w:rsidR="00AD44BE">
          <w:rPr>
            <w:noProof/>
            <w:webHidden/>
          </w:rPr>
          <w:t>169</w:t>
        </w:r>
        <w:r w:rsidR="00AD44BE">
          <w:rPr>
            <w:noProof/>
            <w:webHidden/>
          </w:rPr>
          <w:fldChar w:fldCharType="end"/>
        </w:r>
      </w:hyperlink>
    </w:p>
    <w:p w14:paraId="0C2550D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7" w:history="1">
        <w:r w:rsidR="00AD44BE" w:rsidRPr="00822ED7">
          <w:rPr>
            <w:rStyle w:val="Hyperlink"/>
            <w:noProof/>
            <w:lang w:val="en-CA" w:bidi="x-none"/>
          </w:rPr>
          <w:t>8.9.2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Lite views</w:t>
        </w:r>
        <w:r w:rsidR="00AD44BE">
          <w:rPr>
            <w:noProof/>
            <w:webHidden/>
          </w:rPr>
          <w:tab/>
        </w:r>
        <w:r w:rsidR="00AD44BE">
          <w:rPr>
            <w:noProof/>
            <w:webHidden/>
          </w:rPr>
          <w:fldChar w:fldCharType="begin"/>
        </w:r>
        <w:r w:rsidR="00AD44BE">
          <w:rPr>
            <w:noProof/>
            <w:webHidden/>
          </w:rPr>
          <w:instrText xml:space="preserve"> PAGEREF _Toc458154247 \h </w:instrText>
        </w:r>
        <w:r w:rsidR="00AD44BE">
          <w:rPr>
            <w:noProof/>
            <w:webHidden/>
          </w:rPr>
        </w:r>
        <w:r w:rsidR="00AD44BE">
          <w:rPr>
            <w:noProof/>
            <w:webHidden/>
          </w:rPr>
          <w:fldChar w:fldCharType="separate"/>
        </w:r>
        <w:r w:rsidR="00AD44BE">
          <w:rPr>
            <w:noProof/>
            <w:webHidden/>
          </w:rPr>
          <w:t>171</w:t>
        </w:r>
        <w:r w:rsidR="00AD44BE">
          <w:rPr>
            <w:noProof/>
            <w:webHidden/>
          </w:rPr>
          <w:fldChar w:fldCharType="end"/>
        </w:r>
      </w:hyperlink>
    </w:p>
    <w:p w14:paraId="0E9A1661"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8" w:history="1">
        <w:r w:rsidR="00AD44BE" w:rsidRPr="00822ED7">
          <w:rPr>
            <w:rStyle w:val="Hyperlink"/>
            <w:noProof/>
            <w:lang w:bidi="x-none"/>
          </w:rPr>
          <w:t>8.9.3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GeologicUnitView</w:t>
        </w:r>
        <w:r w:rsidR="00AD44BE">
          <w:rPr>
            <w:noProof/>
            <w:webHidden/>
          </w:rPr>
          <w:tab/>
        </w:r>
        <w:r w:rsidR="00AD44BE">
          <w:rPr>
            <w:noProof/>
            <w:webHidden/>
          </w:rPr>
          <w:fldChar w:fldCharType="begin"/>
        </w:r>
        <w:r w:rsidR="00AD44BE">
          <w:rPr>
            <w:noProof/>
            <w:webHidden/>
          </w:rPr>
          <w:instrText xml:space="preserve"> PAGEREF _Toc458154248 \h </w:instrText>
        </w:r>
        <w:r w:rsidR="00AD44BE">
          <w:rPr>
            <w:noProof/>
            <w:webHidden/>
          </w:rPr>
        </w:r>
        <w:r w:rsidR="00AD44BE">
          <w:rPr>
            <w:noProof/>
            <w:webHidden/>
          </w:rPr>
          <w:fldChar w:fldCharType="separate"/>
        </w:r>
        <w:r w:rsidR="00AD44BE">
          <w:rPr>
            <w:noProof/>
            <w:webHidden/>
          </w:rPr>
          <w:t>174</w:t>
        </w:r>
        <w:r w:rsidR="00AD44BE">
          <w:rPr>
            <w:noProof/>
            <w:webHidden/>
          </w:rPr>
          <w:fldChar w:fldCharType="end"/>
        </w:r>
      </w:hyperlink>
    </w:p>
    <w:p w14:paraId="48594069"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9" w:history="1">
        <w:r w:rsidR="00AD44BE" w:rsidRPr="00822ED7">
          <w:rPr>
            <w:rStyle w:val="Hyperlink"/>
            <w:noProof/>
            <w:lang w:val="en-CA" w:bidi="x-none"/>
          </w:rPr>
          <w:t>8.9.4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BoreholeView</w:t>
        </w:r>
        <w:r w:rsidR="00AD44BE">
          <w:rPr>
            <w:noProof/>
            <w:webHidden/>
          </w:rPr>
          <w:tab/>
        </w:r>
        <w:r w:rsidR="00AD44BE">
          <w:rPr>
            <w:noProof/>
            <w:webHidden/>
          </w:rPr>
          <w:fldChar w:fldCharType="begin"/>
        </w:r>
        <w:r w:rsidR="00AD44BE">
          <w:rPr>
            <w:noProof/>
            <w:webHidden/>
          </w:rPr>
          <w:instrText xml:space="preserve"> PAGEREF _Toc458154249 \h </w:instrText>
        </w:r>
        <w:r w:rsidR="00AD44BE">
          <w:rPr>
            <w:noProof/>
            <w:webHidden/>
          </w:rPr>
        </w:r>
        <w:r w:rsidR="00AD44BE">
          <w:rPr>
            <w:noProof/>
            <w:webHidden/>
          </w:rPr>
          <w:fldChar w:fldCharType="separate"/>
        </w:r>
        <w:r w:rsidR="00AD44BE">
          <w:rPr>
            <w:noProof/>
            <w:webHidden/>
          </w:rPr>
          <w:t>180</w:t>
        </w:r>
        <w:r w:rsidR="00AD44BE">
          <w:rPr>
            <w:noProof/>
            <w:webHidden/>
          </w:rPr>
          <w:fldChar w:fldCharType="end"/>
        </w:r>
      </w:hyperlink>
    </w:p>
    <w:p w14:paraId="2308C653"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0" w:history="1">
        <w:r w:rsidR="00AD44BE" w:rsidRPr="00822ED7">
          <w:rPr>
            <w:rStyle w:val="Hyperlink"/>
            <w:noProof/>
            <w:lang w:val="en-CA" w:bidi="x-none"/>
          </w:rPr>
          <w:t>8.9.5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ContactView</w:t>
        </w:r>
        <w:r w:rsidR="00AD44BE">
          <w:rPr>
            <w:noProof/>
            <w:webHidden/>
          </w:rPr>
          <w:tab/>
        </w:r>
        <w:r w:rsidR="00AD44BE">
          <w:rPr>
            <w:noProof/>
            <w:webHidden/>
          </w:rPr>
          <w:fldChar w:fldCharType="begin"/>
        </w:r>
        <w:r w:rsidR="00AD44BE">
          <w:rPr>
            <w:noProof/>
            <w:webHidden/>
          </w:rPr>
          <w:instrText xml:space="preserve"> PAGEREF _Toc458154250 \h </w:instrText>
        </w:r>
        <w:r w:rsidR="00AD44BE">
          <w:rPr>
            <w:noProof/>
            <w:webHidden/>
          </w:rPr>
        </w:r>
        <w:r w:rsidR="00AD44BE">
          <w:rPr>
            <w:noProof/>
            <w:webHidden/>
          </w:rPr>
          <w:fldChar w:fldCharType="separate"/>
        </w:r>
        <w:r w:rsidR="00AD44BE">
          <w:rPr>
            <w:noProof/>
            <w:webHidden/>
          </w:rPr>
          <w:t>185</w:t>
        </w:r>
        <w:r w:rsidR="00AD44BE">
          <w:rPr>
            <w:noProof/>
            <w:webHidden/>
          </w:rPr>
          <w:fldChar w:fldCharType="end"/>
        </w:r>
      </w:hyperlink>
    </w:p>
    <w:p w14:paraId="22AD3140"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1" w:history="1">
        <w:r w:rsidR="00AD44BE" w:rsidRPr="00822ED7">
          <w:rPr>
            <w:rStyle w:val="Hyperlink"/>
            <w:noProof/>
            <w:lang w:val="en-CA" w:bidi="x-none"/>
          </w:rPr>
          <w:t>8.9.6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GeologicSpecimenView</w:t>
        </w:r>
        <w:r w:rsidR="00AD44BE">
          <w:rPr>
            <w:noProof/>
            <w:webHidden/>
          </w:rPr>
          <w:tab/>
        </w:r>
        <w:r w:rsidR="00AD44BE">
          <w:rPr>
            <w:noProof/>
            <w:webHidden/>
          </w:rPr>
          <w:fldChar w:fldCharType="begin"/>
        </w:r>
        <w:r w:rsidR="00AD44BE">
          <w:rPr>
            <w:noProof/>
            <w:webHidden/>
          </w:rPr>
          <w:instrText xml:space="preserve"> PAGEREF _Toc458154251 \h </w:instrText>
        </w:r>
        <w:r w:rsidR="00AD44BE">
          <w:rPr>
            <w:noProof/>
            <w:webHidden/>
          </w:rPr>
        </w:r>
        <w:r w:rsidR="00AD44BE">
          <w:rPr>
            <w:noProof/>
            <w:webHidden/>
          </w:rPr>
          <w:fldChar w:fldCharType="separate"/>
        </w:r>
        <w:r w:rsidR="00AD44BE">
          <w:rPr>
            <w:noProof/>
            <w:webHidden/>
          </w:rPr>
          <w:t>188</w:t>
        </w:r>
        <w:r w:rsidR="00AD44BE">
          <w:rPr>
            <w:noProof/>
            <w:webHidden/>
          </w:rPr>
          <w:fldChar w:fldCharType="end"/>
        </w:r>
      </w:hyperlink>
    </w:p>
    <w:p w14:paraId="6947289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2" w:history="1">
        <w:r w:rsidR="00AD44BE" w:rsidRPr="00822ED7">
          <w:rPr>
            <w:rStyle w:val="Hyperlink"/>
            <w:noProof/>
            <w:lang w:val="en-CA" w:bidi="x-none"/>
          </w:rPr>
          <w:t>8.9.7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GeomorphologicUnitView</w:t>
        </w:r>
        <w:r w:rsidR="00AD44BE">
          <w:rPr>
            <w:noProof/>
            <w:webHidden/>
          </w:rPr>
          <w:tab/>
        </w:r>
        <w:r w:rsidR="00AD44BE">
          <w:rPr>
            <w:noProof/>
            <w:webHidden/>
          </w:rPr>
          <w:fldChar w:fldCharType="begin"/>
        </w:r>
        <w:r w:rsidR="00AD44BE">
          <w:rPr>
            <w:noProof/>
            <w:webHidden/>
          </w:rPr>
          <w:instrText xml:space="preserve"> PAGEREF _Toc458154252 \h </w:instrText>
        </w:r>
        <w:r w:rsidR="00AD44BE">
          <w:rPr>
            <w:noProof/>
            <w:webHidden/>
          </w:rPr>
        </w:r>
        <w:r w:rsidR="00AD44BE">
          <w:rPr>
            <w:noProof/>
            <w:webHidden/>
          </w:rPr>
          <w:fldChar w:fldCharType="separate"/>
        </w:r>
        <w:r w:rsidR="00AD44BE">
          <w:rPr>
            <w:noProof/>
            <w:webHidden/>
          </w:rPr>
          <w:t>191</w:t>
        </w:r>
        <w:r w:rsidR="00AD44BE">
          <w:rPr>
            <w:noProof/>
            <w:webHidden/>
          </w:rPr>
          <w:fldChar w:fldCharType="end"/>
        </w:r>
      </w:hyperlink>
    </w:p>
    <w:p w14:paraId="69ECCF24"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3" w:history="1">
        <w:r w:rsidR="00AD44BE" w:rsidRPr="00822ED7">
          <w:rPr>
            <w:rStyle w:val="Hyperlink"/>
            <w:noProof/>
            <w:lang w:val="en-CA" w:bidi="x-none"/>
          </w:rPr>
          <w:t>8.9.8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ShearDisplacementStructureView</w:t>
        </w:r>
        <w:r w:rsidR="00AD44BE">
          <w:rPr>
            <w:noProof/>
            <w:webHidden/>
          </w:rPr>
          <w:tab/>
        </w:r>
        <w:r w:rsidR="00AD44BE">
          <w:rPr>
            <w:noProof/>
            <w:webHidden/>
          </w:rPr>
          <w:fldChar w:fldCharType="begin"/>
        </w:r>
        <w:r w:rsidR="00AD44BE">
          <w:rPr>
            <w:noProof/>
            <w:webHidden/>
          </w:rPr>
          <w:instrText xml:space="preserve"> PAGEREF _Toc458154253 \h </w:instrText>
        </w:r>
        <w:r w:rsidR="00AD44BE">
          <w:rPr>
            <w:noProof/>
            <w:webHidden/>
          </w:rPr>
        </w:r>
        <w:r w:rsidR="00AD44BE">
          <w:rPr>
            <w:noProof/>
            <w:webHidden/>
          </w:rPr>
          <w:fldChar w:fldCharType="separate"/>
        </w:r>
        <w:r w:rsidR="00AD44BE">
          <w:rPr>
            <w:noProof/>
            <w:webHidden/>
          </w:rPr>
          <w:t>196</w:t>
        </w:r>
        <w:r w:rsidR="00AD44BE">
          <w:rPr>
            <w:noProof/>
            <w:webHidden/>
          </w:rPr>
          <w:fldChar w:fldCharType="end"/>
        </w:r>
      </w:hyperlink>
    </w:p>
    <w:p w14:paraId="3CD39150"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4" w:history="1">
        <w:r w:rsidR="00AD44BE" w:rsidRPr="00822ED7">
          <w:rPr>
            <w:rStyle w:val="Hyperlink"/>
            <w:noProof/>
            <w:lang w:val="en-CA" w:bidi="x-none"/>
          </w:rPr>
          <w:t>8.9.9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SiteObservationView</w:t>
        </w:r>
        <w:r w:rsidR="00AD44BE">
          <w:rPr>
            <w:noProof/>
            <w:webHidden/>
          </w:rPr>
          <w:tab/>
        </w:r>
        <w:r w:rsidR="00AD44BE">
          <w:rPr>
            <w:noProof/>
            <w:webHidden/>
          </w:rPr>
          <w:fldChar w:fldCharType="begin"/>
        </w:r>
        <w:r w:rsidR="00AD44BE">
          <w:rPr>
            <w:noProof/>
            <w:webHidden/>
          </w:rPr>
          <w:instrText xml:space="preserve"> PAGEREF _Toc458154254 \h </w:instrText>
        </w:r>
        <w:r w:rsidR="00AD44BE">
          <w:rPr>
            <w:noProof/>
            <w:webHidden/>
          </w:rPr>
        </w:r>
        <w:r w:rsidR="00AD44BE">
          <w:rPr>
            <w:noProof/>
            <w:webHidden/>
          </w:rPr>
          <w:fldChar w:fldCharType="separate"/>
        </w:r>
        <w:r w:rsidR="00AD44BE">
          <w:rPr>
            <w:noProof/>
            <w:webHidden/>
          </w:rPr>
          <w:t>201</w:t>
        </w:r>
        <w:r w:rsidR="00AD44BE">
          <w:rPr>
            <w:noProof/>
            <w:webHidden/>
          </w:rPr>
          <w:fldChar w:fldCharType="end"/>
        </w:r>
      </w:hyperlink>
    </w:p>
    <w:p w14:paraId="1B7A7FDC" w14:textId="77777777" w:rsidR="00AD44BE" w:rsidRDefault="00371D79">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55" w:history="1">
        <w:r w:rsidR="00AD44BE" w:rsidRPr="00822ED7">
          <w:rPr>
            <w:rStyle w:val="Hyperlink"/>
            <w:noProof/>
            <w:lang w:val="en-CA"/>
          </w:rPr>
          <w:t>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XML Encoding Requirement classes (Normative)</w:t>
        </w:r>
        <w:r w:rsidR="00AD44BE">
          <w:rPr>
            <w:noProof/>
            <w:webHidden/>
          </w:rPr>
          <w:tab/>
        </w:r>
        <w:r w:rsidR="00AD44BE">
          <w:rPr>
            <w:noProof/>
            <w:webHidden/>
          </w:rPr>
          <w:fldChar w:fldCharType="begin"/>
        </w:r>
        <w:r w:rsidR="00AD44BE">
          <w:rPr>
            <w:noProof/>
            <w:webHidden/>
          </w:rPr>
          <w:instrText xml:space="preserve"> PAGEREF _Toc458154255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4587CD93"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56" w:history="1">
        <w:r w:rsidR="00AD44BE" w:rsidRPr="00822ED7">
          <w:rPr>
            <w:rStyle w:val="Hyperlink"/>
            <w:noProof/>
            <w:lang w:val="en-CA"/>
          </w:rPr>
          <w:t>9.1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Prefixes used in examples</w:t>
        </w:r>
        <w:r w:rsidR="00AD44BE">
          <w:rPr>
            <w:noProof/>
            <w:webHidden/>
          </w:rPr>
          <w:tab/>
        </w:r>
        <w:r w:rsidR="00AD44BE">
          <w:rPr>
            <w:noProof/>
            <w:webHidden/>
          </w:rPr>
          <w:fldChar w:fldCharType="begin"/>
        </w:r>
        <w:r w:rsidR="00AD44BE">
          <w:rPr>
            <w:noProof/>
            <w:webHidden/>
          </w:rPr>
          <w:instrText xml:space="preserve"> PAGEREF _Toc458154256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05E6522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57" w:history="1">
        <w:r w:rsidR="00AD44BE" w:rsidRPr="00822ED7">
          <w:rPr>
            <w:rStyle w:val="Hyperlink"/>
            <w:noProof/>
            <w:lang w:val="en-CA"/>
          </w:rPr>
          <w:t>9.2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Core XML Abstract Requirements Class (Normative)</w:t>
        </w:r>
        <w:r w:rsidR="00AD44BE">
          <w:rPr>
            <w:noProof/>
            <w:webHidden/>
          </w:rPr>
          <w:tab/>
        </w:r>
        <w:r w:rsidR="00AD44BE">
          <w:rPr>
            <w:noProof/>
            <w:webHidden/>
          </w:rPr>
          <w:fldChar w:fldCharType="begin"/>
        </w:r>
        <w:r w:rsidR="00AD44BE">
          <w:rPr>
            <w:noProof/>
            <w:webHidden/>
          </w:rPr>
          <w:instrText xml:space="preserve"> PAGEREF _Toc458154257 \h </w:instrText>
        </w:r>
        <w:r w:rsidR="00AD44BE">
          <w:rPr>
            <w:noProof/>
            <w:webHidden/>
          </w:rPr>
        </w:r>
        <w:r w:rsidR="00AD44BE">
          <w:rPr>
            <w:noProof/>
            <w:webHidden/>
          </w:rPr>
          <w:fldChar w:fldCharType="separate"/>
        </w:r>
        <w:r w:rsidR="00AD44BE">
          <w:rPr>
            <w:noProof/>
            <w:webHidden/>
          </w:rPr>
          <w:t>208</w:t>
        </w:r>
        <w:r w:rsidR="00AD44BE">
          <w:rPr>
            <w:noProof/>
            <w:webHidden/>
          </w:rPr>
          <w:fldChar w:fldCharType="end"/>
        </w:r>
      </w:hyperlink>
    </w:p>
    <w:p w14:paraId="6FEA5C29"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8" w:history="1">
        <w:r w:rsidR="00AD44BE" w:rsidRPr="00822ED7">
          <w:rPr>
            <w:rStyle w:val="Hyperlink"/>
            <w:noProof/>
            <w:lang w:val="en-CA" w:bidi="x-none"/>
          </w:rPr>
          <w:t>9.2.1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XML document validation</w:t>
        </w:r>
        <w:r w:rsidR="00AD44BE">
          <w:rPr>
            <w:noProof/>
            <w:webHidden/>
          </w:rPr>
          <w:tab/>
        </w:r>
        <w:r w:rsidR="00AD44BE">
          <w:rPr>
            <w:noProof/>
            <w:webHidden/>
          </w:rPr>
          <w:fldChar w:fldCharType="begin"/>
        </w:r>
        <w:r w:rsidR="00AD44BE">
          <w:rPr>
            <w:noProof/>
            <w:webHidden/>
          </w:rPr>
          <w:instrText xml:space="preserve"> PAGEREF _Toc458154258 \h </w:instrText>
        </w:r>
        <w:r w:rsidR="00AD44BE">
          <w:rPr>
            <w:noProof/>
            <w:webHidden/>
          </w:rPr>
        </w:r>
        <w:r w:rsidR="00AD44BE">
          <w:rPr>
            <w:noProof/>
            <w:webHidden/>
          </w:rPr>
          <w:fldChar w:fldCharType="separate"/>
        </w:r>
        <w:r w:rsidR="00AD44BE">
          <w:rPr>
            <w:noProof/>
            <w:webHidden/>
          </w:rPr>
          <w:t>209</w:t>
        </w:r>
        <w:r w:rsidR="00AD44BE">
          <w:rPr>
            <w:noProof/>
            <w:webHidden/>
          </w:rPr>
          <w:fldChar w:fldCharType="end"/>
        </w:r>
      </w:hyperlink>
    </w:p>
    <w:p w14:paraId="0CDE815E"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9" w:history="1">
        <w:r w:rsidR="00AD44BE" w:rsidRPr="00822ED7">
          <w:rPr>
            <w:rStyle w:val="Hyperlink"/>
            <w:noProof/>
            <w:lang w:val="en-CA" w:bidi="x-none"/>
          </w:rPr>
          <w:t>9.2.2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CodeList</w:t>
        </w:r>
        <w:r w:rsidR="00AD44BE">
          <w:rPr>
            <w:noProof/>
            <w:webHidden/>
          </w:rPr>
          <w:tab/>
        </w:r>
        <w:r w:rsidR="00AD44BE">
          <w:rPr>
            <w:noProof/>
            <w:webHidden/>
          </w:rPr>
          <w:fldChar w:fldCharType="begin"/>
        </w:r>
        <w:r w:rsidR="00AD44BE">
          <w:rPr>
            <w:noProof/>
            <w:webHidden/>
          </w:rPr>
          <w:instrText xml:space="preserve"> PAGEREF _Toc458154259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4F1598FD"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0" w:history="1">
        <w:r w:rsidR="00AD44BE" w:rsidRPr="00822ED7">
          <w:rPr>
            <w:rStyle w:val="Hyperlink"/>
            <w:noProof/>
            <w:lang w:val="en-CA" w:bidi="x-none"/>
          </w:rPr>
          <w:t>9.2.3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Identifiers</w:t>
        </w:r>
        <w:r w:rsidR="00AD44BE">
          <w:rPr>
            <w:noProof/>
            <w:webHidden/>
          </w:rPr>
          <w:tab/>
        </w:r>
        <w:r w:rsidR="00AD44BE">
          <w:rPr>
            <w:noProof/>
            <w:webHidden/>
          </w:rPr>
          <w:fldChar w:fldCharType="begin"/>
        </w:r>
        <w:r w:rsidR="00AD44BE">
          <w:rPr>
            <w:noProof/>
            <w:webHidden/>
          </w:rPr>
          <w:instrText xml:space="preserve"> PAGEREF _Toc458154260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0A9AF156"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1" w:history="1">
        <w:r w:rsidR="00AD44BE" w:rsidRPr="00822ED7">
          <w:rPr>
            <w:rStyle w:val="Hyperlink"/>
            <w:noProof/>
            <w:lang w:val="en-CA" w:bidi="x-none"/>
          </w:rPr>
          <w:t>9.2.4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Nillables or Voidables</w:t>
        </w:r>
        <w:r w:rsidR="00AD44BE">
          <w:rPr>
            <w:noProof/>
            <w:webHidden/>
          </w:rPr>
          <w:tab/>
        </w:r>
        <w:r w:rsidR="00AD44BE">
          <w:rPr>
            <w:noProof/>
            <w:webHidden/>
          </w:rPr>
          <w:fldChar w:fldCharType="begin"/>
        </w:r>
        <w:r w:rsidR="00AD44BE">
          <w:rPr>
            <w:noProof/>
            <w:webHidden/>
          </w:rPr>
          <w:instrText xml:space="preserve"> PAGEREF _Toc458154261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75293865"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2" w:history="1">
        <w:r w:rsidR="00AD44BE" w:rsidRPr="00822ED7">
          <w:rPr>
            <w:rStyle w:val="Hyperlink"/>
            <w:noProof/>
            <w:lang w:val="en-CA" w:bidi="x-none"/>
          </w:rPr>
          <w:t>9.2.5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Date encoding</w:t>
        </w:r>
        <w:r w:rsidR="00AD44BE">
          <w:rPr>
            <w:noProof/>
            <w:webHidden/>
          </w:rPr>
          <w:tab/>
        </w:r>
        <w:r w:rsidR="00AD44BE">
          <w:rPr>
            <w:noProof/>
            <w:webHidden/>
          </w:rPr>
          <w:fldChar w:fldCharType="begin"/>
        </w:r>
        <w:r w:rsidR="00AD44BE">
          <w:rPr>
            <w:noProof/>
            <w:webHidden/>
          </w:rPr>
          <w:instrText xml:space="preserve"> PAGEREF _Toc458154262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496577D2"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3" w:history="1">
        <w:r w:rsidR="00AD44BE" w:rsidRPr="00822ED7">
          <w:rPr>
            <w:rStyle w:val="Hyperlink"/>
            <w:noProof/>
            <w:lang w:val="en-CA"/>
          </w:rPr>
          <w:t>9.3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Basic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_Toc458154263 \h </w:instrText>
        </w:r>
        <w:r w:rsidR="00AD44BE">
          <w:rPr>
            <w:noProof/>
            <w:webHidden/>
          </w:rPr>
        </w:r>
        <w:r w:rsidR="00AD44BE">
          <w:rPr>
            <w:noProof/>
            <w:webHidden/>
          </w:rPr>
          <w:fldChar w:fldCharType="separate"/>
        </w:r>
        <w:r w:rsidR="00AD44BE">
          <w:rPr>
            <w:noProof/>
            <w:webHidden/>
          </w:rPr>
          <w:t>212</w:t>
        </w:r>
        <w:r w:rsidR="00AD44BE">
          <w:rPr>
            <w:noProof/>
            <w:webHidden/>
          </w:rPr>
          <w:fldChar w:fldCharType="end"/>
        </w:r>
      </w:hyperlink>
    </w:p>
    <w:p w14:paraId="54B29A2A"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4" w:history="1">
        <w:r w:rsidR="00AD44BE" w:rsidRPr="00822ED7">
          <w:rPr>
            <w:rStyle w:val="Hyperlink"/>
            <w:noProof/>
            <w:lang w:bidi="x-none"/>
          </w:rPr>
          <w:t>9.3.1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relatedFeature</w:t>
        </w:r>
        <w:r w:rsidR="00AD44BE">
          <w:rPr>
            <w:noProof/>
            <w:webHidden/>
          </w:rPr>
          <w:tab/>
        </w:r>
        <w:r w:rsidR="00AD44BE">
          <w:rPr>
            <w:noProof/>
            <w:webHidden/>
          </w:rPr>
          <w:fldChar w:fldCharType="begin"/>
        </w:r>
        <w:r w:rsidR="00AD44BE">
          <w:rPr>
            <w:noProof/>
            <w:webHidden/>
          </w:rPr>
          <w:instrText xml:space="preserve"> PAGEREF _Toc458154264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62D12628"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5" w:history="1">
        <w:r w:rsidR="00AD44BE" w:rsidRPr="00822ED7">
          <w:rPr>
            <w:rStyle w:val="Hyperlink"/>
            <w:noProof/>
            <w:lang w:val="en-CA"/>
          </w:rPr>
          <w:t>9.4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Extension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_Toc458154265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0CB1B1C3"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6" w:history="1">
        <w:r w:rsidR="00AD44BE" w:rsidRPr="00822ED7">
          <w:rPr>
            <w:rStyle w:val="Hyperlink"/>
            <w:noProof/>
            <w:lang w:val="en-CA"/>
          </w:rPr>
          <w:t>9.5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Geologic Time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_Toc458154266 \h </w:instrText>
        </w:r>
        <w:r w:rsidR="00AD44BE">
          <w:rPr>
            <w:noProof/>
            <w:webHidden/>
          </w:rPr>
        </w:r>
        <w:r w:rsidR="00AD44BE">
          <w:rPr>
            <w:noProof/>
            <w:webHidden/>
          </w:rPr>
          <w:fldChar w:fldCharType="separate"/>
        </w:r>
        <w:r w:rsidR="00AD44BE">
          <w:rPr>
            <w:noProof/>
            <w:webHidden/>
          </w:rPr>
          <w:t>214</w:t>
        </w:r>
        <w:r w:rsidR="00AD44BE">
          <w:rPr>
            <w:noProof/>
            <w:webHidden/>
          </w:rPr>
          <w:fldChar w:fldCharType="end"/>
        </w:r>
      </w:hyperlink>
    </w:p>
    <w:p w14:paraId="17FD488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7" w:history="1">
        <w:r w:rsidR="00AD44BE" w:rsidRPr="00822ED7">
          <w:rPr>
            <w:rStyle w:val="Hyperlink"/>
            <w:noProof/>
            <w:lang w:val="en-CA"/>
          </w:rPr>
          <w:t>9.6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Borehole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_Toc458154267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AD42FD8"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8" w:history="1">
        <w:r w:rsidR="00AD44BE" w:rsidRPr="00822ED7">
          <w:rPr>
            <w:rStyle w:val="Hyperlink"/>
            <w:noProof/>
            <w:lang w:val="en-CA"/>
          </w:rPr>
          <w:t>9.7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Laboratory XML Analysis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_Toc458154268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93C5246"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9" w:history="1">
        <w:r w:rsidR="00AD44BE" w:rsidRPr="00822ED7">
          <w:rPr>
            <w:rStyle w:val="Hyperlink"/>
            <w:noProof/>
            <w:lang w:val="en-CA"/>
          </w:rPr>
          <w:t>9.8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 GeoSciML lite XML Requirements Class (Normative)</w:t>
        </w:r>
        <w:r w:rsidR="00AD44BE">
          <w:rPr>
            <w:noProof/>
            <w:webHidden/>
          </w:rPr>
          <w:tab/>
        </w:r>
        <w:r w:rsidR="00AD44BE">
          <w:rPr>
            <w:noProof/>
            <w:webHidden/>
          </w:rPr>
          <w:fldChar w:fldCharType="begin"/>
        </w:r>
        <w:r w:rsidR="00AD44BE">
          <w:rPr>
            <w:noProof/>
            <w:webHidden/>
          </w:rPr>
          <w:instrText xml:space="preserve"> PAGEREF _Toc458154269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A2D3B58"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0" w:history="1">
        <w:r w:rsidR="00AD44BE" w:rsidRPr="00822ED7">
          <w:rPr>
            <w:rStyle w:val="Hyperlink"/>
            <w:noProof/>
            <w:lang w:val="en-CA" w:bidi="x-none"/>
          </w:rPr>
          <w:t>9.8.1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Simple Feature</w:t>
        </w:r>
        <w:r w:rsidR="00AD44BE">
          <w:rPr>
            <w:noProof/>
            <w:webHidden/>
          </w:rPr>
          <w:tab/>
        </w:r>
        <w:r w:rsidR="00AD44BE">
          <w:rPr>
            <w:noProof/>
            <w:webHidden/>
          </w:rPr>
          <w:fldChar w:fldCharType="begin"/>
        </w:r>
        <w:r w:rsidR="00AD44BE">
          <w:rPr>
            <w:noProof/>
            <w:webHidden/>
          </w:rPr>
          <w:instrText xml:space="preserve"> PAGEREF _Toc458154270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44A78BC"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1" w:history="1">
        <w:r w:rsidR="00AD44BE" w:rsidRPr="00822ED7">
          <w:rPr>
            <w:rStyle w:val="Hyperlink"/>
            <w:noProof/>
            <w:lang w:bidi="x-none"/>
          </w:rPr>
          <w:t>9.8.2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Simple Content</w:t>
        </w:r>
        <w:r w:rsidR="00AD44BE">
          <w:rPr>
            <w:noProof/>
            <w:webHidden/>
          </w:rPr>
          <w:tab/>
        </w:r>
        <w:r w:rsidR="00AD44BE">
          <w:rPr>
            <w:noProof/>
            <w:webHidden/>
          </w:rPr>
          <w:fldChar w:fldCharType="begin"/>
        </w:r>
        <w:r w:rsidR="00AD44BE">
          <w:rPr>
            <w:noProof/>
            <w:webHidden/>
          </w:rPr>
          <w:instrText xml:space="preserve"> PAGEREF _Toc458154271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78068EFF" w14:textId="77777777" w:rsidR="00AD44BE" w:rsidRDefault="00371D7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2" w:history="1">
        <w:r w:rsidR="00AD44BE" w:rsidRPr="00822ED7">
          <w:rPr>
            <w:rStyle w:val="Hyperlink"/>
            <w:noProof/>
            <w:lang w:bidi="x-none"/>
          </w:rPr>
          <w:t>9.8.3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User Defined Namespaces</w:t>
        </w:r>
        <w:r w:rsidR="00AD44BE">
          <w:rPr>
            <w:noProof/>
            <w:webHidden/>
          </w:rPr>
          <w:tab/>
        </w:r>
        <w:r w:rsidR="00AD44BE">
          <w:rPr>
            <w:noProof/>
            <w:webHidden/>
          </w:rPr>
          <w:fldChar w:fldCharType="begin"/>
        </w:r>
        <w:r w:rsidR="00AD44BE">
          <w:rPr>
            <w:noProof/>
            <w:webHidden/>
          </w:rPr>
          <w:instrText xml:space="preserve"> PAGEREF _Toc458154272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2EA8D083"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3" w:history="1">
        <w:r w:rsidR="00AD44BE" w:rsidRPr="00822ED7">
          <w:rPr>
            <w:rStyle w:val="Hyperlink"/>
            <w:noProof/>
          </w:rPr>
          <w:t>9.9</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GeoSciML Lite GML 3.1 profile (Normative)</w:t>
        </w:r>
        <w:r w:rsidR="00AD44BE">
          <w:rPr>
            <w:noProof/>
            <w:webHidden/>
          </w:rPr>
          <w:tab/>
        </w:r>
        <w:r w:rsidR="00AD44BE">
          <w:rPr>
            <w:noProof/>
            <w:webHidden/>
          </w:rPr>
          <w:fldChar w:fldCharType="begin"/>
        </w:r>
        <w:r w:rsidR="00AD44BE">
          <w:rPr>
            <w:noProof/>
            <w:webHidden/>
          </w:rPr>
          <w:instrText xml:space="preserve"> PAGEREF _Toc458154273 \h </w:instrText>
        </w:r>
        <w:r w:rsidR="00AD44BE">
          <w:rPr>
            <w:noProof/>
            <w:webHidden/>
          </w:rPr>
        </w:r>
        <w:r w:rsidR="00AD44BE">
          <w:rPr>
            <w:noProof/>
            <w:webHidden/>
          </w:rPr>
          <w:fldChar w:fldCharType="separate"/>
        </w:r>
        <w:r w:rsidR="00AD44BE">
          <w:rPr>
            <w:noProof/>
            <w:webHidden/>
          </w:rPr>
          <w:t>219</w:t>
        </w:r>
        <w:r w:rsidR="00AD44BE">
          <w:rPr>
            <w:noProof/>
            <w:webHidden/>
          </w:rPr>
          <w:fldChar w:fldCharType="end"/>
        </w:r>
      </w:hyperlink>
    </w:p>
    <w:p w14:paraId="1D53FF71" w14:textId="77777777" w:rsidR="00AD44BE" w:rsidRDefault="00371D79">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8154274" w:history="1">
        <w:r w:rsidR="00AD44BE" w:rsidRPr="00822ED7">
          <w:rPr>
            <w:rStyle w:val="Hyperlink"/>
            <w:noProof/>
            <w:lang w:val="en-CA"/>
          </w:rPr>
          <w:t>10.</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Media Types for any data encoding(s)</w:t>
        </w:r>
        <w:r w:rsidR="00AD44BE">
          <w:rPr>
            <w:noProof/>
            <w:webHidden/>
          </w:rPr>
          <w:tab/>
        </w:r>
        <w:r w:rsidR="00AD44BE">
          <w:rPr>
            <w:noProof/>
            <w:webHidden/>
          </w:rPr>
          <w:fldChar w:fldCharType="begin"/>
        </w:r>
        <w:r w:rsidR="00AD44BE">
          <w:rPr>
            <w:noProof/>
            <w:webHidden/>
          </w:rPr>
          <w:instrText xml:space="preserve"> PAGEREF _Toc458154274 \h </w:instrText>
        </w:r>
        <w:r w:rsidR="00AD44BE">
          <w:rPr>
            <w:noProof/>
            <w:webHidden/>
          </w:rPr>
        </w:r>
        <w:r w:rsidR="00AD44BE">
          <w:rPr>
            <w:noProof/>
            <w:webHidden/>
          </w:rPr>
          <w:fldChar w:fldCharType="separate"/>
        </w:r>
        <w:r w:rsidR="00AD44BE">
          <w:rPr>
            <w:noProof/>
            <w:webHidden/>
          </w:rPr>
          <w:t>220</w:t>
        </w:r>
        <w:r w:rsidR="00AD44BE">
          <w:rPr>
            <w:noProof/>
            <w:webHidden/>
          </w:rPr>
          <w:fldChar w:fldCharType="end"/>
        </w:r>
      </w:hyperlink>
    </w:p>
    <w:p w14:paraId="3A7B6153" w14:textId="77777777" w:rsidR="00AD44BE" w:rsidRDefault="00371D79">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8154275" w:history="1">
        <w:r w:rsidR="00AD44BE" w:rsidRPr="00822ED7">
          <w:rPr>
            <w:rStyle w:val="Hyperlink"/>
            <w:noProof/>
            <w:lang w:val="en-CA"/>
          </w:rPr>
          <w:t>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Abbreviations and Acronyms</w:t>
        </w:r>
        <w:r w:rsidR="00AD44BE">
          <w:rPr>
            <w:noProof/>
            <w:webHidden/>
          </w:rPr>
          <w:tab/>
        </w:r>
        <w:r w:rsidR="00AD44BE">
          <w:rPr>
            <w:noProof/>
            <w:webHidden/>
          </w:rPr>
          <w:fldChar w:fldCharType="begin"/>
        </w:r>
        <w:r w:rsidR="00AD44BE">
          <w:rPr>
            <w:noProof/>
            <w:webHidden/>
          </w:rPr>
          <w:instrText xml:space="preserve"> PAGEREF _Toc458154275 \h </w:instrText>
        </w:r>
        <w:r w:rsidR="00AD44BE">
          <w:rPr>
            <w:noProof/>
            <w:webHidden/>
          </w:rPr>
        </w:r>
        <w:r w:rsidR="00AD44BE">
          <w:rPr>
            <w:noProof/>
            <w:webHidden/>
          </w:rPr>
          <w:fldChar w:fldCharType="separate"/>
        </w:r>
        <w:r w:rsidR="00AD44BE">
          <w:rPr>
            <w:noProof/>
            <w:webHidden/>
          </w:rPr>
          <w:t>221</w:t>
        </w:r>
        <w:r w:rsidR="00AD44BE">
          <w:rPr>
            <w:noProof/>
            <w:webHidden/>
          </w:rPr>
          <w:fldChar w:fldCharType="end"/>
        </w:r>
      </w:hyperlink>
    </w:p>
    <w:p w14:paraId="2A518DBD" w14:textId="77777777" w:rsidR="00AD44BE" w:rsidRDefault="00371D7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76" w:history="1">
        <w:r w:rsidR="00AD44BE" w:rsidRPr="00822ED7">
          <w:rPr>
            <w:rStyle w:val="Hyperlink"/>
            <w:noProof/>
          </w:rPr>
          <w:t>Annex A.</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classes</w:t>
        </w:r>
        <w:r w:rsidR="00AD44BE">
          <w:rPr>
            <w:noProof/>
            <w:webHidden/>
          </w:rPr>
          <w:tab/>
        </w:r>
        <w:r w:rsidR="00AD44BE">
          <w:rPr>
            <w:noProof/>
            <w:webHidden/>
          </w:rPr>
          <w:fldChar w:fldCharType="begin"/>
        </w:r>
        <w:r w:rsidR="00AD44BE">
          <w:rPr>
            <w:noProof/>
            <w:webHidden/>
          </w:rPr>
          <w:instrText xml:space="preserve"> PAGEREF _Toc458154276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15B7444F"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7" w:history="1">
        <w:r w:rsidR="00AD44BE" w:rsidRPr="00822ED7">
          <w:rPr>
            <w:rStyle w:val="Hyperlink"/>
            <w:noProof/>
          </w:rPr>
          <w:t>A.1.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Conceptual</w:t>
        </w:r>
        <w:r w:rsidR="00AD44BE">
          <w:rPr>
            <w:noProof/>
            <w:webHidden/>
          </w:rPr>
          <w:tab/>
        </w:r>
        <w:r w:rsidR="00AD44BE">
          <w:rPr>
            <w:noProof/>
            <w:webHidden/>
          </w:rPr>
          <w:fldChar w:fldCharType="begin"/>
        </w:r>
        <w:r w:rsidR="00AD44BE">
          <w:rPr>
            <w:noProof/>
            <w:webHidden/>
          </w:rPr>
          <w:instrText xml:space="preserve"> PAGEREF _Toc458154277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32C44A77"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8" w:history="1">
        <w:r w:rsidR="00AD44BE" w:rsidRPr="00822ED7">
          <w:rPr>
            <w:rStyle w:val="Hyperlink"/>
            <w:noProof/>
          </w:rPr>
          <w:t>A.2.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Core Abstract</w:t>
        </w:r>
        <w:r w:rsidR="00AD44BE">
          <w:rPr>
            <w:noProof/>
            <w:webHidden/>
          </w:rPr>
          <w:tab/>
        </w:r>
        <w:r w:rsidR="00AD44BE">
          <w:rPr>
            <w:noProof/>
            <w:webHidden/>
          </w:rPr>
          <w:fldChar w:fldCharType="begin"/>
        </w:r>
        <w:r w:rsidR="00AD44BE">
          <w:rPr>
            <w:noProof/>
            <w:webHidden/>
          </w:rPr>
          <w:instrText xml:space="preserve"> PAGEREF _Toc458154278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2F6980D0"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9" w:history="1">
        <w:r w:rsidR="00AD44BE" w:rsidRPr="00822ED7">
          <w:rPr>
            <w:rStyle w:val="Hyperlink"/>
            <w:noProof/>
          </w:rPr>
          <w:t>A.3.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Linked Open Data</w:t>
        </w:r>
        <w:r w:rsidR="00AD44BE">
          <w:rPr>
            <w:noProof/>
            <w:webHidden/>
          </w:rPr>
          <w:tab/>
        </w:r>
        <w:r w:rsidR="00AD44BE">
          <w:rPr>
            <w:noProof/>
            <w:webHidden/>
          </w:rPr>
          <w:fldChar w:fldCharType="begin"/>
        </w:r>
        <w:r w:rsidR="00AD44BE">
          <w:rPr>
            <w:noProof/>
            <w:webHidden/>
          </w:rPr>
          <w:instrText xml:space="preserve"> PAGEREF _Toc458154279 \h </w:instrText>
        </w:r>
        <w:r w:rsidR="00AD44BE">
          <w:rPr>
            <w:noProof/>
            <w:webHidden/>
          </w:rPr>
        </w:r>
        <w:r w:rsidR="00AD44BE">
          <w:rPr>
            <w:noProof/>
            <w:webHidden/>
          </w:rPr>
          <w:fldChar w:fldCharType="separate"/>
        </w:r>
        <w:r w:rsidR="00AD44BE">
          <w:rPr>
            <w:noProof/>
            <w:webHidden/>
          </w:rPr>
          <w:t>224</w:t>
        </w:r>
        <w:r w:rsidR="00AD44BE">
          <w:rPr>
            <w:noProof/>
            <w:webHidden/>
          </w:rPr>
          <w:fldChar w:fldCharType="end"/>
        </w:r>
      </w:hyperlink>
    </w:p>
    <w:p w14:paraId="7D7F6D45"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0" w:history="1">
        <w:r w:rsidR="00AD44BE" w:rsidRPr="00822ED7">
          <w:rPr>
            <w:rStyle w:val="Hyperlink"/>
            <w:noProof/>
          </w:rPr>
          <w:t>A.4.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Basic Logical Model</w:t>
        </w:r>
        <w:r w:rsidR="00AD44BE">
          <w:rPr>
            <w:noProof/>
            <w:webHidden/>
          </w:rPr>
          <w:tab/>
        </w:r>
        <w:r w:rsidR="00AD44BE">
          <w:rPr>
            <w:noProof/>
            <w:webHidden/>
          </w:rPr>
          <w:fldChar w:fldCharType="begin"/>
        </w:r>
        <w:r w:rsidR="00AD44BE">
          <w:rPr>
            <w:noProof/>
            <w:webHidden/>
          </w:rPr>
          <w:instrText xml:space="preserve"> PAGEREF _Toc458154280 \h </w:instrText>
        </w:r>
        <w:r w:rsidR="00AD44BE">
          <w:rPr>
            <w:noProof/>
            <w:webHidden/>
          </w:rPr>
        </w:r>
        <w:r w:rsidR="00AD44BE">
          <w:rPr>
            <w:noProof/>
            <w:webHidden/>
          </w:rPr>
          <w:fldChar w:fldCharType="separate"/>
        </w:r>
        <w:r w:rsidR="00AD44BE">
          <w:rPr>
            <w:noProof/>
            <w:webHidden/>
          </w:rPr>
          <w:t>225</w:t>
        </w:r>
        <w:r w:rsidR="00AD44BE">
          <w:rPr>
            <w:noProof/>
            <w:webHidden/>
          </w:rPr>
          <w:fldChar w:fldCharType="end"/>
        </w:r>
      </w:hyperlink>
    </w:p>
    <w:p w14:paraId="1C8FFBBC"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1" w:history="1">
        <w:r w:rsidR="00AD44BE" w:rsidRPr="00822ED7">
          <w:rPr>
            <w:rStyle w:val="Hyperlink"/>
            <w:noProof/>
          </w:rPr>
          <w:t>A.5.</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Extension Logical Model</w:t>
        </w:r>
        <w:r w:rsidR="00AD44BE">
          <w:rPr>
            <w:noProof/>
            <w:webHidden/>
          </w:rPr>
          <w:tab/>
        </w:r>
        <w:r w:rsidR="00AD44BE">
          <w:rPr>
            <w:noProof/>
            <w:webHidden/>
          </w:rPr>
          <w:fldChar w:fldCharType="begin"/>
        </w:r>
        <w:r w:rsidR="00AD44BE">
          <w:rPr>
            <w:noProof/>
            <w:webHidden/>
          </w:rPr>
          <w:instrText xml:space="preserve"> PAGEREF _Toc458154281 \h </w:instrText>
        </w:r>
        <w:r w:rsidR="00AD44BE">
          <w:rPr>
            <w:noProof/>
            <w:webHidden/>
          </w:rPr>
        </w:r>
        <w:r w:rsidR="00AD44BE">
          <w:rPr>
            <w:noProof/>
            <w:webHidden/>
          </w:rPr>
          <w:fldChar w:fldCharType="separate"/>
        </w:r>
        <w:r w:rsidR="00AD44BE">
          <w:rPr>
            <w:noProof/>
            <w:webHidden/>
          </w:rPr>
          <w:t>227</w:t>
        </w:r>
        <w:r w:rsidR="00AD44BE">
          <w:rPr>
            <w:noProof/>
            <w:webHidden/>
          </w:rPr>
          <w:fldChar w:fldCharType="end"/>
        </w:r>
      </w:hyperlink>
    </w:p>
    <w:p w14:paraId="5AB924F3"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2" w:history="1">
        <w:r w:rsidR="00AD44BE" w:rsidRPr="00822ED7">
          <w:rPr>
            <w:rStyle w:val="Hyperlink"/>
            <w:noProof/>
          </w:rPr>
          <w:t>A.6.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Time-Scale Logical Model</w:t>
        </w:r>
        <w:r w:rsidR="00AD44BE">
          <w:rPr>
            <w:noProof/>
            <w:webHidden/>
          </w:rPr>
          <w:tab/>
        </w:r>
        <w:r w:rsidR="00AD44BE">
          <w:rPr>
            <w:noProof/>
            <w:webHidden/>
          </w:rPr>
          <w:fldChar w:fldCharType="begin"/>
        </w:r>
        <w:r w:rsidR="00AD44BE">
          <w:rPr>
            <w:noProof/>
            <w:webHidden/>
          </w:rPr>
          <w:instrText xml:space="preserve"> PAGEREF _Toc458154282 \h </w:instrText>
        </w:r>
        <w:r w:rsidR="00AD44BE">
          <w:rPr>
            <w:noProof/>
            <w:webHidden/>
          </w:rPr>
        </w:r>
        <w:r w:rsidR="00AD44BE">
          <w:rPr>
            <w:noProof/>
            <w:webHidden/>
          </w:rPr>
          <w:fldChar w:fldCharType="separate"/>
        </w:r>
        <w:r w:rsidR="00AD44BE">
          <w:rPr>
            <w:noProof/>
            <w:webHidden/>
          </w:rPr>
          <w:t>228</w:t>
        </w:r>
        <w:r w:rsidR="00AD44BE">
          <w:rPr>
            <w:noProof/>
            <w:webHidden/>
          </w:rPr>
          <w:fldChar w:fldCharType="end"/>
        </w:r>
      </w:hyperlink>
    </w:p>
    <w:p w14:paraId="0BCB6D53"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3" w:history="1">
        <w:r w:rsidR="00AD44BE" w:rsidRPr="00822ED7">
          <w:rPr>
            <w:rStyle w:val="Hyperlink"/>
            <w:noProof/>
          </w:rPr>
          <w:t>A.7.</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Borehole Logical Model</w:t>
        </w:r>
        <w:r w:rsidR="00AD44BE">
          <w:rPr>
            <w:noProof/>
            <w:webHidden/>
          </w:rPr>
          <w:tab/>
        </w:r>
        <w:r w:rsidR="00AD44BE">
          <w:rPr>
            <w:noProof/>
            <w:webHidden/>
          </w:rPr>
          <w:fldChar w:fldCharType="begin"/>
        </w:r>
        <w:r w:rsidR="00AD44BE">
          <w:rPr>
            <w:noProof/>
            <w:webHidden/>
          </w:rPr>
          <w:instrText xml:space="preserve"> PAGEREF _Toc458154283 \h </w:instrText>
        </w:r>
        <w:r w:rsidR="00AD44BE">
          <w:rPr>
            <w:noProof/>
            <w:webHidden/>
          </w:rPr>
        </w:r>
        <w:r w:rsidR="00AD44BE">
          <w:rPr>
            <w:noProof/>
            <w:webHidden/>
          </w:rPr>
          <w:fldChar w:fldCharType="separate"/>
        </w:r>
        <w:r w:rsidR="00AD44BE">
          <w:rPr>
            <w:noProof/>
            <w:webHidden/>
          </w:rPr>
          <w:t>229</w:t>
        </w:r>
        <w:r w:rsidR="00AD44BE">
          <w:rPr>
            <w:noProof/>
            <w:webHidden/>
          </w:rPr>
          <w:fldChar w:fldCharType="end"/>
        </w:r>
      </w:hyperlink>
    </w:p>
    <w:p w14:paraId="162DC3F9"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4" w:history="1">
        <w:r w:rsidR="00AD44BE" w:rsidRPr="00822ED7">
          <w:rPr>
            <w:rStyle w:val="Hyperlink"/>
            <w:noProof/>
          </w:rPr>
          <w:t>A.8.</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Lab Analysis Logical Model</w:t>
        </w:r>
        <w:r w:rsidR="00AD44BE">
          <w:rPr>
            <w:noProof/>
            <w:webHidden/>
          </w:rPr>
          <w:tab/>
        </w:r>
        <w:r w:rsidR="00AD44BE">
          <w:rPr>
            <w:noProof/>
            <w:webHidden/>
          </w:rPr>
          <w:fldChar w:fldCharType="begin"/>
        </w:r>
        <w:r w:rsidR="00AD44BE">
          <w:rPr>
            <w:noProof/>
            <w:webHidden/>
          </w:rPr>
          <w:instrText xml:space="preserve"> PAGEREF _Toc458154284 \h </w:instrText>
        </w:r>
        <w:r w:rsidR="00AD44BE">
          <w:rPr>
            <w:noProof/>
            <w:webHidden/>
          </w:rPr>
        </w:r>
        <w:r w:rsidR="00AD44BE">
          <w:rPr>
            <w:noProof/>
            <w:webHidden/>
          </w:rPr>
          <w:fldChar w:fldCharType="separate"/>
        </w:r>
        <w:r w:rsidR="00AD44BE">
          <w:rPr>
            <w:noProof/>
            <w:webHidden/>
          </w:rPr>
          <w:t>232</w:t>
        </w:r>
        <w:r w:rsidR="00AD44BE">
          <w:rPr>
            <w:noProof/>
            <w:webHidden/>
          </w:rPr>
          <w:fldChar w:fldCharType="end"/>
        </w:r>
      </w:hyperlink>
    </w:p>
    <w:p w14:paraId="74C3F17C" w14:textId="77777777" w:rsidR="00AD44BE" w:rsidRDefault="00371D7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5" w:history="1">
        <w:r w:rsidR="00AD44BE" w:rsidRPr="00822ED7">
          <w:rPr>
            <w:rStyle w:val="Hyperlink"/>
            <w:noProof/>
          </w:rPr>
          <w:t>A.9.</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Lite  Logical</w:t>
        </w:r>
        <w:r w:rsidR="00AD44BE">
          <w:rPr>
            <w:noProof/>
            <w:webHidden/>
          </w:rPr>
          <w:tab/>
        </w:r>
        <w:r w:rsidR="00AD44BE">
          <w:rPr>
            <w:noProof/>
            <w:webHidden/>
          </w:rPr>
          <w:fldChar w:fldCharType="begin"/>
        </w:r>
        <w:r w:rsidR="00AD44BE">
          <w:rPr>
            <w:noProof/>
            <w:webHidden/>
          </w:rPr>
          <w:instrText xml:space="preserve"> PAGEREF _Toc458154285 \h </w:instrText>
        </w:r>
        <w:r w:rsidR="00AD44BE">
          <w:rPr>
            <w:noProof/>
            <w:webHidden/>
          </w:rPr>
        </w:r>
        <w:r w:rsidR="00AD44BE">
          <w:rPr>
            <w:noProof/>
            <w:webHidden/>
          </w:rPr>
          <w:fldChar w:fldCharType="separate"/>
        </w:r>
        <w:r w:rsidR="00AD44BE">
          <w:rPr>
            <w:noProof/>
            <w:webHidden/>
          </w:rPr>
          <w:t>233</w:t>
        </w:r>
        <w:r w:rsidR="00AD44BE">
          <w:rPr>
            <w:noProof/>
            <w:webHidden/>
          </w:rPr>
          <w:fldChar w:fldCharType="end"/>
        </w:r>
      </w:hyperlink>
    </w:p>
    <w:p w14:paraId="1C140D92"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6" w:history="1">
        <w:r w:rsidR="00AD44BE" w:rsidRPr="00822ED7">
          <w:rPr>
            <w:rStyle w:val="Hyperlink"/>
            <w:noProof/>
          </w:rPr>
          <w:t>A.10.</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XML Encoding Abstract Core</w:t>
        </w:r>
        <w:r w:rsidR="00AD44BE">
          <w:rPr>
            <w:noProof/>
            <w:webHidden/>
          </w:rPr>
          <w:tab/>
        </w:r>
        <w:r w:rsidR="00AD44BE">
          <w:rPr>
            <w:noProof/>
            <w:webHidden/>
          </w:rPr>
          <w:fldChar w:fldCharType="begin"/>
        </w:r>
        <w:r w:rsidR="00AD44BE">
          <w:rPr>
            <w:noProof/>
            <w:webHidden/>
          </w:rPr>
          <w:instrText xml:space="preserve"> PAGEREF _Toc458154286 \h </w:instrText>
        </w:r>
        <w:r w:rsidR="00AD44BE">
          <w:rPr>
            <w:noProof/>
            <w:webHidden/>
          </w:rPr>
        </w:r>
        <w:r w:rsidR="00AD44BE">
          <w:rPr>
            <w:noProof/>
            <w:webHidden/>
          </w:rPr>
          <w:fldChar w:fldCharType="separate"/>
        </w:r>
        <w:r w:rsidR="00AD44BE">
          <w:rPr>
            <w:noProof/>
            <w:webHidden/>
          </w:rPr>
          <w:t>237</w:t>
        </w:r>
        <w:r w:rsidR="00AD44BE">
          <w:rPr>
            <w:noProof/>
            <w:webHidden/>
          </w:rPr>
          <w:fldChar w:fldCharType="end"/>
        </w:r>
      </w:hyperlink>
    </w:p>
    <w:p w14:paraId="485966B1"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7" w:history="1">
        <w:r w:rsidR="00AD44BE" w:rsidRPr="00822ED7">
          <w:rPr>
            <w:rStyle w:val="Hyperlink"/>
            <w:noProof/>
          </w:rPr>
          <w:t>A.11.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Basic XML Encoding</w:t>
        </w:r>
        <w:r w:rsidR="00AD44BE">
          <w:rPr>
            <w:noProof/>
            <w:webHidden/>
          </w:rPr>
          <w:tab/>
        </w:r>
        <w:r w:rsidR="00AD44BE">
          <w:rPr>
            <w:noProof/>
            <w:webHidden/>
          </w:rPr>
          <w:fldChar w:fldCharType="begin"/>
        </w:r>
        <w:r w:rsidR="00AD44BE">
          <w:rPr>
            <w:noProof/>
            <w:webHidden/>
          </w:rPr>
          <w:instrText xml:space="preserve"> PAGEREF _Toc458154287 \h </w:instrText>
        </w:r>
        <w:r w:rsidR="00AD44BE">
          <w:rPr>
            <w:noProof/>
            <w:webHidden/>
          </w:rPr>
        </w:r>
        <w:r w:rsidR="00AD44BE">
          <w:rPr>
            <w:noProof/>
            <w:webHidden/>
          </w:rPr>
          <w:fldChar w:fldCharType="separate"/>
        </w:r>
        <w:r w:rsidR="00AD44BE">
          <w:rPr>
            <w:noProof/>
            <w:webHidden/>
          </w:rPr>
          <w:t>239</w:t>
        </w:r>
        <w:r w:rsidR="00AD44BE">
          <w:rPr>
            <w:noProof/>
            <w:webHidden/>
          </w:rPr>
          <w:fldChar w:fldCharType="end"/>
        </w:r>
      </w:hyperlink>
    </w:p>
    <w:p w14:paraId="28C5672C"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8" w:history="1">
        <w:r w:rsidR="00AD44BE" w:rsidRPr="00822ED7">
          <w:rPr>
            <w:rStyle w:val="Hyperlink"/>
            <w:noProof/>
          </w:rPr>
          <w:t>A.12.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Extension XML Encoding</w:t>
        </w:r>
        <w:r w:rsidR="00AD44BE">
          <w:rPr>
            <w:noProof/>
            <w:webHidden/>
          </w:rPr>
          <w:tab/>
        </w:r>
        <w:r w:rsidR="00AD44BE">
          <w:rPr>
            <w:noProof/>
            <w:webHidden/>
          </w:rPr>
          <w:fldChar w:fldCharType="begin"/>
        </w:r>
        <w:r w:rsidR="00AD44BE">
          <w:rPr>
            <w:noProof/>
            <w:webHidden/>
          </w:rPr>
          <w:instrText xml:space="preserve"> PAGEREF _Toc458154288 \h </w:instrText>
        </w:r>
        <w:r w:rsidR="00AD44BE">
          <w:rPr>
            <w:noProof/>
            <w:webHidden/>
          </w:rPr>
        </w:r>
        <w:r w:rsidR="00AD44BE">
          <w:rPr>
            <w:noProof/>
            <w:webHidden/>
          </w:rPr>
          <w:fldChar w:fldCharType="separate"/>
        </w:r>
        <w:r w:rsidR="00AD44BE">
          <w:rPr>
            <w:noProof/>
            <w:webHidden/>
          </w:rPr>
          <w:t>240</w:t>
        </w:r>
        <w:r w:rsidR="00AD44BE">
          <w:rPr>
            <w:noProof/>
            <w:webHidden/>
          </w:rPr>
          <w:fldChar w:fldCharType="end"/>
        </w:r>
      </w:hyperlink>
    </w:p>
    <w:p w14:paraId="3813D8C7"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9" w:history="1">
        <w:r w:rsidR="00AD44BE" w:rsidRPr="00822ED7">
          <w:rPr>
            <w:rStyle w:val="Hyperlink"/>
            <w:noProof/>
            <w:lang w:val="en-CA"/>
          </w:rPr>
          <w:t>A.13.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Geologic Time XML Encoding</w:t>
        </w:r>
        <w:r w:rsidR="00AD44BE">
          <w:rPr>
            <w:noProof/>
            <w:webHidden/>
          </w:rPr>
          <w:tab/>
        </w:r>
        <w:r w:rsidR="00AD44BE">
          <w:rPr>
            <w:noProof/>
            <w:webHidden/>
          </w:rPr>
          <w:fldChar w:fldCharType="begin"/>
        </w:r>
        <w:r w:rsidR="00AD44BE">
          <w:rPr>
            <w:noProof/>
            <w:webHidden/>
          </w:rPr>
          <w:instrText xml:space="preserve"> PAGEREF _Toc458154289 \h </w:instrText>
        </w:r>
        <w:r w:rsidR="00AD44BE">
          <w:rPr>
            <w:noProof/>
            <w:webHidden/>
          </w:rPr>
        </w:r>
        <w:r w:rsidR="00AD44BE">
          <w:rPr>
            <w:noProof/>
            <w:webHidden/>
          </w:rPr>
          <w:fldChar w:fldCharType="separate"/>
        </w:r>
        <w:r w:rsidR="00AD44BE">
          <w:rPr>
            <w:noProof/>
            <w:webHidden/>
          </w:rPr>
          <w:t>241</w:t>
        </w:r>
        <w:r w:rsidR="00AD44BE">
          <w:rPr>
            <w:noProof/>
            <w:webHidden/>
          </w:rPr>
          <w:fldChar w:fldCharType="end"/>
        </w:r>
      </w:hyperlink>
    </w:p>
    <w:p w14:paraId="6C70234E"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0" w:history="1">
        <w:r w:rsidR="00AD44BE" w:rsidRPr="00822ED7">
          <w:rPr>
            <w:rStyle w:val="Hyperlink"/>
            <w:noProof/>
            <w:lang w:val="en-CA"/>
          </w:rPr>
          <w:t>A.14.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Borehole XML Encoding</w:t>
        </w:r>
        <w:r w:rsidR="00AD44BE">
          <w:rPr>
            <w:noProof/>
            <w:webHidden/>
          </w:rPr>
          <w:tab/>
        </w:r>
        <w:r w:rsidR="00AD44BE">
          <w:rPr>
            <w:noProof/>
            <w:webHidden/>
          </w:rPr>
          <w:fldChar w:fldCharType="begin"/>
        </w:r>
        <w:r w:rsidR="00AD44BE">
          <w:rPr>
            <w:noProof/>
            <w:webHidden/>
          </w:rPr>
          <w:instrText xml:space="preserve"> PAGEREF _Toc458154290 \h </w:instrText>
        </w:r>
        <w:r w:rsidR="00AD44BE">
          <w:rPr>
            <w:noProof/>
            <w:webHidden/>
          </w:rPr>
        </w:r>
        <w:r w:rsidR="00AD44BE">
          <w:rPr>
            <w:noProof/>
            <w:webHidden/>
          </w:rPr>
          <w:fldChar w:fldCharType="separate"/>
        </w:r>
        <w:r w:rsidR="00AD44BE">
          <w:rPr>
            <w:noProof/>
            <w:webHidden/>
          </w:rPr>
          <w:t>242</w:t>
        </w:r>
        <w:r w:rsidR="00AD44BE">
          <w:rPr>
            <w:noProof/>
            <w:webHidden/>
          </w:rPr>
          <w:fldChar w:fldCharType="end"/>
        </w:r>
      </w:hyperlink>
    </w:p>
    <w:p w14:paraId="25075F73"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1" w:history="1">
        <w:r w:rsidR="00AD44BE" w:rsidRPr="00822ED7">
          <w:rPr>
            <w:rStyle w:val="Hyperlink"/>
            <w:noProof/>
            <w:lang w:val="en-CA"/>
          </w:rPr>
          <w:t>A.15.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Laboratory and Analysis XML Encoding</w:t>
        </w:r>
        <w:r w:rsidR="00AD44BE">
          <w:rPr>
            <w:noProof/>
            <w:webHidden/>
          </w:rPr>
          <w:tab/>
        </w:r>
        <w:r w:rsidR="00AD44BE">
          <w:rPr>
            <w:noProof/>
            <w:webHidden/>
          </w:rPr>
          <w:fldChar w:fldCharType="begin"/>
        </w:r>
        <w:r w:rsidR="00AD44BE">
          <w:rPr>
            <w:noProof/>
            <w:webHidden/>
          </w:rPr>
          <w:instrText xml:space="preserve"> PAGEREF _Toc458154291 \h </w:instrText>
        </w:r>
        <w:r w:rsidR="00AD44BE">
          <w:rPr>
            <w:noProof/>
            <w:webHidden/>
          </w:rPr>
        </w:r>
        <w:r w:rsidR="00AD44BE">
          <w:rPr>
            <w:noProof/>
            <w:webHidden/>
          </w:rPr>
          <w:fldChar w:fldCharType="separate"/>
        </w:r>
        <w:r w:rsidR="00AD44BE">
          <w:rPr>
            <w:noProof/>
            <w:webHidden/>
          </w:rPr>
          <w:t>243</w:t>
        </w:r>
        <w:r w:rsidR="00AD44BE">
          <w:rPr>
            <w:noProof/>
            <w:webHidden/>
          </w:rPr>
          <w:fldChar w:fldCharType="end"/>
        </w:r>
      </w:hyperlink>
    </w:p>
    <w:p w14:paraId="26E578D9"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2" w:history="1">
        <w:r w:rsidR="00AD44BE" w:rsidRPr="00822ED7">
          <w:rPr>
            <w:rStyle w:val="Hyperlink"/>
            <w:noProof/>
          </w:rPr>
          <w:t>A.16.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Lite XML Abstract Encoding</w:t>
        </w:r>
        <w:r w:rsidR="00AD44BE">
          <w:rPr>
            <w:noProof/>
            <w:webHidden/>
          </w:rPr>
          <w:tab/>
        </w:r>
        <w:r w:rsidR="00AD44BE">
          <w:rPr>
            <w:noProof/>
            <w:webHidden/>
          </w:rPr>
          <w:fldChar w:fldCharType="begin"/>
        </w:r>
        <w:r w:rsidR="00AD44BE">
          <w:rPr>
            <w:noProof/>
            <w:webHidden/>
          </w:rPr>
          <w:instrText xml:space="preserve"> PAGEREF _Toc458154292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4C59EDE7" w14:textId="77777777" w:rsidR="00AD44BE" w:rsidRDefault="00371D79">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3" w:history="1">
        <w:r w:rsidR="00AD44BE" w:rsidRPr="00822ED7">
          <w:rPr>
            <w:rStyle w:val="Hyperlink"/>
            <w:noProof/>
          </w:rPr>
          <w:t>A.17.</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Lite XML Encoding for GML</w:t>
        </w:r>
        <w:r w:rsidR="00AD44BE">
          <w:rPr>
            <w:noProof/>
            <w:webHidden/>
          </w:rPr>
          <w:tab/>
        </w:r>
        <w:r w:rsidR="00AD44BE">
          <w:rPr>
            <w:noProof/>
            <w:webHidden/>
          </w:rPr>
          <w:fldChar w:fldCharType="begin"/>
        </w:r>
        <w:r w:rsidR="00AD44BE">
          <w:rPr>
            <w:noProof/>
            <w:webHidden/>
          </w:rPr>
          <w:instrText xml:space="preserve"> PAGEREF _Toc458154293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3108A54A" w14:textId="77777777" w:rsidR="00AD44BE" w:rsidRDefault="00371D7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94" w:history="1">
        <w:r w:rsidR="00AD44BE" w:rsidRPr="00822ED7">
          <w:rPr>
            <w:rStyle w:val="Hyperlink"/>
            <w:noProof/>
            <w:lang w:val="en-CA"/>
          </w:rPr>
          <w:t>Annex B.</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Revision history</w:t>
        </w:r>
        <w:r w:rsidR="00AD44BE">
          <w:rPr>
            <w:noProof/>
            <w:webHidden/>
          </w:rPr>
          <w:tab/>
        </w:r>
        <w:r w:rsidR="00AD44BE">
          <w:rPr>
            <w:noProof/>
            <w:webHidden/>
          </w:rPr>
          <w:fldChar w:fldCharType="begin"/>
        </w:r>
        <w:r w:rsidR="00AD44BE">
          <w:rPr>
            <w:noProof/>
            <w:webHidden/>
          </w:rPr>
          <w:instrText xml:space="preserve"> PAGEREF _Toc458154294 \h </w:instrText>
        </w:r>
        <w:r w:rsidR="00AD44BE">
          <w:rPr>
            <w:noProof/>
            <w:webHidden/>
          </w:rPr>
        </w:r>
        <w:r w:rsidR="00AD44BE">
          <w:rPr>
            <w:noProof/>
            <w:webHidden/>
          </w:rPr>
          <w:fldChar w:fldCharType="separate"/>
        </w:r>
        <w:r w:rsidR="00AD44BE">
          <w:rPr>
            <w:noProof/>
            <w:webHidden/>
          </w:rPr>
          <w:t>246</w:t>
        </w:r>
        <w:r w:rsidR="00AD44BE">
          <w:rPr>
            <w:noProof/>
            <w:webHidden/>
          </w:rPr>
          <w:fldChar w:fldCharType="end"/>
        </w:r>
      </w:hyperlink>
    </w:p>
    <w:p w14:paraId="33B9D0B7" w14:textId="77777777" w:rsidR="00AD44BE" w:rsidRDefault="00371D79">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95" w:history="1">
        <w:r w:rsidR="00AD44BE" w:rsidRPr="00822ED7">
          <w:rPr>
            <w:rStyle w:val="Hyperlink"/>
            <w:noProof/>
            <w:lang w:val="en-CA"/>
          </w:rPr>
          <w:t>Annex C.</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Bibliography</w:t>
        </w:r>
        <w:r w:rsidR="00AD44BE">
          <w:rPr>
            <w:noProof/>
            <w:webHidden/>
          </w:rPr>
          <w:tab/>
        </w:r>
        <w:r w:rsidR="00AD44BE">
          <w:rPr>
            <w:noProof/>
            <w:webHidden/>
          </w:rPr>
          <w:fldChar w:fldCharType="begin"/>
        </w:r>
        <w:r w:rsidR="00AD44BE">
          <w:rPr>
            <w:noProof/>
            <w:webHidden/>
          </w:rPr>
          <w:instrText xml:space="preserve"> PAGEREF _Toc458154295 \h </w:instrText>
        </w:r>
        <w:r w:rsidR="00AD44BE">
          <w:rPr>
            <w:noProof/>
            <w:webHidden/>
          </w:rPr>
        </w:r>
        <w:r w:rsidR="00AD44BE">
          <w:rPr>
            <w:noProof/>
            <w:webHidden/>
          </w:rPr>
          <w:fldChar w:fldCharType="separate"/>
        </w:r>
        <w:r w:rsidR="00AD44BE">
          <w:rPr>
            <w:noProof/>
            <w:webHidden/>
          </w:rPr>
          <w:t>247</w:t>
        </w:r>
        <w:r w:rsidR="00AD44BE">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71D79"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4" w:name="_Toc458154171"/>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6" w:name="_Toc458154172"/>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7" w:name="_Toc458154173"/>
      <w:r w:rsidRPr="00D12552">
        <w:rPr>
          <w:lang w:val="en-CA"/>
        </w:rPr>
        <w:t>References</w:t>
      </w:r>
      <w:bookmarkEnd w:id="7"/>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8" w:name="_Toc458154174"/>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9" w:name="_Toc458154175"/>
      <w:bookmarkStart w:id="10" w:name="_Toc428885175"/>
      <w:bookmarkStart w:id="11" w:name="Glossary_Feature"/>
      <w:proofErr w:type="gramStart"/>
      <w:r>
        <w:rPr>
          <w:lang w:val="en-CA"/>
        </w:rPr>
        <w:t>classifier</w:t>
      </w:r>
      <w:bookmarkEnd w:id="9"/>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8154176"/>
      <w:bookmarkEnd w:id="10"/>
      <w:bookmarkEnd w:id="12"/>
      <w:bookmarkEnd w:id="13"/>
      <w:bookmarkEnd w:id="14"/>
      <w:bookmarkEnd w:id="15"/>
      <w:bookmarkEnd w:id="16"/>
      <w:bookmarkEnd w:id="17"/>
      <w:bookmarkEnd w:id="18"/>
      <w:bookmarkEnd w:id="19"/>
      <w:bookmarkEnd w:id="20"/>
      <w:proofErr w:type="gramStart"/>
      <w:r w:rsidRPr="00D12552">
        <w:rPr>
          <w:lang w:val="en-CA"/>
        </w:rPr>
        <w:t>domain</w:t>
      </w:r>
      <w:proofErr w:type="gramEnd"/>
      <w:r w:rsidRPr="00D12552">
        <w:rPr>
          <w:lang w:val="en-CA"/>
        </w:rPr>
        <w:t xml:space="preserve">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3" w:name="_Toc428885177"/>
      <w:bookmarkStart w:id="24" w:name="_Toc458154177"/>
      <w:proofErr w:type="gramStart"/>
      <w:r w:rsidRPr="00D12552">
        <w:rPr>
          <w:lang w:val="en-CA"/>
        </w:rPr>
        <w:t>element</w:t>
      </w:r>
      <w:proofErr w:type="gramEnd"/>
      <w:r w:rsidRPr="00D12552">
        <w:rPr>
          <w:lang w:val="en-CA"/>
        </w:rPr>
        <w:t xml:space="preserve"> &lt;XML&gt;</w:t>
      </w:r>
      <w:bookmarkEnd w:id="23"/>
      <w:bookmarkEnd w:id="2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5" w:name="_Toc428885178"/>
      <w:bookmarkStart w:id="26" w:name="_Toc458154178"/>
      <w:proofErr w:type="gramStart"/>
      <w:r w:rsidRPr="00D12552">
        <w:rPr>
          <w:lang w:val="en-CA"/>
        </w:rPr>
        <w:t>feature</w:t>
      </w:r>
      <w:bookmarkEnd w:id="25"/>
      <w:bookmarkEnd w:id="2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7" w:name="_Toc428885179"/>
      <w:bookmarkStart w:id="28" w:name="_Toc458154179"/>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29" w:name="_Toc428885180"/>
      <w:bookmarkStart w:id="30" w:name="_Toc458154180"/>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1" w:name="_Toc428885181"/>
      <w:bookmarkStart w:id="32" w:name="_Toc458154181"/>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3" w:name="_Toc428885182"/>
      <w:bookmarkStart w:id="34" w:name="_Toc458154182"/>
      <w:proofErr w:type="gramStart"/>
      <w:r w:rsidRPr="00D12552">
        <w:rPr>
          <w:lang w:val="en-CA"/>
        </w:rPr>
        <w:t>measurement</w:t>
      </w:r>
      <w:bookmarkEnd w:id="33"/>
      <w:bookmarkEnd w:id="3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5" w:name="_Toc428885183"/>
      <w:bookmarkStart w:id="36" w:name="_Toc458154183"/>
      <w:proofErr w:type="gramStart"/>
      <w:r w:rsidRPr="00D12552">
        <w:rPr>
          <w:lang w:val="en-CA"/>
        </w:rPr>
        <w:t>observation</w:t>
      </w:r>
      <w:bookmarkEnd w:id="35"/>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bookmarkStart w:id="38" w:name="_Toc458154184"/>
      <w:proofErr w:type="gramStart"/>
      <w:r w:rsidRPr="00D12552">
        <w:rPr>
          <w:lang w:val="en-CA"/>
        </w:rPr>
        <w:t>observation</w:t>
      </w:r>
      <w:proofErr w:type="gramEnd"/>
      <w:r w:rsidRPr="00D12552">
        <w:rPr>
          <w:lang w:val="en-CA"/>
        </w:rPr>
        <w:t xml:space="preserve"> procedure</w:t>
      </w:r>
      <w:bookmarkEnd w:id="37"/>
      <w:bookmarkEnd w:id="3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9" w:name="_Toc428885185"/>
      <w:bookmarkStart w:id="40" w:name="_Toc458154185"/>
      <w:proofErr w:type="gramStart"/>
      <w:r w:rsidRPr="00D12552">
        <w:rPr>
          <w:lang w:val="en-CA"/>
        </w:rPr>
        <w:t>observation</w:t>
      </w:r>
      <w:proofErr w:type="gramEnd"/>
      <w:r w:rsidRPr="00D12552">
        <w:rPr>
          <w:lang w:val="en-CA"/>
        </w:rPr>
        <w:t xml:space="preserve">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1" w:name="_Toc428885186"/>
      <w:bookmarkStart w:id="42" w:name="_Toc458154186"/>
      <w:proofErr w:type="gramStart"/>
      <w:r w:rsidRPr="00D12552">
        <w:rPr>
          <w:lang w:val="en-CA"/>
        </w:rPr>
        <w:t>property</w:t>
      </w:r>
      <w:proofErr w:type="gramEnd"/>
      <w:r w:rsidRPr="00D12552">
        <w:rPr>
          <w:lang w:val="en-CA"/>
        </w:rPr>
        <w:t xml:space="preserve"> &lt;General Feature Model&gt;</w:t>
      </w:r>
      <w:bookmarkEnd w:id="41"/>
      <w:bookmarkEnd w:id="4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3" w:name="_Toc428885187"/>
      <w:bookmarkStart w:id="44" w:name="_Toc458154187"/>
      <w:proofErr w:type="gramStart"/>
      <w:r w:rsidRPr="00D12552">
        <w:rPr>
          <w:lang w:val="en-CA"/>
        </w:rPr>
        <w:t>sampled</w:t>
      </w:r>
      <w:proofErr w:type="gramEnd"/>
      <w:r w:rsidRPr="00D12552">
        <w:rPr>
          <w:lang w:val="en-CA"/>
        </w:rPr>
        <w:t xml:space="preserve"> feature</w:t>
      </w:r>
      <w:bookmarkEnd w:id="43"/>
      <w:bookmarkEnd w:id="44"/>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5" w:name="_Toc428885188"/>
      <w:bookmarkStart w:id="46" w:name="_Toc458154188"/>
      <w:proofErr w:type="gramStart"/>
      <w:r w:rsidRPr="00D12552">
        <w:rPr>
          <w:lang w:val="en-CA"/>
        </w:rPr>
        <w:t>sampling</w:t>
      </w:r>
      <w:proofErr w:type="gramEnd"/>
      <w:r w:rsidRPr="00D12552">
        <w:rPr>
          <w:lang w:val="en-CA"/>
        </w:rPr>
        <w:t xml:space="preserve">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7" w:name="_Toc428885189"/>
      <w:bookmarkStart w:id="48" w:name="_Toc458154189"/>
      <w:proofErr w:type="gramStart"/>
      <w:r w:rsidRPr="00D12552">
        <w:rPr>
          <w:lang w:val="en-CA"/>
        </w:rPr>
        <w:t>schema</w:t>
      </w:r>
      <w:proofErr w:type="gramEnd"/>
      <w:r w:rsidRPr="00D12552">
        <w:rPr>
          <w:lang w:val="en-CA"/>
        </w:rPr>
        <w:t xml:space="preserve"> &lt;XML Schema&gt;</w:t>
      </w:r>
      <w:bookmarkEnd w:id="47"/>
      <w:bookmarkEnd w:id="48"/>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49" w:name="_Toc458154190"/>
      <w:bookmarkEnd w:id="11"/>
      <w:r>
        <w:rPr>
          <w:lang w:val="en-CA"/>
        </w:rPr>
        <w:lastRenderedPageBreak/>
        <w:t>GeoSciML Models</w:t>
      </w:r>
      <w:bookmarkEnd w:id="49"/>
      <w:r>
        <w:rPr>
          <w:lang w:val="en-CA"/>
        </w:rPr>
        <w:t xml:space="preserve"> </w:t>
      </w:r>
    </w:p>
    <w:p w14:paraId="577FFDC8" w14:textId="1765534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253942A8"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AD44BE">
        <w:rPr>
          <w:noProof/>
        </w:rPr>
        <w:t>1</w:t>
      </w:r>
      <w:r>
        <w:fldChar w:fldCharType="end"/>
      </w:r>
      <w:r>
        <w:t xml:space="preserve"> : Model lineage. </w:t>
      </w:r>
      <w:r w:rsidR="0007548F">
        <w:t>Geological entitites are logical implementations of NADM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AD44BE" w:rsidRPr="00690C3D">
        <w:t xml:space="preserve">Figure </w:t>
      </w:r>
      <w:r w:rsidR="00AD44BE">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D44BE">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30D73C"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 xml:space="preserve">encoding </w:t>
      </w:r>
      <w:r>
        <w:rPr>
          <w:lang w:val="en-CA"/>
        </w:rPr>
        <w:t xml:space="preserve">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51" w:name="_Ref432754283"/>
      <w:bookmarkStart w:id="52" w:name="_Toc458154191"/>
      <w:r>
        <w:rPr>
          <w:lang w:val="en-CA"/>
        </w:rPr>
        <w:t>GeoSciML Basic and Extension</w:t>
      </w:r>
      <w:bookmarkEnd w:id="51"/>
      <w:bookmarkEnd w:id="5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7A88C53C"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D44BE">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 xml:space="preserve">High-level </w:t>
      </w:r>
      <w:r w:rsidRPr="00B43806">
        <w:rPr>
          <w:color w:val="000000"/>
        </w:rPr>
        <w:t>model</w:t>
      </w:r>
      <w:r w:rsidR="00BF2A41">
        <w:rPr>
          <w:color w:val="000000"/>
        </w:rPr>
        <w:t>.</w:t>
      </w:r>
    </w:p>
    <w:p w14:paraId="15B6D491" w14:textId="77777777" w:rsidR="00230CDE" w:rsidRDefault="00230CDE" w:rsidP="00681747">
      <w:pPr>
        <w:rPr>
          <w:lang w:val="en-CA"/>
        </w:rPr>
      </w:pPr>
    </w:p>
    <w:p w14:paraId="05A77CED" w14:textId="6C0376F2"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AD44BE" w:rsidRPr="00690C3D">
        <w:t xml:space="preserve">Figure </w:t>
      </w:r>
      <w:r w:rsidR="00AD44BE">
        <w:rPr>
          <w:noProof/>
        </w:rPr>
        <w:t>4</w:t>
      </w:r>
      <w:r>
        <w:rPr>
          <w:lang w:val="en-CA"/>
        </w:rPr>
        <w:fldChar w:fldCharType="end"/>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4</w:t>
      </w:r>
      <w:r w:rsidR="00673E83" w:rsidRPr="00690C3D">
        <w:rPr>
          <w:noProof/>
          <w:color w:val="auto"/>
        </w:rPr>
        <w:fldChar w:fldCharType="end"/>
      </w:r>
      <w:bookmarkEnd w:id="5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4" w:name="_Ref440065627"/>
      <w:bookmarkStart w:id="55" w:name="_Toc458154192"/>
      <w:r>
        <w:rPr>
          <w:lang w:val="en-CA"/>
        </w:rPr>
        <w:t>AbstractDescription classes</w:t>
      </w:r>
      <w:bookmarkEnd w:id="54"/>
      <w:bookmarkEnd w:id="5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7DE13D54"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t>
      </w:r>
      <w:r w:rsidR="00AD44BE">
        <w:rPr>
          <w:lang w:val="en-CA"/>
        </w:rPr>
        <w:t xml:space="preserve">up in the chain of inheritance </w:t>
      </w:r>
      <w:r w:rsidR="002E4FD9">
        <w:rPr>
          <w:lang w:val="en-CA"/>
        </w:rPr>
        <w:t>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D44BE">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AD44BE" w:rsidRPr="00EC0310">
        <w:t xml:space="preserve">Table </w:t>
      </w:r>
      <w:r w:rsidR="00AD44BE">
        <w:rPr>
          <w:noProof/>
        </w:rPr>
        <w:t>1</w:t>
      </w:r>
      <w:r>
        <w:fldChar w:fldCharType="end"/>
      </w:r>
      <w:r>
        <w:t>).</w:t>
      </w:r>
    </w:p>
    <w:p w14:paraId="434C3884" w14:textId="251C9391" w:rsidR="000077DC" w:rsidRPr="00EC0310" w:rsidRDefault="000077DC" w:rsidP="004D3EF3">
      <w:pPr>
        <w:pStyle w:val="Caption"/>
        <w:keepNext/>
        <w:rPr>
          <w:color w:val="auto"/>
        </w:rPr>
      </w:pPr>
      <w:bookmarkStart w:id="5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AD44BE">
        <w:rPr>
          <w:noProof/>
          <w:color w:val="auto"/>
        </w:rPr>
        <w:t>1</w:t>
      </w:r>
      <w:r w:rsidR="00415E41">
        <w:rPr>
          <w:color w:val="auto"/>
        </w:rPr>
        <w:fldChar w:fldCharType="end"/>
      </w:r>
      <w:bookmarkEnd w:id="5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Heading2"/>
        <w:rPr>
          <w:lang w:val="en-CA"/>
        </w:rPr>
      </w:pPr>
      <w:bookmarkStart w:id="57" w:name="_Toc458154193"/>
      <w:r>
        <w:rPr>
          <w:lang w:val="en-CA"/>
        </w:rPr>
        <w:t>GeoSciML Lite</w:t>
      </w:r>
      <w:bookmarkEnd w:id="57"/>
    </w:p>
    <w:p w14:paraId="4D0A675B" w14:textId="77777777" w:rsidR="00DF2D0D" w:rsidRDefault="00DF2D0D" w:rsidP="00DF2D0D">
      <w:pPr>
        <w:rPr>
          <w:lang w:val="en-CA"/>
        </w:rPr>
      </w:pPr>
    </w:p>
    <w:p w14:paraId="232BE2CE" w14:textId="1F83DC2C"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AD44BE">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D44BE">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58" w:name="_Toc458154194"/>
      <w:r w:rsidRPr="00D12552">
        <w:rPr>
          <w:lang w:val="en-CA"/>
        </w:rPr>
        <w:t>Conventions</w:t>
      </w:r>
      <w:bookmarkEnd w:id="58"/>
    </w:p>
    <w:p w14:paraId="526B5110" w14:textId="4B49FF2E" w:rsidR="00695378" w:rsidRPr="00D12552" w:rsidRDefault="00695378" w:rsidP="00695378">
      <w:pPr>
        <w:pStyle w:val="Heading2"/>
        <w:rPr>
          <w:lang w:val="en-CA"/>
        </w:rPr>
      </w:pPr>
      <w:bookmarkStart w:id="59" w:name="_Ref439663710"/>
      <w:bookmarkStart w:id="60" w:name="_Toc458154195"/>
      <w:r w:rsidRPr="00D12552">
        <w:rPr>
          <w:lang w:val="en-CA"/>
        </w:rPr>
        <w:t>Requirement class</w:t>
      </w:r>
      <w:bookmarkEnd w:id="59"/>
      <w:bookmarkEnd w:id="6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lastRenderedPageBreak/>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1" w:name="_Toc377112004"/>
      <w:bookmarkStart w:id="62" w:name="_Toc428885193"/>
      <w:bookmarkStart w:id="63" w:name="_Ref439663763"/>
      <w:bookmarkStart w:id="64" w:name="_Toc458154196"/>
      <w:r w:rsidRPr="00D12552">
        <w:rPr>
          <w:lang w:val="en-CA"/>
        </w:rPr>
        <w:t>Requirement</w:t>
      </w:r>
      <w:bookmarkEnd w:id="61"/>
      <w:bookmarkEnd w:id="62"/>
      <w:bookmarkEnd w:id="63"/>
      <w:r w:rsidR="00395D5A">
        <w:rPr>
          <w:lang w:val="en-CA"/>
        </w:rPr>
        <w:t xml:space="preserve"> and</w:t>
      </w:r>
      <w:r w:rsidR="00846883">
        <w:rPr>
          <w:lang w:val="en-CA"/>
        </w:rPr>
        <w:t xml:space="preserve"> Recommendation</w:t>
      </w:r>
      <w:bookmarkEnd w:id="6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5" w:name="_Toc356480502"/>
      <w:bookmarkStart w:id="66" w:name="_Toc377112005"/>
      <w:bookmarkStart w:id="67" w:name="_Toc428885194"/>
      <w:bookmarkStart w:id="68" w:name="_Toc458154197"/>
      <w:bookmarkStart w:id="69" w:name="_Toc356480505"/>
      <w:r w:rsidRPr="00D12552">
        <w:rPr>
          <w:lang w:val="en-CA"/>
        </w:rPr>
        <w:t>Conformance class</w:t>
      </w:r>
      <w:bookmarkEnd w:id="65"/>
      <w:bookmarkEnd w:id="66"/>
      <w:bookmarkEnd w:id="67"/>
      <w:bookmarkEnd w:id="6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lastRenderedPageBreak/>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0" w:name="_Toc377112006"/>
      <w:bookmarkStart w:id="71" w:name="_Toc428885195"/>
      <w:bookmarkStart w:id="72" w:name="_Toc458154198"/>
      <w:r w:rsidRPr="00D12552">
        <w:rPr>
          <w:lang w:val="en-CA"/>
        </w:rPr>
        <w:t>Identifiers</w:t>
      </w:r>
      <w:bookmarkEnd w:id="69"/>
      <w:bookmarkEnd w:id="70"/>
      <w:bookmarkEnd w:id="71"/>
      <w:bookmarkEnd w:id="7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3" w:name="_Toc458154199"/>
      <w:r>
        <w:rPr>
          <w:lang w:val="en-CA"/>
        </w:rPr>
        <w:lastRenderedPageBreak/>
        <w:t>Classifiers</w:t>
      </w:r>
      <w:bookmarkEnd w:id="73"/>
    </w:p>
    <w:p w14:paraId="285DCE72" w14:textId="7C212F09" w:rsidR="00004359" w:rsidRDefault="00894483" w:rsidP="00695378">
      <w:pPr>
        <w:rPr>
          <w:lang w:val="en-CA"/>
        </w:rPr>
      </w:pPr>
      <w:r>
        <w:rPr>
          <w:lang w:val="en-CA"/>
        </w:rPr>
        <w:t>This document contains a large amount of references to classifiers that might sometimes be abiguous</w:t>
      </w:r>
      <w:r w:rsidR="005F3FAD">
        <w:rPr>
          <w:lang w:val="en-CA"/>
        </w:rPr>
        <w:t xml:space="preserve">.  Classes and packages are simply referred </w:t>
      </w:r>
      <w:r w:rsidR="00C5081E">
        <w:rPr>
          <w:lang w:val="en-CA"/>
        </w:rPr>
        <w:t>by</w:t>
      </w:r>
      <w:r w:rsidR="005F3FAD">
        <w:rPr>
          <w:lang w:val="en-CA"/>
        </w:rPr>
        <w:t xml:space="preserve"> their name formed </w:t>
      </w:r>
      <w:r w:rsidR="009F09E7">
        <w:rPr>
          <w:lang w:val="en-CA"/>
        </w:rPr>
        <w:t>using</w:t>
      </w:r>
      <w:r w:rsidR="005F3FAD">
        <w:rPr>
          <w:lang w:val="en-CA"/>
        </w:rPr>
        <w:t xml:space="preserve"> “</w:t>
      </w:r>
      <w:r w:rsidR="005F3FAD" w:rsidRPr="00527465">
        <w:rPr>
          <w:rStyle w:val="Entity"/>
        </w:rPr>
        <w:t>CamelCase</w:t>
      </w:r>
      <w:r w:rsidR="005F3FAD">
        <w:rPr>
          <w:lang w:val="en-CA"/>
        </w:rPr>
        <w:t>” name</w:t>
      </w:r>
      <w:r w:rsidR="00527465">
        <w:rPr>
          <w:lang w:val="en-CA"/>
        </w:rPr>
        <w:t xml:space="preserve"> in mono space type</w:t>
      </w:r>
      <w:r w:rsidR="005F3FAD">
        <w:rPr>
          <w:lang w:val="en-CA"/>
        </w:rPr>
        <w:t xml:space="preserve">.  </w:t>
      </w:r>
      <w:r>
        <w:rPr>
          <w:lang w:val="en-CA"/>
        </w:rPr>
        <w:t>Duplicate names do exist and</w:t>
      </w:r>
      <w:r w:rsidR="005F3FAD">
        <w:rPr>
          <w:lang w:val="en-CA"/>
        </w:rPr>
        <w:t xml:space="preserve"> the scope (the package of a class or the class a property belongs to) must be made explicit.  </w:t>
      </w:r>
    </w:p>
    <w:p w14:paraId="72B449B9" w14:textId="06123EC7" w:rsidR="005F3FAD" w:rsidRDefault="00004359" w:rsidP="00695378">
      <w:pPr>
        <w:rPr>
          <w:lang w:val="en-CA"/>
        </w:rPr>
      </w:pPr>
      <w:r>
        <w:rPr>
          <w:lang w:val="en-CA"/>
        </w:rPr>
        <w:t xml:space="preserve">OCL syntax will be used to identify logical model </w:t>
      </w:r>
      <w:r w:rsidR="00894483">
        <w:rPr>
          <w:lang w:val="en-CA"/>
        </w:rPr>
        <w:t>classifier from the UML model.</w:t>
      </w:r>
    </w:p>
    <w:p w14:paraId="61B412C3" w14:textId="59F936CA" w:rsidR="00004359" w:rsidRDefault="00906350" w:rsidP="00894483">
      <w:pPr>
        <w:pStyle w:val="xml"/>
        <w:rPr>
          <w:noProof/>
        </w:rPr>
      </w:pPr>
      <w:r>
        <w:rPr>
          <w:noProof/>
        </w:rPr>
        <w:t>Package::{…}</w:t>
      </w:r>
      <w:r w:rsidR="00004359">
        <w:rPr>
          <w:noProof/>
        </w:rPr>
        <w:t>Package::Classifier</w:t>
      </w:r>
      <w:r>
        <w:rPr>
          <w:noProof/>
        </w:rPr>
        <w:t>::Property:Type</w:t>
      </w:r>
      <w:r w:rsidR="00004359">
        <w:rPr>
          <w:noProof/>
        </w:rPr>
        <w:t xml:space="preserve"> </w:t>
      </w:r>
    </w:p>
    <w:p w14:paraId="5717F95D" w14:textId="1319CBB6"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 xml:space="preserve">and can change from one implementation to another.  The reference model used by GeoSciML, and </w:t>
      </w:r>
      <w:r w:rsidR="00894483">
        <w:rPr>
          <w:lang w:val="en-CA"/>
        </w:rPr>
        <w:t>several other domain models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1853AADE"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w:t>
      </w:r>
      <w:r w:rsidR="00894483">
        <w:rPr>
          <w:rFonts w:ascii="Courier New" w:hAnsi="Courier New" w:cs="Courier New"/>
          <w:noProof/>
          <w:sz w:val="20"/>
          <w:szCs w:val="20"/>
          <w:lang w:val="en-CA"/>
        </w:rPr>
        <w:t>:</w:t>
      </w:r>
      <w:r w:rsidRPr="00EC0310">
        <w:rPr>
          <w:rFonts w:ascii="Courier New" w:hAnsi="Courier New" w:cs="Courier New"/>
          <w:noProof/>
          <w:sz w:val="20"/>
          <w:szCs w:val="20"/>
          <w:lang w:val="en-CA"/>
        </w:rPr>
        <w:t>2011 Observations and Measurements::Sampling Features::samplingPoint::SF_SamplingPoint</w:t>
      </w:r>
    </w:p>
    <w:p w14:paraId="085DB1BD" w14:textId="1B822E6A"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w:t>
      </w:r>
      <w:r w:rsidR="00894483">
        <w:rPr>
          <w:lang w:val="en-CA"/>
        </w:rPr>
        <w:t>, and also because some HollowWorld package name don’t have OCL friendly name</w:t>
      </w:r>
      <w:r w:rsidR="00AC02F9">
        <w:rPr>
          <w:lang w:val="en-CA"/>
        </w:rPr>
        <w:t>s</w:t>
      </w:r>
      <w:r w:rsidR="00894483">
        <w:rPr>
          <w:lang w:val="en-CA"/>
        </w:rPr>
        <w:t xml:space="preserve"> (e.g. some package names has ‘:’, as </w:t>
      </w:r>
      <w:r w:rsidR="00AC02F9">
        <w:rPr>
          <w:lang w:val="en-CA"/>
        </w:rPr>
        <w:t xml:space="preserve">shown </w:t>
      </w:r>
      <w:r w:rsidR="00894483">
        <w:rPr>
          <w:lang w:val="en-CA"/>
        </w:rPr>
        <w:t>in the previous example)</w:t>
      </w:r>
      <w:r>
        <w:rPr>
          <w:lang w:val="en-CA"/>
        </w:rPr>
        <w:t>, this document will use shortcuts to identify packages.</w:t>
      </w:r>
      <w:r w:rsidR="007D01E7">
        <w:rPr>
          <w:lang w:val="en-CA"/>
        </w:rPr>
        <w:t xml:space="preserve">  For example</w:t>
      </w:r>
      <w:r w:rsidR="00894483">
        <w:rPr>
          <w:lang w:val="en-CA"/>
        </w:rPr>
        <w:t>, for</w:t>
      </w:r>
      <w:r w:rsidR="007D01E7">
        <w:rPr>
          <w:lang w:val="en-CA"/>
        </w:rPr>
        <w:t xml:space="preserv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r w:rsidR="00894483">
        <w:rPr>
          <w:lang w:val="en-CA"/>
        </w:rPr>
        <w:t xml:space="preserve">  GeoSciML also uses new ISO1</w:t>
      </w:r>
      <w:r w:rsidR="00AC02F9">
        <w:rPr>
          <w:lang w:val="en-CA"/>
        </w:rPr>
        <w:t>9115-3 model which has numerous classifier name overlaps with ISO19115 from HollowWorld.</w:t>
      </w:r>
    </w:p>
    <w:p w14:paraId="79D255BA" w14:textId="6C3B5007"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74" w:name="_Toc458154200"/>
      <w:r>
        <w:rPr>
          <w:lang w:val="en-CA"/>
        </w:rPr>
        <w:lastRenderedPageBreak/>
        <w:t>Conceptual Model</w:t>
      </w:r>
      <w:bookmarkEnd w:id="74"/>
    </w:p>
    <w:p w14:paraId="5CE575A4" w14:textId="697F8278" w:rsidR="00F02ED9" w:rsidRDefault="007A23C6" w:rsidP="00F02ED9">
      <w:pPr>
        <w:rPr>
          <w:lang w:val="en-CA"/>
        </w:rPr>
      </w:pPr>
      <w:r>
        <w:rPr>
          <w:lang w:val="en-CA"/>
        </w:rPr>
        <w:t xml:space="preserve">The geology </w:t>
      </w:r>
      <w:r w:rsidR="00AC02F9">
        <w:rPr>
          <w:lang w:val="en-CA"/>
        </w:rPr>
        <w:t>portion</w:t>
      </w:r>
      <w:r>
        <w:rPr>
          <w:lang w:val="en-CA"/>
        </w:rPr>
        <w:t xml:space="preserve">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F02ED9">
        <w:rPr>
          <w:lang w:val="en-CA"/>
        </w:rPr>
        <w:t xml:space="preserve">.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AC02F9"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AC02F9" w:rsidRDefault="00E35D7C" w:rsidP="008037F7">
            <w:pPr>
              <w:pStyle w:val="Tabletext9"/>
              <w:rPr>
                <w:rFonts w:asciiTheme="minorHAnsi" w:hAnsiTheme="minorHAnsi"/>
                <w:b/>
                <w:sz w:val="20"/>
              </w:rPr>
            </w:pPr>
            <w:r w:rsidRPr="00AC02F9">
              <w:rPr>
                <w:rFonts w:asciiTheme="minorHAnsi" w:hAnsiTheme="minorHAnsi"/>
                <w:b/>
                <w:sz w:val="20"/>
              </w:rPr>
              <w:t>Requirements class</w:t>
            </w:r>
          </w:p>
        </w:tc>
      </w:tr>
      <w:tr w:rsidR="00E35D7C" w:rsidRPr="00AC02F9"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AC02F9" w:rsidRDefault="00E35D7C" w:rsidP="008037F7">
            <w:pPr>
              <w:pStyle w:val="Tabletext9"/>
              <w:rPr>
                <w:rFonts w:asciiTheme="minorHAnsi" w:hAnsiTheme="minorHAnsi"/>
                <w:sz w:val="20"/>
              </w:rPr>
            </w:pPr>
            <w:r w:rsidRPr="00AC02F9">
              <w:rPr>
                <w:rFonts w:asciiTheme="minorHAnsi" w:hAnsiTheme="minorHAnsi"/>
                <w:sz w:val="20"/>
              </w:rPr>
              <w:t>/</w:t>
            </w:r>
            <w:hyperlink r:id="rId20" w:history="1">
              <w:r w:rsidRPr="00AC02F9">
                <w:rPr>
                  <w:rFonts w:asciiTheme="minorHAnsi" w:hAnsiTheme="minorHAnsi"/>
                  <w:b/>
                  <w:sz w:val="20"/>
                </w:rPr>
                <w:t>req/gsml4-conceptual</w:t>
              </w:r>
            </w:hyperlink>
          </w:p>
        </w:tc>
      </w:tr>
      <w:tr w:rsidR="003B0AAB" w:rsidRPr="00AC02F9"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 xml:space="preserve">Logical Model </w:t>
            </w:r>
          </w:p>
        </w:tc>
      </w:tr>
      <w:tr w:rsidR="003B0AAB" w:rsidRPr="00AC02F9"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AC02F9" w:rsidRDefault="003B0AAB" w:rsidP="003B0AAB">
            <w:pPr>
              <w:pStyle w:val="Tabletext9"/>
              <w:rPr>
                <w:rFonts w:asciiTheme="minorHAnsi" w:hAnsiTheme="minorHAnsi"/>
                <w:sz w:val="20"/>
                <w:szCs w:val="18"/>
              </w:rPr>
            </w:pPr>
            <w:r w:rsidRPr="00AC02F9">
              <w:rPr>
                <w:rFonts w:asciiTheme="minorHAnsi" w:hAnsiTheme="minorHAnsi"/>
                <w:sz w:val="20"/>
                <w:szCs w:val="18"/>
              </w:rPr>
              <w:t>GeoSciML conceptual model</w:t>
            </w:r>
          </w:p>
        </w:tc>
      </w:tr>
      <w:tr w:rsidR="003B0AAB" w:rsidRPr="00AC02F9"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ISO19101:2002 Reference Model Clause 7</w:t>
            </w:r>
          </w:p>
        </w:tc>
      </w:tr>
      <w:tr w:rsidR="003B0AAB" w:rsidRPr="00AC02F9"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ISO19103 2015 Conceptual Model Language</w:t>
            </w:r>
          </w:p>
        </w:tc>
      </w:tr>
      <w:tr w:rsidR="003B0AAB" w:rsidRPr="00AC02F9"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ISO19104:2008</w:t>
            </w:r>
          </w:p>
        </w:tc>
      </w:tr>
      <w:tr w:rsidR="003B0AAB" w:rsidRPr="00AC02F9"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AC02F9" w:rsidRDefault="003B0AAB" w:rsidP="008037F7">
            <w:pPr>
              <w:pStyle w:val="Tabletext9"/>
              <w:rPr>
                <w:rFonts w:asciiTheme="minorHAnsi" w:hAnsiTheme="minorHAnsi" w:cs="Arial"/>
                <w:sz w:val="20"/>
                <w:szCs w:val="18"/>
              </w:rPr>
            </w:pPr>
            <w:r w:rsidRPr="00AC02F9">
              <w:rPr>
                <w:rFonts w:asciiTheme="minorHAnsi" w:hAnsiTheme="minorHAnsi" w:cs="Arial"/>
              </w:rPr>
              <w:t>Unified Modeling Language (UML</w:t>
            </w:r>
            <w:r w:rsidRPr="00AC02F9">
              <w:rPr>
                <w:rFonts w:asciiTheme="minorHAnsi" w:hAnsiTheme="minorHAnsi" w:cs="Arial"/>
                <w:shd w:val="clear" w:color="auto" w:fill="FFFFFF"/>
              </w:rPr>
              <w:t>). Version 2.3. May 2010</w:t>
            </w:r>
          </w:p>
        </w:tc>
      </w:tr>
      <w:tr w:rsidR="003B0AAB" w:rsidRPr="00AC02F9"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Requirement</w:t>
            </w:r>
          </w:p>
        </w:tc>
        <w:tc>
          <w:tcPr>
            <w:tcW w:w="6817" w:type="dxa"/>
            <w:shd w:val="clear" w:color="auto" w:fill="auto"/>
          </w:tcPr>
          <w:p w14:paraId="33D24770" w14:textId="77777777" w:rsidR="003B0AAB" w:rsidRPr="00AC02F9" w:rsidRDefault="003B0AAB" w:rsidP="008037F7">
            <w:pPr>
              <w:rPr>
                <w:rStyle w:val="reqtext"/>
                <w:rFonts w:asciiTheme="minorHAnsi" w:hAnsiTheme="minorHAnsi"/>
                <w:b/>
                <w:sz w:val="20"/>
              </w:rPr>
            </w:pPr>
            <w:r w:rsidRPr="00AC02F9">
              <w:rPr>
                <w:rStyle w:val="reqtext"/>
                <w:rFonts w:asciiTheme="minorHAnsi" w:hAnsiTheme="minorHAnsi"/>
                <w:b/>
                <w:sz w:val="20"/>
              </w:rPr>
              <w:t>/req/gsml4-conceptual/similarity</w:t>
            </w:r>
          </w:p>
          <w:p w14:paraId="264D93D9" w14:textId="250B6AD5" w:rsidR="00AC02F9" w:rsidRPr="00AC02F9" w:rsidRDefault="00AC02F9" w:rsidP="008037F7">
            <w:pPr>
              <w:rPr>
                <w:rStyle w:val="reqtext"/>
                <w:rFonts w:asciiTheme="minorHAnsi" w:hAnsiTheme="minorHAnsi"/>
                <w:sz w:val="20"/>
              </w:rPr>
            </w:pPr>
            <w:r w:rsidRPr="00AC02F9">
              <w:rPr>
                <w:rFonts w:asciiTheme="minorHAnsi" w:hAnsiTheme="minorHAnsi"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0E8EEA8E" w14:textId="77777777" w:rsidR="003B0AAB" w:rsidRDefault="003B0AAB" w:rsidP="003B0AAB">
      <w:pPr>
        <w:rPr>
          <w:lang w:val="en-CA"/>
        </w:rPr>
      </w:pPr>
    </w:p>
    <w:p w14:paraId="28CE1054" w14:textId="51436112"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rsidR="005E0F6A">
        <w:t>a reference</w:t>
      </w:r>
      <w:proofErr w:type="gramEnd"/>
      <w:r>
        <w:t xml:space="preserve"> ontology. The target can reuse and adapt existing logical models.</w:t>
      </w:r>
    </w:p>
    <w:p w14:paraId="1D8E6A03" w14:textId="77777777" w:rsidR="005E0F6A" w:rsidRDefault="005E0F6A" w:rsidP="003B0AA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AC02F9" w14:paraId="1FAB71E3" w14:textId="77777777" w:rsidTr="008037F7">
        <w:trPr>
          <w:cantSplit/>
        </w:trPr>
        <w:tc>
          <w:tcPr>
            <w:tcW w:w="4219" w:type="dxa"/>
            <w:tcBorders>
              <w:right w:val="nil"/>
            </w:tcBorders>
            <w:shd w:val="clear" w:color="auto" w:fill="auto"/>
          </w:tcPr>
          <w:p w14:paraId="04553BDD" w14:textId="3C07A609" w:rsidR="003B0AAB" w:rsidRPr="00AC02F9" w:rsidRDefault="003B0AAB" w:rsidP="008037F7">
            <w:pPr>
              <w:pStyle w:val="Tabletext10"/>
              <w:jc w:val="left"/>
              <w:rPr>
                <w:rStyle w:val="requri"/>
                <w:rFonts w:cs="Arial"/>
                <w:szCs w:val="18"/>
              </w:rPr>
            </w:pPr>
            <w:r w:rsidRPr="00AC02F9">
              <w:rPr>
                <w:rStyle w:val="requri"/>
                <w:rFonts w:cs="Arial"/>
                <w:szCs w:val="18"/>
              </w:rPr>
              <w:t>/req/gsml4-conceptual/similarity</w:t>
            </w:r>
          </w:p>
        </w:tc>
        <w:tc>
          <w:tcPr>
            <w:tcW w:w="4678" w:type="dxa"/>
            <w:tcBorders>
              <w:left w:val="nil"/>
            </w:tcBorders>
            <w:shd w:val="clear" w:color="auto" w:fill="auto"/>
          </w:tcPr>
          <w:p w14:paraId="54E63C7D" w14:textId="77777777" w:rsidR="003B0AAB" w:rsidRPr="00AC02F9" w:rsidRDefault="003B0AAB" w:rsidP="008037F7">
            <w:pPr>
              <w:pStyle w:val="Tabletext10"/>
              <w:jc w:val="left"/>
              <w:rPr>
                <w:rStyle w:val="reqtext"/>
                <w:szCs w:val="18"/>
              </w:rPr>
            </w:pPr>
            <w:r w:rsidRPr="00AC02F9">
              <w:rPr>
                <w:rFonts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29FFFBDA" w14:textId="77777777" w:rsidR="003B0AAB" w:rsidRDefault="003B0AAB" w:rsidP="003B0AAB"/>
    <w:p w14:paraId="65E1EDE5" w14:textId="6A265DB2" w:rsidR="009A7B37" w:rsidRPr="00D12552" w:rsidRDefault="00A6445A">
      <w:pPr>
        <w:pStyle w:val="Heading1"/>
        <w:rPr>
          <w:lang w:val="en-CA"/>
        </w:rPr>
      </w:pPr>
      <w:bookmarkStart w:id="75" w:name="_Toc458154201"/>
      <w:r>
        <w:rPr>
          <w:lang w:val="en-CA"/>
        </w:rPr>
        <w:t>Logical Model</w:t>
      </w:r>
      <w:bookmarkEnd w:id="75"/>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w:t>
      </w:r>
      <w:r w:rsidRPr="00EC0310">
        <w:rPr>
          <w:color w:val="000000"/>
          <w:lang w:val="en-CA"/>
        </w:rPr>
        <w:lastRenderedPageBreak/>
        <w:t>(package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AD44BE">
        <w:t xml:space="preserve">Figure </w:t>
      </w:r>
      <w:r w:rsidR="00AD44BE">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76" w:name="_Ref447374621"/>
      <w:r>
        <w:t xml:space="preserve">Figure </w:t>
      </w:r>
      <w:r>
        <w:fldChar w:fldCharType="begin"/>
      </w:r>
      <w:r>
        <w:instrText xml:space="preserve"> SEQ Figure \* ARABIC </w:instrText>
      </w:r>
      <w:r>
        <w:fldChar w:fldCharType="separate"/>
      </w:r>
      <w:r w:rsidR="00AD44BE">
        <w:rPr>
          <w:noProof/>
        </w:rPr>
        <w:t>8</w:t>
      </w:r>
      <w:r>
        <w:fldChar w:fldCharType="end"/>
      </w:r>
      <w:bookmarkEnd w:id="7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77" w:name="_Toc458154202"/>
      <w:r>
        <w:rPr>
          <w:lang w:val="en-CA"/>
        </w:rPr>
        <w:t>Property cardinality</w:t>
      </w:r>
      <w:bookmarkEnd w:id="77"/>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lastRenderedPageBreak/>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78" w:name="_Toc448329411"/>
      <w:bookmarkStart w:id="79" w:name="_Toc448329559"/>
      <w:bookmarkStart w:id="80" w:name="_Toc448329945"/>
      <w:bookmarkStart w:id="81" w:name="_Toc448329412"/>
      <w:bookmarkStart w:id="82" w:name="_Toc448329560"/>
      <w:bookmarkStart w:id="83" w:name="_Toc448329946"/>
      <w:bookmarkStart w:id="84" w:name="_Toc448329413"/>
      <w:bookmarkStart w:id="85" w:name="_Toc448329561"/>
      <w:bookmarkStart w:id="86" w:name="_Toc448329947"/>
      <w:bookmarkStart w:id="87" w:name="_Toc448329414"/>
      <w:bookmarkStart w:id="88" w:name="_Toc448329562"/>
      <w:bookmarkStart w:id="89" w:name="_Toc448329948"/>
      <w:bookmarkStart w:id="90" w:name="_Toc448329415"/>
      <w:bookmarkStart w:id="91" w:name="_Toc448329563"/>
      <w:bookmarkStart w:id="92" w:name="_Toc448329949"/>
      <w:bookmarkStart w:id="93" w:name="_Toc448329416"/>
      <w:bookmarkStart w:id="94" w:name="_Toc448329564"/>
      <w:bookmarkStart w:id="95" w:name="_Toc448329950"/>
      <w:bookmarkStart w:id="96" w:name="_Toc45815420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lang w:val="en-CA"/>
        </w:rPr>
        <w:t>Package shortcut</w:t>
      </w:r>
      <w:r w:rsidR="008B7992">
        <w:rPr>
          <w:lang w:val="en-CA"/>
        </w:rPr>
        <w:t>s</w:t>
      </w:r>
      <w:bookmarkEnd w:id="9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97" w:name="_Toc458154204"/>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20818FF1" w:rsidR="00DA41F8" w:rsidRPr="00C330C2" w:rsidRDefault="00DA41F8" w:rsidP="00AC02F9">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621C1B3D" w:rsidR="00DA41F8" w:rsidRPr="00C330C2" w:rsidRDefault="00DA41F8" w:rsidP="00F85E82">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implement the same cardinality of properties and associations as defined </w:t>
            </w:r>
            <w:r w:rsidR="00F85E82">
              <w:rPr>
                <w:rFonts w:ascii="Calibri" w:eastAsia="MS Mincho" w:hAnsi="Calibri"/>
                <w:sz w:val="20"/>
                <w:szCs w:val="20"/>
                <w:lang w:val="en-CA"/>
              </w:rPr>
              <w:t>in the</w:t>
            </w:r>
            <w:r w:rsidRPr="00C330C2">
              <w:rPr>
                <w:rFonts w:ascii="Calibri" w:eastAsia="MS Mincho" w:hAnsi="Calibri"/>
                <w:sz w:val="20"/>
                <w:szCs w:val="20"/>
                <w:lang w:val="en-CA"/>
              </w:rPr>
              <w:t xml:space="preserve">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2A15FF8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98" w:name="_Toc458154205"/>
      <w:r w:rsidRPr="00D12552">
        <w:rPr>
          <w:lang w:val="en-CA"/>
        </w:rPr>
        <w:t>Naming of entities</w:t>
      </w:r>
      <w:bookmarkEnd w:id="9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3F2664DE" w:rsidR="004635D8" w:rsidRPr="00D12552" w:rsidRDefault="004635D8" w:rsidP="00AC02F9">
            <w:pPr>
              <w:pStyle w:val="Tabletext10"/>
              <w:jc w:val="left"/>
              <w:rPr>
                <w:rStyle w:val="reqtext"/>
                <w:lang w:val="en-CA"/>
              </w:rPr>
            </w:pPr>
            <w:r w:rsidRPr="00D12552">
              <w:rPr>
                <w:rStyle w:val="reqtext"/>
                <w:lang w:val="en-CA"/>
              </w:rPr>
              <w:t xml:space="preserve">When the target implementation allows it, the exact name of the </w:t>
            </w:r>
            <w:r w:rsidR="00AC02F9">
              <w:rPr>
                <w:rStyle w:val="reqtext"/>
                <w:lang w:val="en-CA"/>
              </w:rPr>
              <w:t>classifier</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99" w:name="_Toc458154206"/>
      <w:r w:rsidRPr="00D12552">
        <w:rPr>
          <w:lang w:val="en-CA"/>
        </w:rPr>
        <w:t>Cardinality</w:t>
      </w:r>
      <w:bookmarkEnd w:id="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00" w:name="_Toc458154207"/>
      <w:r>
        <w:rPr>
          <w:lang w:val="en-CA"/>
        </w:rPr>
        <w:t>Abstract classes</w:t>
      </w:r>
      <w:bookmarkEnd w:id="1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01" w:name="_Toc458154208"/>
      <w:r>
        <w:rPr>
          <w:lang w:val="en-CA"/>
        </w:rPr>
        <w:t>Polymorphism</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proofErr w:type="gramStart"/>
      <w:r w:rsidR="00AD44BE" w:rsidRPr="00AD44BE">
        <w:rPr>
          <w:b/>
          <w:bCs/>
          <w:lang w:val="en-CA"/>
        </w:rPr>
        <w:t>Erreur !</w:t>
      </w:r>
      <w:proofErr w:type="gramEnd"/>
      <w:r w:rsidR="00AD44BE" w:rsidRPr="00AD44BE">
        <w:rPr>
          <w:b/>
          <w:bCs/>
          <w:lang w:val="en-CA"/>
        </w:rPr>
        <w:t xml:space="preserve"> </w:t>
      </w:r>
      <w:proofErr w:type="gramStart"/>
      <w:r w:rsidR="00AD44BE" w:rsidRPr="00AD44BE">
        <w:rPr>
          <w:b/>
          <w:bCs/>
          <w:lang w:val="en-CA"/>
        </w:rPr>
        <w:t>Source du renvoi introuvable.</w:t>
      </w:r>
      <w:r w:rsidR="000578C2" w:rsidRPr="00FB1957">
        <w:fldChar w:fldCharType="end"/>
      </w:r>
      <w:r w:rsidR="000578C2" w:rsidRPr="00FB1957">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02" w:name="_Toc458154209"/>
      <w:r w:rsidRPr="00D12552">
        <w:rPr>
          <w:lang w:val="en-CA"/>
        </w:rPr>
        <w:t>Quantities</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Heading3"/>
        <w:rPr>
          <w:lang w:val="en-CA"/>
        </w:rPr>
      </w:pPr>
      <w:bookmarkStart w:id="103" w:name="_Toc458154210"/>
      <w:r>
        <w:rPr>
          <w:lang w:val="en-CA"/>
        </w:rPr>
        <w:t>QuantityRange</w:t>
      </w:r>
      <w:bookmarkEnd w:id="103"/>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04" w:name="_Ref456112534"/>
      <w:bookmarkStart w:id="105" w:name="_Ref457994997"/>
      <w:bookmarkStart w:id="106" w:name="_Toc458154211"/>
      <w:commentRangeStart w:id="107"/>
      <w:r w:rsidRPr="00D12552">
        <w:rPr>
          <w:lang w:val="en-CA"/>
        </w:rPr>
        <w:t>Code lists</w:t>
      </w:r>
      <w:bookmarkEnd w:id="104"/>
      <w:r w:rsidRPr="00D12552">
        <w:rPr>
          <w:lang w:val="en-CA"/>
        </w:rPr>
        <w:t xml:space="preserve"> </w:t>
      </w:r>
      <w:commentRangeEnd w:id="107"/>
      <w:r w:rsidR="00B94FA7">
        <w:rPr>
          <w:rStyle w:val="CommentReference"/>
          <w:rFonts w:cs="Times New Roman"/>
          <w:b w:val="0"/>
          <w:bCs w:val="0"/>
        </w:rPr>
        <w:commentReference w:id="107"/>
      </w:r>
      <w:bookmarkEnd w:id="105"/>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AD44BE">
        <w:t xml:space="preserve">Figure </w:t>
      </w:r>
      <w:r w:rsidR="00AD44BE">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Caption"/>
        <w:rPr>
          <w:lang w:val="en-CA"/>
        </w:rPr>
      </w:pPr>
      <w:bookmarkStart w:id="108" w:name="_Ref457990441"/>
      <w:r>
        <w:t xml:space="preserve">Figure </w:t>
      </w:r>
      <w:r>
        <w:fldChar w:fldCharType="begin"/>
      </w:r>
      <w:r>
        <w:instrText xml:space="preserve"> SEQ Figure \* ARABIC </w:instrText>
      </w:r>
      <w:r>
        <w:fldChar w:fldCharType="separate"/>
      </w:r>
      <w:r w:rsidR="00AD44BE">
        <w:rPr>
          <w:noProof/>
        </w:rPr>
        <w:t>9</w:t>
      </w:r>
      <w:r>
        <w:fldChar w:fldCharType="end"/>
      </w:r>
      <w:bookmarkEnd w:id="108"/>
      <w:r>
        <w:t>: CodeList with prescribed list of terms (DescriptionPurpose) and "open" (GeologicUnitHierarchyRoleTerm)</w:t>
      </w:r>
    </w:p>
    <w:p w14:paraId="026DFF58" w14:textId="7E7DA045"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Heading2"/>
        <w:rPr>
          <w:lang w:val="en-CA"/>
        </w:rPr>
      </w:pPr>
      <w:bookmarkStart w:id="109" w:name="_Toc448329425"/>
      <w:bookmarkStart w:id="110" w:name="_Toc448329573"/>
      <w:bookmarkStart w:id="111" w:name="_Toc448329959"/>
      <w:bookmarkStart w:id="112" w:name="_Toc448329426"/>
      <w:bookmarkStart w:id="113" w:name="_Toc448329574"/>
      <w:bookmarkStart w:id="114" w:name="_Toc448329960"/>
      <w:bookmarkStart w:id="115" w:name="_Ref457577515"/>
      <w:bookmarkStart w:id="116" w:name="_Toc458154212"/>
      <w:bookmarkEnd w:id="109"/>
      <w:bookmarkEnd w:id="110"/>
      <w:bookmarkEnd w:id="111"/>
      <w:bookmarkEnd w:id="112"/>
      <w:bookmarkEnd w:id="113"/>
      <w:bookmarkEnd w:id="114"/>
      <w:r>
        <w:rPr>
          <w:lang w:val="en-CA"/>
        </w:rPr>
        <w:t>Linked Open Data</w:t>
      </w:r>
      <w:bookmarkEnd w:id="115"/>
      <w:r w:rsidR="002B564B">
        <w:rPr>
          <w:lang w:val="en-CA"/>
        </w:rPr>
        <w:t xml:space="preserve"> Requirements Class (Normative)</w:t>
      </w:r>
      <w:bookmarkEnd w:id="116"/>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F85E82"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F85E82" w:rsidRDefault="00113872" w:rsidP="00C44305">
            <w:pPr>
              <w:keepNext/>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Requirements Class</w:t>
            </w:r>
          </w:p>
        </w:tc>
      </w:tr>
      <w:tr w:rsidR="00113872" w:rsidRPr="00F85E82"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sz w:val="20"/>
                <w:szCs w:val="20"/>
                <w:lang w:val="en-CA"/>
              </w:rPr>
              <w:t>/req/gsml4-lob</w:t>
            </w:r>
          </w:p>
        </w:tc>
      </w:tr>
      <w:tr w:rsidR="00113872" w:rsidRPr="00F85E82"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F85E82" w:rsidRDefault="00113872" w:rsidP="00501FA1">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 xml:space="preserve">Encoding </w:t>
            </w:r>
          </w:p>
        </w:tc>
      </w:tr>
      <w:tr w:rsidR="00113872" w:rsidRPr="00F85E82"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b w:val="0"/>
                <w:sz w:val="20"/>
                <w:szCs w:val="20"/>
                <w:lang w:val="en-CA"/>
              </w:rPr>
              <w:t>/req/gsml4-core</w:t>
            </w:r>
          </w:p>
        </w:tc>
      </w:tr>
      <w:tr w:rsidR="00113872" w:rsidRPr="00F85E82"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URI</w:t>
            </w:r>
          </w:p>
        </w:tc>
      </w:tr>
      <w:tr w:rsidR="00113872" w:rsidRPr="00F85E82"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HTTP</w:t>
            </w:r>
          </w:p>
        </w:tc>
      </w:tr>
      <w:tr w:rsidR="00113872" w:rsidRPr="00F85E82"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Pr="00F85E82" w:rsidRDefault="006A6D5E" w:rsidP="00C44305">
            <w:pPr>
              <w:spacing w:before="100" w:beforeAutospacing="1" w:after="100" w:afterAutospacing="1" w:line="230" w:lineRule="atLeast"/>
              <w:rPr>
                <w:rFonts w:asciiTheme="minorHAnsi" w:eastAsia="MS Mincho" w:hAnsiTheme="minorHAnsi"/>
                <w:sz w:val="20"/>
                <w:szCs w:val="20"/>
                <w:lang w:val="en-CA"/>
              </w:rPr>
            </w:pPr>
            <w:r w:rsidRPr="00F85E82">
              <w:rPr>
                <w:rStyle w:val="requri"/>
                <w:rFonts w:asciiTheme="minorHAnsi" w:hAnsiTheme="minorHAnsi"/>
                <w:noProof/>
                <w:lang w:val="en-CA"/>
              </w:rPr>
              <w:t>/req/gsml4-lod/codelistURI</w:t>
            </w:r>
            <w:r w:rsidRPr="00F85E82">
              <w:rPr>
                <w:rFonts w:asciiTheme="minorHAnsi" w:eastAsia="MS Mincho" w:hAnsiTheme="minorHAnsi"/>
                <w:sz w:val="20"/>
                <w:szCs w:val="20"/>
                <w:lang w:val="en-CA"/>
              </w:rPr>
              <w:t xml:space="preserve"> </w:t>
            </w:r>
          </w:p>
          <w:p w14:paraId="1F2C20DE" w14:textId="4404C9D6" w:rsidR="00113872" w:rsidRPr="00F85E82" w:rsidRDefault="006A6D5E" w:rsidP="00F85E82">
            <w:pPr>
              <w:spacing w:before="100" w:beforeAutospacing="1" w:after="100" w:afterAutospacing="1" w:line="230" w:lineRule="atLeast"/>
              <w:rPr>
                <w:rFonts w:asciiTheme="minorHAnsi" w:eastAsia="MS Mincho" w:hAnsiTheme="minorHAnsi"/>
                <w:sz w:val="20"/>
                <w:szCs w:val="20"/>
                <w:lang w:val="en-CA"/>
              </w:rPr>
            </w:pPr>
            <w:r w:rsidRPr="00F85E82">
              <w:rPr>
                <w:rStyle w:val="reqtext"/>
                <w:rFonts w:asciiTheme="minorHAnsi" w:hAnsiTheme="minorHAnsi"/>
                <w:lang w:val="en-CA"/>
              </w:rPr>
              <w:lastRenderedPageBreak/>
              <w:t xml:space="preserve">URI used for vocabulary terms SHALL be </w:t>
            </w:r>
            <w:r w:rsidR="00F85E82" w:rsidRPr="00F85E82">
              <w:rPr>
                <w:rStyle w:val="reqtext"/>
                <w:rFonts w:asciiTheme="minorHAnsi" w:hAnsiTheme="minorHAnsi"/>
                <w:lang w:val="en-CA"/>
              </w:rPr>
              <w:t>dereferenceable</w:t>
            </w:r>
            <w:r w:rsidRPr="00F85E82">
              <w:rPr>
                <w:rStyle w:val="reqtext"/>
                <w:rFonts w:asciiTheme="minorHAnsi" w:hAnsiTheme="minorHAnsi"/>
                <w:lang w:val="en-CA"/>
              </w:rPr>
              <w:t xml:space="preserve"> </w:t>
            </w:r>
            <w:r w:rsidR="00F85E82" w:rsidRPr="00F85E82">
              <w:rPr>
                <w:rStyle w:val="reqtext"/>
                <w:rFonts w:asciiTheme="minorHAnsi" w:hAnsiTheme="minorHAnsi"/>
                <w:lang w:val="en-CA"/>
              </w:rPr>
              <w:t>to one or more representations of the vocabulary term.</w:t>
            </w:r>
          </w:p>
        </w:tc>
      </w:tr>
      <w:tr w:rsidR="00113872" w:rsidRPr="00F85E82"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Pr="00F85E82" w:rsidRDefault="006A6D5E" w:rsidP="00C44305">
            <w:pPr>
              <w:spacing w:before="100" w:beforeAutospacing="1" w:after="100" w:afterAutospacing="1" w:line="230" w:lineRule="atLeast"/>
              <w:jc w:val="both"/>
              <w:rPr>
                <w:rFonts w:asciiTheme="minorHAnsi" w:eastAsia="MS Mincho" w:hAnsiTheme="minorHAnsi"/>
                <w:b/>
                <w:noProof/>
                <w:sz w:val="18"/>
                <w:szCs w:val="18"/>
                <w:lang w:val="en-CA"/>
              </w:rPr>
            </w:pPr>
            <w:r w:rsidRPr="00F85E82">
              <w:rPr>
                <w:rFonts w:asciiTheme="minorHAnsi" w:eastAsia="MS Mincho" w:hAnsiTheme="minorHAnsi"/>
                <w:b/>
                <w:noProof/>
                <w:sz w:val="18"/>
                <w:szCs w:val="18"/>
                <w:lang w:val="en-CA"/>
              </w:rPr>
              <w:t xml:space="preserve">/req/gsml4-lod/identifier </w:t>
            </w:r>
          </w:p>
          <w:p w14:paraId="28E9EE12" w14:textId="0841B2E2" w:rsidR="00113872" w:rsidRPr="00F85E82" w:rsidRDefault="006A6D5E" w:rsidP="00F85E82">
            <w:pPr>
              <w:spacing w:before="100" w:beforeAutospacing="1" w:after="100" w:afterAutospacing="1" w:line="230" w:lineRule="atLeast"/>
              <w:jc w:val="both"/>
              <w:rPr>
                <w:rFonts w:asciiTheme="minorHAnsi" w:eastAsia="MS Mincho" w:hAnsiTheme="minorHAnsi"/>
                <w:b/>
                <w:sz w:val="18"/>
                <w:szCs w:val="18"/>
                <w:lang w:val="en-CA"/>
              </w:rPr>
            </w:pPr>
            <w:r w:rsidRPr="00F85E82">
              <w:rPr>
                <w:rFonts w:asciiTheme="minorHAnsi" w:eastAsia="MS Mincho" w:hAnsiTheme="minorHAnsi"/>
                <w:sz w:val="18"/>
                <w:szCs w:val="18"/>
                <w:lang w:val="en-CA"/>
              </w:rPr>
              <w:t xml:space="preserve">HTTP URI used as </w:t>
            </w:r>
            <w:r w:rsidR="00F85E82">
              <w:rPr>
                <w:rFonts w:asciiTheme="minorHAnsi" w:eastAsia="MS Mincho" w:hAnsiTheme="minorHAnsi"/>
                <w:sz w:val="18"/>
                <w:szCs w:val="18"/>
                <w:lang w:val="en-CA"/>
              </w:rPr>
              <w:t xml:space="preserve">entity </w:t>
            </w:r>
            <w:r w:rsidRPr="00F85E82">
              <w:rPr>
                <w:rFonts w:asciiTheme="minorHAnsi" w:eastAsia="MS Mincho" w:hAnsiTheme="minorHAnsi"/>
                <w:sz w:val="18"/>
                <w:szCs w:val="18"/>
                <w:lang w:val="en-CA"/>
              </w:rPr>
              <w:t xml:space="preserve">identifiers SHALL be </w:t>
            </w:r>
            <w:r w:rsidR="00F85E82">
              <w:rPr>
                <w:rFonts w:asciiTheme="minorHAnsi" w:eastAsia="MS Mincho" w:hAnsiTheme="minorHAnsi"/>
                <w:sz w:val="18"/>
                <w:szCs w:val="18"/>
                <w:lang w:val="en-CA"/>
              </w:rPr>
              <w:t>to one or more representations of that entity.</w:t>
            </w:r>
          </w:p>
        </w:tc>
      </w:tr>
      <w:tr w:rsidR="005B676D" w:rsidRPr="00F85E82"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F85E82" w:rsidRDefault="005B676D"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Pr="00F85E82" w:rsidRDefault="005B676D" w:rsidP="00C44305">
            <w:pPr>
              <w:spacing w:before="100" w:beforeAutospacing="1" w:after="100" w:afterAutospacing="1" w:line="230" w:lineRule="atLeast"/>
              <w:jc w:val="both"/>
              <w:rPr>
                <w:rStyle w:val="requri"/>
                <w:rFonts w:asciiTheme="minorHAnsi" w:hAnsiTheme="minorHAnsi"/>
                <w:lang w:val="en-CA"/>
              </w:rPr>
            </w:pPr>
            <w:r w:rsidRPr="00F85E82">
              <w:rPr>
                <w:rStyle w:val="requri"/>
                <w:rFonts w:asciiTheme="minorHAnsi" w:hAnsiTheme="minorHAnsi"/>
                <w:lang w:val="en-CA"/>
              </w:rPr>
              <w:t>/req/gsml4-lod/gsml-representation</w:t>
            </w:r>
          </w:p>
          <w:p w14:paraId="5C9A8B2A" w14:textId="00D310E4" w:rsidR="005B676D" w:rsidRPr="00F85E82" w:rsidRDefault="005B676D" w:rsidP="00F85E82">
            <w:pPr>
              <w:spacing w:before="100" w:beforeAutospacing="1" w:after="100" w:afterAutospacing="1" w:line="230" w:lineRule="atLeast"/>
              <w:jc w:val="both"/>
              <w:rPr>
                <w:rFonts w:asciiTheme="minorHAnsi" w:eastAsia="MS Mincho" w:hAnsiTheme="minorHAnsi"/>
                <w:b/>
                <w:noProof/>
                <w:sz w:val="20"/>
                <w:szCs w:val="20"/>
                <w:lang w:val="en-CA"/>
              </w:rPr>
            </w:pPr>
            <w:r w:rsidRPr="00F85E82">
              <w:rPr>
                <w:rStyle w:val="reqtext"/>
                <w:rFonts w:asciiTheme="minorHAnsi" w:hAnsiTheme="minorHAnsi"/>
                <w:lang w:val="en-CA"/>
              </w:rPr>
              <w:t>Dereferenc</w:t>
            </w:r>
            <w:r w:rsidR="00F85E82">
              <w:rPr>
                <w:rStyle w:val="reqtext"/>
                <w:rFonts w:asciiTheme="minorHAnsi" w:hAnsiTheme="minorHAnsi"/>
                <w:lang w:val="en-CA"/>
              </w:rPr>
              <w:t>e</w:t>
            </w:r>
            <w:r w:rsidRPr="00F85E82">
              <w:rPr>
                <w:rStyle w:val="reqtext"/>
                <w:rFonts w:asciiTheme="minorHAnsi" w:hAnsiTheme="minorHAnsi"/>
                <w:lang w:val="en-CA"/>
              </w:rPr>
              <w:t>able HTTP URI used as identifiers SHOULD provide GeoSciML 4.1 as one of its representations.</w:t>
            </w:r>
          </w:p>
        </w:tc>
      </w:tr>
      <w:tr w:rsidR="006A6D5E" w:rsidRPr="00F85E82"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F85E82" w:rsidRDefault="006A6D5E"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Pr="00F85E82" w:rsidRDefault="006A6D5E" w:rsidP="00C44305">
            <w:pPr>
              <w:spacing w:before="100" w:beforeAutospacing="1" w:after="100" w:afterAutospacing="1" w:line="230" w:lineRule="atLeast"/>
              <w:jc w:val="both"/>
              <w:rPr>
                <w:rFonts w:asciiTheme="minorHAnsi" w:hAnsiTheme="minorHAnsi"/>
              </w:rPr>
            </w:pPr>
            <w:r w:rsidRPr="00F85E82">
              <w:rPr>
                <w:rStyle w:val="requri"/>
                <w:rFonts w:asciiTheme="minorHAnsi" w:hAnsiTheme="minorHAnsi"/>
                <w:lang w:val="en-CA"/>
              </w:rPr>
              <w:t>/req/gsml4-lod/byref</w:t>
            </w:r>
            <w:r w:rsidRPr="00F85E82">
              <w:rPr>
                <w:rFonts w:asciiTheme="minorHAnsi" w:hAnsiTheme="minorHAnsi"/>
              </w:rPr>
              <w:t xml:space="preserve"> </w:t>
            </w:r>
          </w:p>
          <w:p w14:paraId="6CBDD7EA" w14:textId="543215B1" w:rsidR="006A6D5E" w:rsidRPr="00F85E82" w:rsidRDefault="00B8606F" w:rsidP="00C44305">
            <w:pPr>
              <w:spacing w:before="100" w:beforeAutospacing="1" w:after="100" w:afterAutospacing="1" w:line="230" w:lineRule="atLeast"/>
              <w:jc w:val="both"/>
              <w:rPr>
                <w:rFonts w:asciiTheme="minorHAnsi" w:hAnsiTheme="minorHAnsi"/>
                <w:b/>
                <w:sz w:val="18"/>
                <w:lang w:val="en-CA"/>
              </w:rPr>
            </w:pPr>
            <w:r>
              <w:rPr>
                <w:rStyle w:val="requri"/>
                <w:rFonts w:asciiTheme="minorHAnsi" w:hAnsiTheme="minorHAnsi"/>
                <w:b w:val="0"/>
                <w:lang w:val="en-CA"/>
              </w:rPr>
              <w:t>External references to an entity conforming to [</w:t>
            </w:r>
            <w:r w:rsidRPr="00B8606F">
              <w:rPr>
                <w:rStyle w:val="requri"/>
                <w:rFonts w:asciiTheme="minorHAnsi" w:hAnsiTheme="minorHAnsi"/>
                <w:b w:val="0"/>
                <w:lang w:val="en-CA"/>
              </w:rPr>
              <w:t>/req/gsml4-lod/identifier</w:t>
            </w:r>
            <w:r>
              <w:rPr>
                <w:rStyle w:val="requri"/>
                <w:rFonts w:asciiTheme="minorHAnsi" w:hAnsiTheme="minorHAnsi"/>
                <w:b w:val="0"/>
                <w:lang w:val="en-CA"/>
              </w:rPr>
              <w:t>] shall be expressed using this entity identifier.</w:t>
            </w:r>
          </w:p>
        </w:tc>
      </w:tr>
    </w:tbl>
    <w:p w14:paraId="469317AB" w14:textId="77777777" w:rsidR="00113872" w:rsidRPr="00B8606F" w:rsidRDefault="00113872" w:rsidP="00DB1F99"/>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w:t>
      </w:r>
      <w:proofErr w:type="gramStart"/>
      <w:r>
        <w:rPr>
          <w:lang w:val="en-CA"/>
        </w:rPr>
        <w:t>HTML</w:t>
      </w:r>
      <w:proofErr w:type="gramEnd"/>
      <w:r>
        <w:rPr>
          <w:lang w:val="en-CA"/>
        </w:rPr>
        <w:t xml:space="preserve">).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17" w:name="_Toc458154213"/>
      <w:r w:rsidRPr="00D12552">
        <w:rPr>
          <w:lang w:val="en-CA"/>
        </w:rPr>
        <w:t>Code lists URI</w:t>
      </w:r>
      <w:bookmarkEnd w:id="11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F31DFB7" w:rsidR="005C6E68" w:rsidRPr="00D12552" w:rsidRDefault="00F85E82" w:rsidP="005B676D">
            <w:pPr>
              <w:pStyle w:val="Tabletext10"/>
              <w:jc w:val="left"/>
              <w:rPr>
                <w:rStyle w:val="reqtext"/>
                <w:lang w:val="en-CA"/>
              </w:rPr>
            </w:pPr>
            <w:r w:rsidRPr="00F85E82">
              <w:rPr>
                <w:rStyle w:val="reqtext"/>
                <w:lang w:val="en-CA"/>
              </w:rPr>
              <w:t>URI used for vocabulary terms SHALL be dereferenceable to one or more representations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lastRenderedPageBreak/>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AD44BE">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Heading3"/>
        <w:rPr>
          <w:lang w:val="en-CA"/>
        </w:rPr>
      </w:pPr>
      <w:bookmarkStart w:id="118" w:name="_Ref456113371"/>
      <w:bookmarkStart w:id="119" w:name="_Toc458154214"/>
      <w:r w:rsidRPr="00D12552">
        <w:rPr>
          <w:lang w:val="en-CA"/>
        </w:rPr>
        <w:t>Identifier</w:t>
      </w:r>
      <w:bookmarkEnd w:id="118"/>
      <w:bookmarkEnd w:id="11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4AA462A" w:rsidR="005C6E68" w:rsidRPr="00D12552" w:rsidRDefault="00F85E82" w:rsidP="005B676D">
            <w:pPr>
              <w:pStyle w:val="Tabletext10"/>
              <w:jc w:val="left"/>
              <w:rPr>
                <w:rStyle w:val="reqtext"/>
                <w:lang w:val="en-CA"/>
              </w:rPr>
            </w:pPr>
            <w:r w:rsidRPr="00F85E82">
              <w:rPr>
                <w:rStyle w:val="reqtext"/>
                <w:lang w:val="en-CA"/>
              </w:rPr>
              <w:t>HTTP URI used as entity identifiers SHALL be to one or more representations of that entity.</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414961DB" w:rsidR="00BA4AE5" w:rsidRPr="00D12552" w:rsidRDefault="00F85E82" w:rsidP="00BA4AE5">
            <w:pPr>
              <w:pStyle w:val="Tabletext10"/>
              <w:jc w:val="left"/>
              <w:rPr>
                <w:rStyle w:val="reqtext"/>
                <w:lang w:val="en-CA"/>
              </w:rPr>
            </w:pPr>
            <w:r w:rsidRPr="00F85E82">
              <w:rPr>
                <w:rStyle w:val="reqtext"/>
                <w:lang w:val="en-CA"/>
              </w:rPr>
              <w:t>Dereferenceable HTTP URI used as identifiers SHOULD provide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20" w:name="_Toc458154215"/>
      <w:r>
        <w:rPr>
          <w:lang w:val="en-CA"/>
        </w:rPr>
        <w:t>ByReference associations</w:t>
      </w:r>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1" w:name="BKM_82E84894_826F_4479_973A_CBC44C2E6336"/>
            <w:bookmarkStart w:id="122" w:name="BKM_2AC44CB2_D8AD_4710_965F_8C3E8A778226"/>
            <w:bookmarkStart w:id="123" w:name="BKM_1CCAFBF2_5AEE_4D8D_970F_45B148E97DED"/>
            <w:bookmarkStart w:id="124" w:name="BKM_988B3B2F_E5F0_47AC_B40B_3E7EB1B7F6A8"/>
            <w:bookmarkStart w:id="125" w:name="BKM_D4489C08_74CE_4704_A313_E3DE8D8C2C02"/>
            <w:bookmarkStart w:id="126" w:name="BKM_3CED884F_4F1D_42D8_9256_BF8F325D7BF9"/>
            <w:bookmarkStart w:id="127" w:name="BKM_4D00B287_AF58_4181_BBC5_8A25643F2ECB"/>
            <w:bookmarkStart w:id="128" w:name="BKM_8130FE65_F0ED_41F2_ABFA_924F7CBE3C44"/>
            <w:bookmarkStart w:id="129" w:name="BKM_44DAEF74_D7B7_4FE5_8CBB_636851476829"/>
            <w:bookmarkStart w:id="130" w:name="BKM_3338A6EC_8A76_4151_9BBE_AF6AA6E7ABA5"/>
            <w:bookmarkStart w:id="131" w:name="BKM_0695D395_0E6D_4C80_885E_54CD7307213E"/>
            <w:bookmarkStart w:id="132" w:name="BKM_83AB4886_B40B_45D9_93A6_9A7A11A1DB22"/>
            <w:bookmarkStart w:id="133" w:name="BKM_18DECF87_EACF_4237_B14D_5CBA397C8B9F"/>
            <w:bookmarkStart w:id="134" w:name="BKM_A2513DE4_90C9_4111_97A5_8AB9734CC788"/>
            <w:bookmarkStart w:id="135" w:name="BKM_C29B4A43_BD79_4426_A200_1B1C1E4E23DB"/>
            <w:bookmarkStart w:id="136" w:name="BKM_D6389F0E_EB92_428D_B31C_62B7B2DE2191"/>
            <w:bookmarkStart w:id="137" w:name="BKM_44662CA4_810A_46C1_8CCE_D899E8B34841"/>
            <w:bookmarkStart w:id="138" w:name="BKM_A4ADBA47_2A66_4D31_B98E_429D2187557A"/>
            <w:bookmarkStart w:id="139" w:name="BKM_6A453B7D_E05C_442A_9729_07602A0CE53F"/>
            <w:bookmarkStart w:id="140" w:name="BKM_B674F95F_8259_4A18_BB9A_C7004F238C58"/>
            <w:bookmarkStart w:id="141" w:name="BKM_99FA56C9_DF26_4FF5_AF2C_A1CA27033687"/>
            <w:bookmarkStart w:id="142" w:name="BKM_10DBF70D_6106_40F3_9F20_6815C31BFF23"/>
            <w:bookmarkStart w:id="143" w:name="BKM_156BACFD_61FB_4C7D_8E17_15915D5DC1EB"/>
            <w:bookmarkStart w:id="144" w:name="BKM_660451F7_6344_4A08_8AF1_55EA34BAFC1E"/>
            <w:bookmarkStart w:id="145" w:name="BKM_DAD0F5C5_7ECC_4F46_8F23_D5FDAEC9FFF1"/>
            <w:bookmarkStart w:id="146" w:name="BKM_29C4138F_4CAD_4B96_B0DF_B91BA8041A62"/>
            <w:bookmarkStart w:id="147" w:name="BKM_6AE23AB8_B6A5_4B32_A803_62E099830E93"/>
            <w:bookmarkStart w:id="148" w:name="BKM_66D56F45_5196_424F_92CB_6CB6778933A2"/>
            <w:bookmarkStart w:id="149" w:name="BKM_B569925A_5C18_4226_AFA5_D6C44B29D688"/>
            <w:bookmarkStart w:id="150" w:name="BKM_20CF274F_94C7_43D3_9CCE_945071187259"/>
            <w:bookmarkStart w:id="151" w:name="BKM_64FA9120_8C79_470F_A4AB_510E7868EC43"/>
            <w:bookmarkStart w:id="152" w:name="BKM_2D4CA786_8199_42B1_BAEE_B9D15F83512C"/>
            <w:bookmarkStart w:id="153" w:name="BKM_E1914A18_F58F_4042_930D_7562E211135B"/>
            <w:bookmarkStart w:id="154" w:name="BKM_C97D1AD7_F437_45EE_9855_97FF220828AF"/>
            <w:bookmarkStart w:id="155" w:name="BKM_66E2F147_939A_42E7_9DA7_BB7F5E616224"/>
            <w:bookmarkStart w:id="156" w:name="BKM_7A6AD652_753B_433E_B947_78BAF8E8FFBB"/>
            <w:bookmarkStart w:id="157" w:name="BKM_D64DC56C_F70A_4224_BA0C_96AAF9B173C3"/>
            <w:bookmarkStart w:id="158" w:name="BKM_5A4D9120_600F_4C3C_8ECF_EE7CFDB01C45"/>
            <w:bookmarkStart w:id="159" w:name="BKM_411869C6_5FE7_4B45_A018_FC87FC6F1504"/>
            <w:bookmarkStart w:id="160" w:name="BKM_9EE66924_CD8E_4920_8D93_B7C8D67F28AF"/>
            <w:bookmarkStart w:id="161" w:name="BKM_49C23F9C_9DFE_434E_9876_B253C73E5E08"/>
            <w:bookmarkStart w:id="162" w:name="BKM_2D0F9355_1BA8_4B21_A211_5DBDE6101308"/>
            <w:bookmarkStart w:id="163" w:name="BKM_025812DF_B2DB_4EF8_8BE9_FB08934C1BD4"/>
            <w:bookmarkStart w:id="164" w:name="BKM_C09529C8_28D2_45E7_B66E_ADF87048EE54"/>
            <w:bookmarkStart w:id="165" w:name="BKM_3857FAF2_09B8_4E47_AE1C_AD54C52DAF81"/>
            <w:bookmarkStart w:id="166" w:name="BKM_35F2F785_32E6_4D58_9212_E4C493DD93AB"/>
            <w:bookmarkStart w:id="167" w:name="BKM_8A8A8512_0518_43B4_8296_5C183491EEB7"/>
            <w:bookmarkStart w:id="168" w:name="BKM_A37D3138_5144_4AAA_A9A8_F88DEC203EC5"/>
            <w:bookmarkStart w:id="169" w:name="BKM_9BCC0C7E_CEE8_4167_9510_B24983CC44B9"/>
            <w:bookmarkStart w:id="170" w:name="BKM_A818D66D_DB16_46C0_A0B3_E9039F2CD8CD"/>
            <w:bookmarkStart w:id="171" w:name="BKM_AEAFFBCA_2559_4CDB_AFA9_8A341843B51F"/>
            <w:bookmarkStart w:id="172" w:name="BKM_691007BD_4B41_46AF_9BC3_D27B06E1FB54"/>
            <w:bookmarkStart w:id="173" w:name="BKM_98D7F43A_2FA6_489F_A1A5_B915D069258B"/>
            <w:bookmarkStart w:id="174" w:name="BKM_B197BD01_D7EB_4B2D_B744_060A34418883"/>
            <w:bookmarkStart w:id="175" w:name="BKM_75AF76F0_4AFF_4758_AA5C_4DD9A3A326DF"/>
            <w:bookmarkStart w:id="176" w:name="BKM_AD80CBD8_BB55_4F42_B330_20E3957181FD"/>
            <w:bookmarkStart w:id="177" w:name="BKM_B608D83A_BCB7_40BE_B5B4_7C18680327EF"/>
            <w:bookmarkStart w:id="178" w:name="BKM_BB7DE53B_2076_4732_85CB_314A0C996CFE"/>
            <w:bookmarkStart w:id="179" w:name="BKM_0F33C868_B8F6_4CD9_B1BE_D64AF7054352"/>
            <w:bookmarkStart w:id="180" w:name="BKM_858F77A8_91BC_4E92_9873_3DE29220EA84"/>
            <w:bookmarkStart w:id="181" w:name="BKM_6C47293B_9B00_4958_AE14_E2FF8C6503C9"/>
            <w:bookmarkStart w:id="182" w:name="BKM_4798819D_722E_4089_880A_68AA29864E45"/>
            <w:bookmarkStart w:id="183" w:name="BKM_FB28CC82_D6AA_481A_BA03_BB82515D05CD"/>
            <w:bookmarkStart w:id="184" w:name="BKM_81066ECA_2108_4DF2_B25E_F440E68432B7"/>
            <w:bookmarkStart w:id="185" w:name="BKM_E37CFBB1_57FD_4CA3_9961_34992E857685"/>
            <w:bookmarkStart w:id="186" w:name="BKM_2EFAD6D8_0A90_47E6_A3AC_B0F503630287"/>
            <w:bookmarkStart w:id="187" w:name="BKM_21524384_B208_4A32_A2E5_0FFB4D6E8D7C"/>
            <w:bookmarkStart w:id="188" w:name="BKM_E5DB8674_7F07_4817_BA2B_997C684B521D"/>
            <w:bookmarkStart w:id="189" w:name="BKM_B79C058B_F1A5_47C5_B3E2_CD87F62870F2"/>
            <w:bookmarkStart w:id="190" w:name="BKM_A559EAAB_B89D_43D3_B221_4C6D46321258"/>
            <w:bookmarkStart w:id="191" w:name="BKM_234AE185_16BA_4884_8974_68DBF37A4B28"/>
            <w:bookmarkStart w:id="192" w:name="BKM_B342A581_116B_4A14_8384_0F4F6231BFC6"/>
            <w:bookmarkStart w:id="193" w:name="BKM_CE5055FF_94D8_42AD_B46A_0041AB28334E"/>
            <w:bookmarkStart w:id="194" w:name="BKM_F34DEFBD_2300_4BCD_9500_6FD1B9CE045E"/>
            <w:bookmarkStart w:id="195" w:name="BKM_C0E26832_94FE_4E03_98DE_F2986912ECBC"/>
            <w:bookmarkStart w:id="196" w:name="BKM_04EE2E72_5511_48AE_9048_CF9126C4A13D"/>
            <w:bookmarkStart w:id="197" w:name="BKM_11E20CA8_2344_4418_A9F9_325A11426D44"/>
            <w:bookmarkStart w:id="198" w:name="BKM_20A123B5_7607_4A2B_A3F4_2BA8EEA3BD6E"/>
            <w:bookmarkStart w:id="199" w:name="BKM_62E65A70_EB75_497A_886F_BAAEBB60A5EC"/>
            <w:bookmarkStart w:id="200" w:name="BKM_3F13203C_BEB3_44A2_B8B9_417C5D453C67"/>
            <w:bookmarkStart w:id="201" w:name="BKM_D9E97001_975E_4E48_B383_84E3B817A9D6"/>
            <w:bookmarkStart w:id="202" w:name="BKM_ABD8F88A_D6D5_49E8_B4C4_6E53A78AD465"/>
            <w:bookmarkStart w:id="203" w:name="BKM_7660FDA3_AB42_45F9_86AB_19287D13C566"/>
            <w:bookmarkStart w:id="204" w:name="BKM_28FFF6C1_C18B_4629_BB75_27AFBE7647AB"/>
            <w:bookmarkStart w:id="205" w:name="BKM_DE525394_F288_4E7F_AF29_CF676A7FB892"/>
            <w:bookmarkStart w:id="206" w:name="BKM_BDA40AB6_6C56_4E4F_9588_C051912996DC"/>
            <w:bookmarkStart w:id="207" w:name="BKM_2209CF72_C0AB_47F3_BB22_4A2E8334027A"/>
            <w:bookmarkStart w:id="208" w:name="BKM_BD7868DF_0409_467D_8844_EE4674C50774"/>
            <w:bookmarkStart w:id="209" w:name="BKM_674A1294_59BE_4203_9B03_BC5D6023992F"/>
            <w:bookmarkStart w:id="210" w:name="BKM_A1B86BC0_3316_46AB_8D32_7786DFA0771F"/>
            <w:bookmarkStart w:id="211" w:name="BKM_5ED9FA7F_347C_499C_BF86_2B88071AD840"/>
            <w:bookmarkStart w:id="212" w:name="BKM_EC7555C0_681D_45F5_BEFB_0F7BFDEF3CFB"/>
            <w:bookmarkStart w:id="213" w:name="BKM_36C08EC9_BB32_4BDE_99FD_336AAA2512BB"/>
            <w:bookmarkStart w:id="214" w:name="BKM_34B08950_B320_4DCA_B7B3_801822442BA1"/>
            <w:bookmarkStart w:id="215" w:name="BKM_1D369827_5E0B_4F3B_99DE_498DE4F4D001"/>
            <w:bookmarkStart w:id="216" w:name="BKM_42115B02_1C56_42D6_B0AA_D6174F756E65"/>
            <w:bookmarkStart w:id="217" w:name="BKM_401A0B2C_FBFD_43E2_BC4F_F4876D6A55A5"/>
            <w:bookmarkStart w:id="218" w:name="BKM_AA3C91BB_B0F8_4E56_A1E5_9C3530C146AE"/>
            <w:bookmarkStart w:id="219" w:name="BKM_C202EED3_CA3B_4848_8F51_4E4216E311CB"/>
            <w:bookmarkStart w:id="220" w:name="BKM_F61C54B5_53A3_4B3D_8747_890B595FF05F"/>
            <w:bookmarkStart w:id="221" w:name="BKM_EC69FC11_247D_4B96_A882_7E9D1AD588E0"/>
            <w:bookmarkStart w:id="222" w:name="BKM_ADCD2F69_DA9B_47AD_AAD9_CD10F85583D7"/>
            <w:bookmarkStart w:id="223" w:name="BKM_07E8099B_7BEC_4F52_A9CB_2057EB65CA46"/>
            <w:bookmarkStart w:id="224" w:name="BKM_803B49B5_5346_4ECB_84C0_E9285F22A260"/>
            <w:bookmarkStart w:id="225" w:name="BKM_EF622FE6_F231_4466_80B5_7C9E00C1AF26"/>
            <w:bookmarkStart w:id="226" w:name="BKM_314D3BAE_F7C9_4B36_ADB6_C72D030F3753"/>
            <w:bookmarkStart w:id="227" w:name="BKM_39715309_7964_43D3_8714_66E5FE3F5A42"/>
            <w:bookmarkStart w:id="228" w:name="BKM_154B13F8_8CD9_473E_98B5_93572A0EB3BB"/>
            <w:bookmarkStart w:id="229" w:name="BKM_2C39BB23_51CD_4C07_BC3D_DFD062118A45"/>
            <w:bookmarkStart w:id="230" w:name="BKM_60CAAB90_52E0_4214_AE69_D0060C7423ED"/>
            <w:bookmarkStart w:id="231" w:name="BKM_E7AC1443_775C_4DF5_9107_5B1DF4E1D651"/>
            <w:bookmarkStart w:id="232" w:name="BKM_EF3CAFA8_84A6_43F7_816F_7C74C3A3DFE7"/>
            <w:bookmarkStart w:id="233" w:name="BKM_71BA9B79_BC0A_41B7_9630_0B047D9D4660"/>
            <w:bookmarkStart w:id="234" w:name="BKM_9A13DBF6_70E2_469B_9B7C_F26D7AD812B4"/>
            <w:bookmarkStart w:id="235" w:name="BKM_9A6DFACA_1D0A_423A_BF5D_1157B46A0AC1"/>
            <w:bookmarkStart w:id="236" w:name="BKM_33E68653_BDB1_481F_9DFE_82E9A91DF147"/>
            <w:bookmarkStart w:id="237" w:name="BKM_F3F9B426_BC9F_4BBA_B792_A96166218E9B"/>
            <w:bookmarkStart w:id="238" w:name="BKM_86911221_5DFE_449B_9D0A_484F8F57F8F9"/>
            <w:bookmarkStart w:id="239" w:name="BKM_07EEDF2F_1AA2_45F8_B145_4B7F189B0502"/>
            <w:bookmarkStart w:id="240" w:name="BKM_4A997C54_C45D_4E40_AC91_CE1E1615770B"/>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4894FB4" w:rsidR="006A6D5E" w:rsidRPr="00D12552" w:rsidRDefault="00B8606F" w:rsidP="00BA4AE5">
            <w:pPr>
              <w:pStyle w:val="Tabletext10"/>
              <w:jc w:val="left"/>
              <w:rPr>
                <w:rStyle w:val="reqtext"/>
                <w:lang w:val="en-CA"/>
              </w:rPr>
            </w:pPr>
            <w:r w:rsidRPr="00B8606F">
              <w:rPr>
                <w:rStyle w:val="reqtext"/>
                <w:lang w:val="en-CA"/>
              </w:rPr>
              <w:t>External references to an entity conforming to [/req/gsml4-lod/identifier] shall be expressed using this entity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AD44BE">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Heading2"/>
        <w:rPr>
          <w:lang w:val="en-CA"/>
        </w:rPr>
      </w:pPr>
      <w:bookmarkStart w:id="241" w:name="_Toc458154216"/>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1"/>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B8606F"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B8606F" w:rsidRDefault="001563D9" w:rsidP="00513449">
            <w:pPr>
              <w:keepNext/>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Requirements Class</w:t>
            </w:r>
          </w:p>
        </w:tc>
      </w:tr>
      <w:tr w:rsidR="001563D9" w:rsidRPr="00B8606F"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Style w:val="requri"/>
                <w:rFonts w:ascii="Calibri" w:hAnsi="Calibri"/>
                <w:szCs w:val="18"/>
                <w:lang w:val="en-CA"/>
              </w:rPr>
              <w:t>/req/gsml4-basic</w:t>
            </w:r>
          </w:p>
        </w:tc>
      </w:tr>
      <w:tr w:rsidR="001563D9" w:rsidRPr="00B8606F"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B8606F" w:rsidRDefault="005E33CD" w:rsidP="00501FA1">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Encoding </w:t>
            </w:r>
          </w:p>
        </w:tc>
      </w:tr>
      <w:tr w:rsidR="001563D9" w:rsidRPr="00B8606F"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/req/gsml4-core</w:t>
            </w:r>
          </w:p>
        </w:tc>
      </w:tr>
      <w:tr w:rsidR="001563D9" w:rsidRPr="00B8606F"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Spatial Schema ISO19107</w:t>
            </w:r>
          </w:p>
        </w:tc>
      </w:tr>
      <w:tr w:rsidR="001563D9" w:rsidRPr="00B8606F"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Conceptual schema language ISO19103</w:t>
            </w:r>
          </w:p>
        </w:tc>
      </w:tr>
      <w:tr w:rsidR="001563D9" w:rsidRPr="00B8606F"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B8606F" w:rsidRDefault="001563D9" w:rsidP="00513449">
            <w:pPr>
              <w:spacing w:before="100" w:beforeAutospacing="1" w:after="100" w:afterAutospacing="1" w:line="230" w:lineRule="atLeast"/>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/req/gsml4-basic/geologicfeature-purpose </w:t>
            </w:r>
          </w:p>
          <w:p w14:paraId="57DEF154" w14:textId="34CC37F4" w:rsidR="001563D9" w:rsidRPr="00B8606F" w:rsidRDefault="001563D9" w:rsidP="00B8606F">
            <w:pPr>
              <w:spacing w:before="100" w:beforeAutospacing="1" w:after="100" w:afterAutospacing="1" w:line="230" w:lineRule="atLeast"/>
              <w:rPr>
                <w:rFonts w:asciiTheme="minorHAnsi" w:eastAsia="MS Mincho" w:hAnsiTheme="minorHAnsi"/>
                <w:sz w:val="18"/>
                <w:szCs w:val="18"/>
                <w:lang w:val="en-CA"/>
              </w:rPr>
            </w:pPr>
            <w:r w:rsidRPr="00B8606F">
              <w:rPr>
                <w:rFonts w:asciiTheme="minorHAnsi" w:eastAsia="MS Mincho" w:hAnsiTheme="minorHAnsi"/>
                <w:sz w:val="18"/>
                <w:szCs w:val="18"/>
                <w:lang w:val="en-CA"/>
              </w:rPr>
              <w:t>Purpose SHALL be a value from</w:t>
            </w:r>
            <w:r w:rsidR="00B8606F" w:rsidRPr="00B8606F">
              <w:rPr>
                <w:rFonts w:asciiTheme="minorHAnsi" w:eastAsia="MS Mincho" w:hAnsiTheme="minorHAnsi"/>
                <w:sz w:val="18"/>
                <w:szCs w:val="18"/>
                <w:lang w:val="en-CA"/>
              </w:rPr>
              <w:t xml:space="preserve"> </w:t>
            </w:r>
            <w:r w:rsidR="00B8606F" w:rsidRPr="00B8606F">
              <w:rPr>
                <w:rFonts w:asciiTheme="minorHAnsi" w:eastAsia="MS Mincho" w:hAnsiTheme="minorHAnsi"/>
                <w:sz w:val="18"/>
                <w:szCs w:val="18"/>
                <w:lang w:val="en-CA"/>
              </w:rPr>
              <w:fldChar w:fldCharType="begin"/>
            </w:r>
            <w:r w:rsidR="00B8606F" w:rsidRPr="00B8606F">
              <w:rPr>
                <w:rFonts w:asciiTheme="minorHAnsi" w:eastAsia="MS Mincho" w:hAnsiTheme="minorHAnsi"/>
                <w:sz w:val="18"/>
                <w:szCs w:val="18"/>
                <w:lang w:val="en-CA"/>
              </w:rPr>
              <w:instrText xml:space="preserve"> REF _Ref440042995 \h  \* MERGEFORMAT </w:instrText>
            </w:r>
            <w:r w:rsidR="00B8606F" w:rsidRPr="00B8606F">
              <w:rPr>
                <w:rFonts w:asciiTheme="minorHAnsi" w:eastAsia="MS Mincho" w:hAnsiTheme="minorHAnsi"/>
                <w:sz w:val="18"/>
                <w:szCs w:val="18"/>
                <w:lang w:val="en-CA"/>
              </w:rPr>
            </w:r>
            <w:r w:rsidR="00B8606F" w:rsidRPr="00B8606F">
              <w:rPr>
                <w:rFonts w:asciiTheme="minorHAnsi" w:eastAsia="MS Mincho" w:hAnsiTheme="minorHAnsi"/>
                <w:sz w:val="18"/>
                <w:szCs w:val="18"/>
                <w:lang w:val="en-CA"/>
              </w:rPr>
              <w:fldChar w:fldCharType="separate"/>
            </w:r>
            <w:r w:rsidR="00AD44BE" w:rsidRPr="00AD44BE">
              <w:rPr>
                <w:rFonts w:asciiTheme="minorHAnsi" w:hAnsiTheme="minorHAnsi"/>
                <w:sz w:val="18"/>
                <w:szCs w:val="18"/>
              </w:rPr>
              <w:t xml:space="preserve">Table </w:t>
            </w:r>
            <w:r w:rsidR="00AD44BE" w:rsidRPr="00AD44BE">
              <w:rPr>
                <w:rFonts w:asciiTheme="minorHAnsi" w:hAnsiTheme="minorHAnsi"/>
                <w:noProof/>
                <w:sz w:val="18"/>
                <w:szCs w:val="18"/>
              </w:rPr>
              <w:t>2</w:t>
            </w:r>
            <w:r w:rsidR="00B8606F" w:rsidRPr="00B8606F">
              <w:rPr>
                <w:rFonts w:asciiTheme="minorHAnsi" w:eastAsia="MS Mincho" w:hAnsiTheme="minorHAnsi"/>
                <w:sz w:val="18"/>
                <w:szCs w:val="18"/>
                <w:lang w:val="en-CA"/>
              </w:rPr>
              <w:fldChar w:fldCharType="end"/>
            </w:r>
            <w:r w:rsidR="00DE425D" w:rsidRPr="00B8606F">
              <w:rPr>
                <w:rFonts w:asciiTheme="minorHAnsi" w:eastAsia="MS Mincho" w:hAnsiTheme="minorHAnsi"/>
                <w:sz w:val="18"/>
                <w:szCs w:val="18"/>
                <w:lang w:val="en-CA"/>
              </w:rPr>
              <w:t>.</w:t>
            </w:r>
          </w:p>
        </w:tc>
      </w:tr>
      <w:tr w:rsidR="001563D9" w:rsidRPr="00B8606F"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/req/gsml4-basic/geologicevent-single </w:t>
            </w:r>
          </w:p>
          <w:p w14:paraId="22B97536" w14:textId="414CE08B" w:rsidR="001563D9" w:rsidRPr="00B8606F" w:rsidRDefault="001563D9" w:rsidP="00513449">
            <w:pPr>
              <w:spacing w:before="100" w:beforeAutospacing="1" w:after="100" w:afterAutospacing="1" w:line="230" w:lineRule="atLeast"/>
              <w:jc w:val="both"/>
              <w:rPr>
                <w:rFonts w:ascii="Calibri" w:eastAsia="MS Mincho" w:hAnsi="Calibri"/>
                <w:b/>
                <w:sz w:val="18"/>
                <w:szCs w:val="18"/>
              </w:rPr>
            </w:pPr>
            <w:r w:rsidRPr="00B8606F">
              <w:rPr>
                <w:rFonts w:ascii="Calibri" w:eastAsia="MS Mincho" w:hAnsi="Calibri"/>
                <w:sz w:val="18"/>
                <w:szCs w:val="18"/>
                <w:lang w:val="en-CA"/>
              </w:rPr>
              <w:t>An individual event GeologicEv</w:t>
            </w:r>
            <w:r w:rsidR="00B8606F" w:rsidRPr="00B8606F">
              <w:rPr>
                <w:rFonts w:ascii="Calibri" w:eastAsia="MS Mincho" w:hAnsi="Calibri"/>
                <w:sz w:val="18"/>
                <w:szCs w:val="18"/>
                <w:lang w:val="en-CA"/>
              </w:rPr>
              <w:t xml:space="preserve">ent SHALL only apply to one of </w:t>
            </w:r>
            <w:r w:rsidRPr="00B8606F">
              <w:rPr>
                <w:rStyle w:val="Entity"/>
                <w:rFonts w:eastAsia="MS Mincho"/>
                <w:sz w:val="18"/>
                <w:szCs w:val="18"/>
              </w:rPr>
              <w:t>Displacem</w:t>
            </w:r>
            <w:r w:rsidR="00B8606F" w:rsidRPr="00B8606F">
              <w:rPr>
                <w:rStyle w:val="Entity"/>
                <w:rFonts w:eastAsia="MS Mincho"/>
                <w:sz w:val="18"/>
                <w:szCs w:val="18"/>
              </w:rPr>
              <w:t>entEvent</w:t>
            </w:r>
            <w:r w:rsidR="00B8606F" w:rsidRPr="00B8606F">
              <w:rPr>
                <w:rFonts w:ascii="Calibri" w:eastAsia="MS Mincho" w:hAnsi="Calibri"/>
                <w:sz w:val="18"/>
                <w:szCs w:val="18"/>
                <w:lang w:val="en-CA"/>
              </w:rPr>
              <w:t xml:space="preserve">, </w:t>
            </w:r>
            <w:r w:rsidR="00B8606F" w:rsidRPr="00B8606F">
              <w:rPr>
                <w:rStyle w:val="Entity"/>
                <w:rFonts w:eastAsia="MS Mincho"/>
                <w:sz w:val="18"/>
                <w:szCs w:val="18"/>
              </w:rPr>
              <w:t>AlterationDescription</w:t>
            </w:r>
            <w:r w:rsidR="00B8606F" w:rsidRPr="00B8606F">
              <w:rPr>
                <w:rFonts w:ascii="Calibri" w:eastAsia="MS Mincho" w:hAnsi="Calibri"/>
                <w:sz w:val="18"/>
                <w:szCs w:val="18"/>
                <w:lang w:val="en-CA"/>
              </w:rPr>
              <w:t xml:space="preserve"> or</w:t>
            </w:r>
            <w:r w:rsidRPr="00B8606F">
              <w:rPr>
                <w:rFonts w:ascii="Calibri" w:eastAsia="MS Mincho" w:hAnsi="Calibri"/>
                <w:sz w:val="18"/>
                <w:szCs w:val="18"/>
                <w:lang w:val="en-CA"/>
              </w:rPr>
              <w:t xml:space="preserve"> </w:t>
            </w:r>
            <w:r w:rsidRPr="00B8606F">
              <w:rPr>
                <w:rStyle w:val="Entity"/>
                <w:rFonts w:eastAsia="MS Mincho"/>
                <w:sz w:val="18"/>
                <w:szCs w:val="18"/>
              </w:rPr>
              <w:t>MetamorphicD</w:t>
            </w:r>
            <w:r w:rsidR="00B8606F" w:rsidRPr="00B8606F">
              <w:rPr>
                <w:rStyle w:val="Entity"/>
                <w:rFonts w:eastAsia="MS Mincho"/>
                <w:sz w:val="18"/>
                <w:szCs w:val="18"/>
              </w:rPr>
              <w:t>escription</w:t>
            </w:r>
            <w:r w:rsidRPr="00B8606F">
              <w:rPr>
                <w:rFonts w:ascii="Calibri" w:eastAsia="MS Mincho" w:hAnsi="Calibri"/>
                <w:sz w:val="18"/>
                <w:szCs w:val="18"/>
                <w:lang w:val="en-CA"/>
              </w:rPr>
              <w:t>.</w:t>
            </w:r>
          </w:p>
        </w:tc>
      </w:tr>
      <w:tr w:rsidR="001563D9" w:rsidRPr="00B8606F"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/req/gsml4-basic/geologicevent-non-null </w:t>
            </w:r>
          </w:p>
          <w:p w14:paraId="3923AFFB" w14:textId="6F266F9D" w:rsidR="001563D9" w:rsidRPr="00B8606F" w:rsidRDefault="001563D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Either (olderNamedAge + youngerNamedAge) or </w:t>
            </w:r>
            <w:r w:rsidR="00DE425D" w:rsidRPr="00B8606F">
              <w:rPr>
                <w:rFonts w:ascii="Calibri" w:eastAsia="MS Mincho" w:hAnsi="Calibri"/>
                <w:sz w:val="18"/>
                <w:szCs w:val="18"/>
                <w:lang w:val="en-CA"/>
              </w:rPr>
              <w:t>n</w:t>
            </w:r>
            <w:r w:rsidRPr="00B8606F">
              <w:rPr>
                <w:rFonts w:ascii="Calibri" w:eastAsia="MS Mincho" w:hAnsi="Calibri"/>
                <w:sz w:val="18"/>
                <w:szCs w:val="18"/>
                <w:lang w:val="en-CA"/>
              </w:rPr>
              <w:t>umericAge SHALL not be null.</w:t>
            </w:r>
          </w:p>
        </w:tc>
      </w:tr>
      <w:tr w:rsidR="001563D9" w:rsidRPr="00B8606F"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B8606F" w:rsidRDefault="004D1FB3" w:rsidP="00513449">
            <w:pPr>
              <w:spacing w:before="100" w:beforeAutospacing="1" w:after="100" w:afterAutospacing="1" w:line="230" w:lineRule="atLeast"/>
              <w:jc w:val="both"/>
              <w:rPr>
                <w:rStyle w:val="requri"/>
                <w:rFonts w:ascii="Calibri" w:eastAsia="MS Mincho" w:hAnsi="Calibri"/>
                <w:szCs w:val="18"/>
                <w:lang w:val="en-CA"/>
              </w:rPr>
            </w:pPr>
            <w:r w:rsidRPr="00B8606F">
              <w:rPr>
                <w:rStyle w:val="requri"/>
                <w:rFonts w:ascii="Calibri" w:hAnsi="Calibri"/>
                <w:szCs w:val="18"/>
                <w:lang w:val="en-CA"/>
              </w:rPr>
              <w:t>/req/gsml4-basic/plane-pol-dip-az-not-null</w:t>
            </w:r>
            <w:r w:rsidRPr="00B8606F">
              <w:rPr>
                <w:rStyle w:val="requri"/>
                <w:rFonts w:ascii="Calibri" w:eastAsia="MS Mincho" w:hAnsi="Calibri"/>
                <w:szCs w:val="18"/>
                <w:lang w:val="en-CA"/>
              </w:rPr>
              <w:t xml:space="preserve"> </w:t>
            </w:r>
          </w:p>
          <w:p w14:paraId="439359A0" w14:textId="39E2EE13" w:rsidR="001563D9" w:rsidRPr="00B8606F" w:rsidRDefault="004D1FB3" w:rsidP="00B8606F">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At least one of polarity, azimuth or dip SHALL not be n</w:t>
            </w:r>
            <w:r w:rsidR="00B8606F">
              <w:rPr>
                <w:rFonts w:ascii="Calibri" w:eastAsia="MS Mincho" w:hAnsi="Calibri"/>
                <w:sz w:val="18"/>
                <w:szCs w:val="18"/>
                <w:lang w:val="en-CA"/>
              </w:rPr>
              <w:t>ul</w:t>
            </w:r>
            <w:r w:rsidRPr="00B8606F">
              <w:rPr>
                <w:rFonts w:ascii="Calibri" w:eastAsia="MS Mincho" w:hAnsi="Calibri"/>
                <w:sz w:val="18"/>
                <w:szCs w:val="18"/>
                <w:lang w:val="en-CA"/>
              </w:rPr>
              <w:t>l.</w:t>
            </w:r>
          </w:p>
        </w:tc>
      </w:tr>
      <w:tr w:rsidR="001563D9" w:rsidRPr="00B8606F"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B8606F" w:rsidRDefault="00D93B12"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/req/gsml4-basic/linear-trend</w:t>
            </w:r>
            <w:r w:rsidR="004D1FB3" w:rsidRPr="00B8606F">
              <w:rPr>
                <w:rStyle w:val="requri"/>
                <w:rFonts w:ascii="Calibri" w:hAnsi="Calibri"/>
                <w:szCs w:val="18"/>
                <w:lang w:val="en-CA"/>
              </w:rPr>
              <w:t xml:space="preserve">-plunge-not-null </w:t>
            </w:r>
          </w:p>
          <w:p w14:paraId="11F7F247" w14:textId="00538DB4" w:rsidR="001563D9" w:rsidRPr="00B8606F" w:rsidRDefault="004D1FB3" w:rsidP="00B8606F">
            <w:pPr>
              <w:spacing w:before="100" w:beforeAutospacing="1" w:after="100" w:afterAutospacing="1" w:line="230" w:lineRule="atLeast"/>
              <w:jc w:val="both"/>
              <w:rPr>
                <w:rStyle w:val="requri"/>
                <w:rFonts w:ascii="Calibri" w:hAnsi="Calibri"/>
                <w:szCs w:val="18"/>
                <w:lang w:val="en-CA"/>
              </w:rPr>
            </w:pPr>
            <w:r w:rsidRPr="00B8606F">
              <w:rPr>
                <w:rStyle w:val="reqtext"/>
                <w:rFonts w:ascii="Calibri" w:hAnsi="Calibri"/>
                <w:szCs w:val="18"/>
                <w:lang w:val="en-CA"/>
              </w:rPr>
              <w:t xml:space="preserve">At least one of plunge or trend SHALL NOT </w:t>
            </w:r>
            <w:proofErr w:type="gramStart"/>
            <w:r w:rsidRPr="00B8606F">
              <w:rPr>
                <w:rStyle w:val="reqtext"/>
                <w:rFonts w:ascii="Calibri" w:hAnsi="Calibri"/>
                <w:szCs w:val="18"/>
                <w:lang w:val="en-CA"/>
              </w:rPr>
              <w:t>be</w:t>
            </w:r>
            <w:proofErr w:type="gramEnd"/>
            <w:r w:rsidRPr="00B8606F">
              <w:rPr>
                <w:rStyle w:val="reqtext"/>
                <w:rFonts w:ascii="Calibri" w:hAnsi="Calibri"/>
                <w:szCs w:val="18"/>
                <w:lang w:val="en-CA"/>
              </w:rPr>
              <w:t xml:space="preserve"> n</w:t>
            </w:r>
            <w:r w:rsidR="00B8606F">
              <w:rPr>
                <w:rStyle w:val="reqtext"/>
                <w:rFonts w:ascii="Calibri" w:hAnsi="Calibri"/>
                <w:szCs w:val="18"/>
                <w:lang w:val="en-CA"/>
              </w:rPr>
              <w:t>ul</w:t>
            </w:r>
            <w:r w:rsidRPr="00B8606F">
              <w:rPr>
                <w:rStyle w:val="reqtext"/>
                <w:rFonts w:ascii="Calibri" w:hAnsi="Calibri"/>
                <w:szCs w:val="18"/>
                <w:lang w:val="en-CA"/>
              </w:rPr>
              <w:t>l.</w:t>
            </w:r>
          </w:p>
        </w:tc>
      </w:tr>
      <w:tr w:rsidR="001563D9" w:rsidRPr="00B8606F"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16F794F2" w:rsidR="004D1FB3" w:rsidRPr="00B8606F" w:rsidRDefault="00DF0318" w:rsidP="00513449">
            <w:pPr>
              <w:spacing w:before="100" w:beforeAutospacing="1" w:after="100" w:afterAutospacing="1" w:line="230" w:lineRule="atLeast"/>
              <w:jc w:val="both"/>
              <w:rPr>
                <w:rStyle w:val="requri"/>
                <w:rFonts w:ascii="Calibri" w:hAnsi="Calibri"/>
                <w:szCs w:val="18"/>
                <w:lang w:val="en-CA"/>
              </w:rPr>
            </w:pPr>
            <w:r>
              <w:rPr>
                <w:rStyle w:val="requri"/>
                <w:rFonts w:ascii="Calibri" w:hAnsi="Calibri"/>
                <w:szCs w:val="18"/>
                <w:lang w:val="en-CA"/>
              </w:rPr>
              <w:t>/req/gsml4-basic/quantity-range-</w:t>
            </w:r>
            <w:r w:rsidR="004D1FB3" w:rsidRPr="00B8606F">
              <w:rPr>
                <w:rStyle w:val="requri"/>
                <w:rFonts w:ascii="Calibri" w:hAnsi="Calibri"/>
                <w:szCs w:val="18"/>
                <w:lang w:val="en-CA"/>
              </w:rPr>
              <w:t xml:space="preserve">order </w:t>
            </w:r>
          </w:p>
          <w:p w14:paraId="17729F8E" w14:textId="73B4649A" w:rsidR="001563D9" w:rsidRPr="00B8606F" w:rsidRDefault="00FA4FE3" w:rsidP="00513449">
            <w:pPr>
              <w:spacing w:before="100" w:beforeAutospacing="1" w:after="100" w:afterAutospacing="1" w:line="230" w:lineRule="atLeast"/>
              <w:jc w:val="both"/>
              <w:rPr>
                <w:rStyle w:val="requri"/>
                <w:rFonts w:ascii="Calibri" w:hAnsi="Calibri"/>
                <w:szCs w:val="18"/>
                <w:lang w:val="en-CA"/>
              </w:rPr>
            </w:pPr>
            <w:r>
              <w:rPr>
                <w:rStyle w:val="reqtext"/>
                <w:rFonts w:ascii="Calibri" w:hAnsi="Calibri"/>
                <w:szCs w:val="18"/>
                <w:lang w:val="en-CA"/>
              </w:rPr>
              <w:t>The QuantityRange</w:t>
            </w:r>
            <w:r w:rsidR="004D1FB3" w:rsidRPr="00B8606F">
              <w:rPr>
                <w:rStyle w:val="reqtext"/>
                <w:rFonts w:ascii="Calibri" w:hAnsi="Calibri"/>
                <w:szCs w:val="18"/>
                <w:lang w:val="en-CA"/>
              </w:rPr>
              <w:t xml:space="preserve"> lowerValue SHALL be less</w:t>
            </w:r>
            <w:r w:rsidR="00DE425D" w:rsidRPr="00B8606F">
              <w:rPr>
                <w:rStyle w:val="reqtext"/>
                <w:rFonts w:ascii="Calibri" w:hAnsi="Calibri"/>
                <w:szCs w:val="18"/>
                <w:lang w:val="en-CA"/>
              </w:rPr>
              <w:t xml:space="preserve"> than</w:t>
            </w:r>
            <w:r w:rsidR="004D1FB3" w:rsidRPr="00B8606F">
              <w:rPr>
                <w:rStyle w:val="reqtext"/>
                <w:rFonts w:ascii="Calibri" w:hAnsi="Calibri"/>
                <w:szCs w:val="18"/>
                <w:lang w:val="en-CA"/>
              </w:rPr>
              <w:t xml:space="preserve"> </w:t>
            </w:r>
            <w:r w:rsidR="00DE425D" w:rsidRPr="00B8606F">
              <w:rPr>
                <w:rStyle w:val="reqtext"/>
                <w:rFonts w:ascii="Calibri" w:hAnsi="Calibri"/>
                <w:szCs w:val="18"/>
                <w:lang w:val="en-CA"/>
              </w:rPr>
              <w:t>or</w:t>
            </w:r>
            <w:r w:rsidR="004D1FB3" w:rsidRPr="00B8606F">
              <w:rPr>
                <w:rStyle w:val="reqtext"/>
                <w:rFonts w:ascii="Calibri" w:hAnsi="Calibri"/>
                <w:szCs w:val="18"/>
                <w:lang w:val="en-CA"/>
              </w:rPr>
              <w:t xml:space="preserve"> equal to </w:t>
            </w:r>
            <w:r w:rsidR="00DE425D" w:rsidRPr="00B8606F">
              <w:rPr>
                <w:rStyle w:val="reqtext"/>
                <w:rFonts w:ascii="Calibri" w:hAnsi="Calibri"/>
                <w:szCs w:val="18"/>
                <w:lang w:val="en-CA"/>
              </w:rPr>
              <w:t xml:space="preserve">the </w:t>
            </w:r>
            <w:r w:rsidR="004D1FB3" w:rsidRPr="00B8606F">
              <w:rPr>
                <w:rStyle w:val="reqtext"/>
                <w:rFonts w:ascii="Calibri" w:hAnsi="Calibri"/>
                <w:szCs w:val="18"/>
                <w:lang w:val="en-CA"/>
              </w:rPr>
              <w:t xml:space="preserve">upperValue.   </w:t>
            </w:r>
          </w:p>
        </w:tc>
      </w:tr>
      <w:tr w:rsidR="001563D9" w:rsidRPr="00B8606F"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B8606F" w:rsidRDefault="003F0D05"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/req/gsml4-basic/quantity-range-repeat </w:t>
            </w:r>
          </w:p>
          <w:p w14:paraId="09148636" w14:textId="29F236C2" w:rsidR="001563D9" w:rsidRPr="00B8606F" w:rsidRDefault="00FA4FE3">
            <w:pPr>
              <w:spacing w:before="100" w:beforeAutospacing="1" w:after="100" w:afterAutospacing="1" w:line="230" w:lineRule="atLeast"/>
              <w:jc w:val="both"/>
              <w:rPr>
                <w:rStyle w:val="requri"/>
                <w:rFonts w:ascii="Calibri" w:hAnsi="Calibri"/>
                <w:szCs w:val="18"/>
              </w:rPr>
            </w:pPr>
            <w:r>
              <w:rPr>
                <w:rStyle w:val="reqtext"/>
                <w:rFonts w:ascii="Calibri" w:hAnsi="Calibri"/>
                <w:szCs w:val="18"/>
                <w:lang w:val="en-CA"/>
              </w:rPr>
              <w:t xml:space="preserve">The QuantityRange’s </w:t>
            </w:r>
            <w:proofErr w:type="gramStart"/>
            <w:r>
              <w:rPr>
                <w:rStyle w:val="reqtext"/>
                <w:rFonts w:ascii="Calibri" w:hAnsi="Calibri"/>
                <w:szCs w:val="18"/>
                <w:lang w:val="en-CA"/>
              </w:rPr>
              <w:t>v</w:t>
            </w:r>
            <w:r w:rsidR="004D1FB3" w:rsidRPr="00B8606F">
              <w:rPr>
                <w:rStyle w:val="reqtext"/>
                <w:rFonts w:ascii="Calibri" w:hAnsi="Calibri"/>
                <w:szCs w:val="18"/>
                <w:lang w:val="en-CA"/>
              </w:rPr>
              <w:t>alue[</w:t>
            </w:r>
            <w:proofErr w:type="gramEnd"/>
            <w:r w:rsidR="004D1FB3" w:rsidRPr="00B8606F">
              <w:rPr>
                <w:rStyle w:val="reqtext"/>
                <w:rFonts w:ascii="Calibri" w:hAnsi="Calibri"/>
                <w:szCs w:val="18"/>
                <w:lang w:val="en-CA"/>
              </w:rPr>
              <w:t xml:space="preserve">0] SHALL provide the same value as lowerValue and value[1] </w:t>
            </w:r>
            <w:r w:rsidR="001F2343" w:rsidRPr="00B8606F">
              <w:rPr>
                <w:rStyle w:val="reqtext"/>
                <w:rFonts w:ascii="Calibri" w:hAnsi="Calibri"/>
                <w:szCs w:val="18"/>
                <w:lang w:val="en-CA"/>
              </w:rPr>
              <w:t>SHALL provide</w:t>
            </w:r>
            <w:r w:rsidR="004D1FB3" w:rsidRPr="00B8606F">
              <w:rPr>
                <w:rStyle w:val="reqtext"/>
                <w:rFonts w:ascii="Calibri" w:hAnsi="Calibri"/>
                <w:szCs w:val="18"/>
                <w:lang w:val="en-CA"/>
              </w:rPr>
              <w:t xml:space="preserve"> the same</w:t>
            </w:r>
            <w:r w:rsidR="001F2343" w:rsidRPr="00B8606F">
              <w:rPr>
                <w:rStyle w:val="reqtext"/>
                <w:rFonts w:ascii="Calibri" w:hAnsi="Calibri"/>
                <w:szCs w:val="18"/>
                <w:lang w:val="en-CA"/>
              </w:rPr>
              <w:t xml:space="preserve"> value</w:t>
            </w:r>
            <w:r w:rsidR="004D1FB3" w:rsidRPr="00B8606F">
              <w:rPr>
                <w:rStyle w:val="reqtext"/>
                <w:rFonts w:ascii="Calibri" w:hAnsi="Calibri"/>
                <w:szCs w:val="18"/>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AD44BE">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Heading3"/>
        <w:rPr>
          <w:lang w:val="en-CA"/>
        </w:rPr>
      </w:pPr>
      <w:bookmarkStart w:id="242" w:name="BKM_3984A24A_BE4B_45BE_838C_7F640CC5FF3F"/>
      <w:bookmarkStart w:id="243" w:name="BKM_54F8D6E7_019E_4198_A5F7_8396FC39C316"/>
      <w:bookmarkStart w:id="244" w:name="BKM_FF60F6A1_68A6_4CC7_A4D7_1484826F284D"/>
      <w:bookmarkStart w:id="245" w:name="BKM_F6F26F14_293C_49D0_A8BA_E7C8B18052A4"/>
      <w:bookmarkStart w:id="246" w:name="BKM_BFF13014_D294_4162_870D_8C389253B42F"/>
      <w:bookmarkStart w:id="247" w:name="BKM_5E0576AE_899E_4630_AE79_247020186922"/>
      <w:bookmarkStart w:id="248" w:name="BKM_F1BB51E9_D13E_42AE_BE59_3E8556BDCA72"/>
      <w:bookmarkStart w:id="249" w:name="BKM_C0A3056D_FA18_4027_BE04_0AFA3C2B5BD7"/>
      <w:bookmarkStart w:id="250" w:name="BKM_ADC178F9_ED86_418A_BFAF_BD9ADC797FBD"/>
      <w:bookmarkStart w:id="251" w:name="BKM_8E1E3CAB_4A91_4093_A75E_AEF4FCA7FA5B"/>
      <w:bookmarkStart w:id="252" w:name="BKM_64F0A908_3403_4D0B_88AD_EE7134C39157"/>
      <w:bookmarkStart w:id="253" w:name="BKM_F047E096_3391_4C83_A31D_8616A9B842C5"/>
      <w:bookmarkStart w:id="254" w:name="BKM_DA68D8E9_7B0C_48EF_8619_7221101DC5F1"/>
      <w:bookmarkStart w:id="255" w:name="_Toc458154217"/>
      <w:bookmarkEnd w:id="242"/>
      <w:bookmarkEnd w:id="243"/>
      <w:bookmarkEnd w:id="244"/>
      <w:bookmarkEnd w:id="245"/>
      <w:bookmarkEnd w:id="246"/>
      <w:bookmarkEnd w:id="247"/>
      <w:bookmarkEnd w:id="248"/>
      <w:bookmarkEnd w:id="249"/>
      <w:bookmarkEnd w:id="250"/>
      <w:bookmarkEnd w:id="251"/>
      <w:bookmarkEnd w:id="252"/>
      <w:bookmarkEnd w:id="253"/>
      <w:bookmarkEnd w:id="254"/>
      <w:r>
        <w:rPr>
          <w:lang w:val="en-CA"/>
        </w:rPr>
        <w:t xml:space="preserve">Geology </w:t>
      </w:r>
      <w:r w:rsidR="006619B2">
        <w:rPr>
          <w:lang w:val="en-CA"/>
        </w:rPr>
        <w:t>B</w:t>
      </w:r>
      <w:r>
        <w:rPr>
          <w:lang w:val="en-CA"/>
        </w:rPr>
        <w:t>asic</w:t>
      </w:r>
      <w:bookmarkEnd w:id="255"/>
    </w:p>
    <w:p w14:paraId="38D34F62" w14:textId="77777777" w:rsidR="005166DF" w:rsidRDefault="005166DF" w:rsidP="00355CAB">
      <w:pPr>
        <w:rPr>
          <w:lang w:val="en-CA"/>
        </w:rPr>
      </w:pPr>
    </w:p>
    <w:p w14:paraId="5E592361" w14:textId="3A6BBD7C"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E0F6A">
        <w:rPr>
          <w:lang w:val="en-CA"/>
        </w:rPr>
        <w:t xml:space="preserve">, or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AD44BE">
        <w:t xml:space="preserve">Figure </w:t>
      </w:r>
      <w:r w:rsidR="00AD44BE">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56" w:name="_Ref439843623"/>
      <w:r>
        <w:t xml:space="preserve">Figure </w:t>
      </w:r>
      <w:r>
        <w:fldChar w:fldCharType="begin"/>
      </w:r>
      <w:r>
        <w:instrText xml:space="preserve"> SEQ Figure \* ARABIC </w:instrText>
      </w:r>
      <w:r>
        <w:fldChar w:fldCharType="separate"/>
      </w:r>
      <w:r w:rsidR="00AD44BE">
        <w:rPr>
          <w:noProof/>
        </w:rPr>
        <w:t>11</w:t>
      </w:r>
      <w:r>
        <w:fldChar w:fldCharType="end"/>
      </w:r>
      <w:bookmarkEnd w:id="256"/>
      <w:proofErr w:type="gramStart"/>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AD44BE">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7" w:name="BKM_6A81087A_0778_4235_8F6A_3CADBB0E9016"/>
      <w:bookmarkEnd w:id="257"/>
    </w:p>
    <w:p w14:paraId="1594E82B" w14:textId="78501FBB" w:rsidR="00C97318" w:rsidRPr="00A46E70" w:rsidRDefault="00C97318" w:rsidP="00A46E70">
      <w:pPr>
        <w:pStyle w:val="Heading5"/>
        <w:rPr>
          <w:lang w:val="en-CA"/>
        </w:rPr>
      </w:pPr>
      <w:proofErr w:type="gramStart"/>
      <w:r w:rsidRPr="00D970E9">
        <w:rPr>
          <w:lang w:val="en-CA"/>
        </w:rPr>
        <w:t>observationMethod</w:t>
      </w:r>
      <w:proofErr w:type="gramEnd"/>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58" w:name="_Ref440112192"/>
      <w:proofErr w:type="gramStart"/>
      <w:r>
        <w:rPr>
          <w:lang w:val="en-CA"/>
        </w:rPr>
        <w:t>p</w:t>
      </w:r>
      <w:r w:rsidR="00C97318" w:rsidRPr="00C97318">
        <w:rPr>
          <w:lang w:val="en-CA"/>
        </w:rPr>
        <w:t>urpose</w:t>
      </w:r>
      <w:bookmarkEnd w:id="258"/>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AD44BE">
              <w:t xml:space="preserve">Table </w:t>
            </w:r>
            <w:r w:rsidR="00AD44BE">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59" w:name="_Ref440042995"/>
      <w:r>
        <w:t xml:space="preserve">Table </w:t>
      </w:r>
      <w:r w:rsidR="00415E41">
        <w:fldChar w:fldCharType="begin"/>
      </w:r>
      <w:r w:rsidR="00415E41">
        <w:instrText xml:space="preserve"> SEQ Table \* ARABIC </w:instrText>
      </w:r>
      <w:r w:rsidR="00415E41">
        <w:fldChar w:fldCharType="separate"/>
      </w:r>
      <w:r w:rsidR="00AD44BE">
        <w:rPr>
          <w:noProof/>
        </w:rPr>
        <w:t>2</w:t>
      </w:r>
      <w:r w:rsidR="00415E41">
        <w:fldChar w:fldCharType="end"/>
      </w:r>
      <w:bookmarkEnd w:id="25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proofErr w:type="gramStart"/>
      <w:r>
        <w:rPr>
          <w:lang w:val="en-CA"/>
        </w:rPr>
        <w:t>c</w:t>
      </w:r>
      <w:r w:rsidR="00C97318" w:rsidRPr="00D970E9">
        <w:rPr>
          <w:lang w:val="en-CA"/>
        </w:rPr>
        <w:t>lassifier</w:t>
      </w:r>
      <w:proofErr w:type="gramEnd"/>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Heading5"/>
        <w:rPr>
          <w:lang w:val="en-CA"/>
        </w:rPr>
      </w:pPr>
      <w:proofErr w:type="gramStart"/>
      <w:r w:rsidRPr="00D970E9">
        <w:rPr>
          <w:lang w:val="en-CA"/>
        </w:rPr>
        <w:t>occurrence</w:t>
      </w:r>
      <w:proofErr w:type="gramEnd"/>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Heading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w:t>
      </w:r>
      <w:proofErr w:type="gramStart"/>
      <w:r w:rsidR="00A46E70">
        <w:t>a pattern that suit</w:t>
      </w:r>
      <w:proofErr w:type="gramEnd"/>
      <w:r w:rsidR="00A46E70">
        <w:t xml:space="preserve"> their needs.</w:t>
      </w:r>
    </w:p>
    <w:p w14:paraId="19A4A4F3" w14:textId="3F76D1EA" w:rsidR="0016408B" w:rsidRPr="00A46E70" w:rsidRDefault="0016408B" w:rsidP="007F03F0">
      <w:pPr>
        <w:pStyle w:val="Heading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w:t>
      </w:r>
      <w:proofErr w:type="gramStart"/>
      <w:r w:rsidR="00F25A29" w:rsidRPr="005E0F6A">
        <w:rPr>
          <w:rStyle w:val="xmlChar"/>
        </w:rPr>
        <w:t>:href</w:t>
      </w:r>
      <w:proofErr w:type="gramEnd"/>
      <w:r w:rsidR="00F25A29">
        <w:rPr>
          <w:lang w:val="en-CA"/>
        </w:rPr>
        <w:t>) to an external instance.</w:t>
      </w:r>
      <w:bookmarkStart w:id="260" w:name="BKM_F1244213_660C_4D77_8475_08F73D4EC81C"/>
      <w:bookmarkStart w:id="261" w:name="BKM_3B089F6A_116B_4A4A_91A0_17A52F7181FF"/>
      <w:bookmarkStart w:id="262" w:name="BKM_26B10141_733E_4FC5_A8B6_E0EA8C9C1A8A"/>
      <w:bookmarkEnd w:id="260"/>
      <w:bookmarkEnd w:id="261"/>
      <w:bookmarkEnd w:id="262"/>
    </w:p>
    <w:p w14:paraId="4A2F318A" w14:textId="357EA11D" w:rsidR="00E52A0E" w:rsidRDefault="001050D1" w:rsidP="001050D1">
      <w:pPr>
        <w:pStyle w:val="Heading4"/>
      </w:pPr>
      <w:bookmarkStart w:id="263" w:name="_Ref454623231"/>
      <w:r>
        <w:t>MappedFeature</w:t>
      </w:r>
      <w:bookmarkEnd w:id="263"/>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Heading5"/>
        <w:rPr>
          <w:lang w:val="en-CA"/>
        </w:rPr>
      </w:pPr>
      <w:proofErr w:type="gramStart"/>
      <w:r w:rsidRPr="000A1C4C">
        <w:rPr>
          <w:lang w:val="en-CA"/>
        </w:rPr>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Heading5"/>
        <w:rPr>
          <w:lang w:val="en-CA"/>
        </w:rPr>
      </w:pPr>
      <w:proofErr w:type="gramStart"/>
      <w:r>
        <w:rPr>
          <w:lang w:val="en-CA"/>
        </w:rPr>
        <w:lastRenderedPageBreak/>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4" w:name="BKM_37DE5892_2942_443B_A8C3_8C1AB5CBE877"/>
      <w:bookmarkStart w:id="265" w:name="BKM_6B3E10C1_3AAE_4196_94F0_B9A235705FCC"/>
      <w:bookmarkStart w:id="266" w:name="BKM_1FCE659F_6DE4_40C1_996C_C1E6E981D3A0"/>
      <w:bookmarkStart w:id="267" w:name="BKM_E9804216_8300_4609_B607_127F0178BAB6"/>
      <w:bookmarkStart w:id="268" w:name="BKM_E3A6BA8A_712F_4182_95C4_285048E21544"/>
      <w:bookmarkStart w:id="269" w:name="BKM_2EB23880_DDF1_4995_AB7F_3DC0E40E7A89"/>
      <w:bookmarkEnd w:id="264"/>
      <w:bookmarkEnd w:id="265"/>
      <w:bookmarkEnd w:id="266"/>
      <w:bookmarkEnd w:id="267"/>
      <w:bookmarkEnd w:id="268"/>
      <w:bookmarkEnd w:id="269"/>
    </w:p>
    <w:p w14:paraId="7D4ABF8F" w14:textId="77777777" w:rsidR="00884FA7" w:rsidRDefault="00F92942" w:rsidP="00856F51">
      <w:pPr>
        <w:pStyle w:val="Heading4"/>
      </w:pPr>
      <w:bookmarkStart w:id="270" w:name="_Ref440800006"/>
      <w:r>
        <w:t>GeologicUnit</w:t>
      </w:r>
      <w:bookmarkEnd w:id="270"/>
    </w:p>
    <w:p w14:paraId="37A3D1FA" w14:textId="77777777" w:rsidR="00F92942" w:rsidRDefault="00F92942" w:rsidP="00F92942"/>
    <w:p w14:paraId="1F8B0457" w14:textId="40D7AC85"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w:t>
      </w:r>
      <w:r w:rsidR="005E0F6A">
        <w:t xml:space="preserve"> [</w:t>
      </w:r>
      <w:r w:rsidR="005E0F6A">
        <w:fldChar w:fldCharType="begin"/>
      </w:r>
      <w:r w:rsidR="005E0F6A">
        <w:instrText xml:space="preserve"> REF _Ref458064875 \n \h </w:instrText>
      </w:r>
      <w:r w:rsidR="005E0F6A">
        <w:fldChar w:fldCharType="separate"/>
      </w:r>
      <w:r w:rsidR="00AD44BE">
        <w:t>12</w:t>
      </w:r>
      <w:r w:rsidR="005E0F6A">
        <w:fldChar w:fldCharType="end"/>
      </w:r>
      <w:r w:rsidR="005E0F6A">
        <w:t>]</w:t>
      </w:r>
      <w:r>
        <w:t xml:space="preserve"> </w:t>
      </w:r>
      <w:r w:rsidRPr="00491ED2">
        <w:rPr>
          <w:rStyle w:val="Entity"/>
        </w:rPr>
        <w:t>GeologicUnit</w:t>
      </w:r>
      <w:r>
        <w:t>, Stratigraphic unit in sense of NACSN</w:t>
      </w:r>
      <w:r w:rsidR="00023F00">
        <w:t xml:space="preserve"> [</w:t>
      </w:r>
      <w:r w:rsidR="00023F00">
        <w:fldChar w:fldCharType="begin"/>
      </w:r>
      <w:r w:rsidR="00023F00">
        <w:instrText xml:space="preserve"> REF _Ref458065542 \n \h </w:instrText>
      </w:r>
      <w:r w:rsidR="00023F00">
        <w:fldChar w:fldCharType="separate"/>
      </w:r>
      <w:r w:rsidR="00AD44BE">
        <w:t>14</w:t>
      </w:r>
      <w:r w:rsidR="00023F00">
        <w:fldChar w:fldCharType="end"/>
      </w:r>
      <w:r w:rsidR="00023F00">
        <w:t>]</w:t>
      </w:r>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AD44BE">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AD44BE">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AD44BE">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Heading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Heading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AD44BE">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proofErr w:type="gramStart"/>
      <w:r w:rsidRPr="00895888">
        <w:t>gbUnitDescription</w:t>
      </w:r>
      <w:proofErr w:type="gramEnd"/>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AD44BE">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Heading4"/>
      </w:pPr>
      <w:bookmarkStart w:id="271" w:name="BKM_A1329A5F_042F_4AF8_BF84_0B471B65BC55"/>
      <w:bookmarkStart w:id="272" w:name="BKM_7F4D7787_7293_418E_8B38_1A72EA1F4CC0"/>
      <w:bookmarkStart w:id="273" w:name="_Ref440064217"/>
      <w:bookmarkEnd w:id="271"/>
      <w:bookmarkEnd w:id="272"/>
      <w:r>
        <w:t>GeologicUnitHierarchy</w:t>
      </w:r>
      <w:bookmarkEnd w:id="273"/>
    </w:p>
    <w:p w14:paraId="2D0240C9" w14:textId="77777777" w:rsidR="007C615B" w:rsidRPr="007C615B" w:rsidRDefault="007C615B" w:rsidP="007C615B"/>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proofErr w:type="gramStart"/>
      <w:r>
        <w:t>r</w:t>
      </w:r>
      <w:r w:rsidRPr="00924939">
        <w:t>ole</w:t>
      </w:r>
      <w:proofErr w:type="gramEnd"/>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proofErr w:type="gramStart"/>
      <w:r>
        <w:t>p</w:t>
      </w:r>
      <w:r w:rsidRPr="00924939">
        <w:t>roportion</w:t>
      </w:r>
      <w:proofErr w:type="gramEnd"/>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4" w:name="BKM_F1AE88A3_ADC1_4E05_8AA4_DF5F90DB4C60"/>
      <w:bookmarkStart w:id="275" w:name="BKM_C5C77165_16DE_4DA6_948B_748CCB10594C"/>
      <w:bookmarkEnd w:id="274"/>
      <w:bookmarkEnd w:id="275"/>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rsidRPr="008B472E">
        <w:rPr>
          <w:rStyle w:val="Entity"/>
        </w:rPr>
        <w:lastRenderedPageBreak/>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Heading5"/>
      </w:pPr>
      <w:proofErr w:type="gramStart"/>
      <w:r>
        <w:t>r</w:t>
      </w:r>
      <w:r w:rsidRPr="00A56B9D">
        <w:t>ole</w:t>
      </w:r>
      <w:proofErr w:type="gramEnd"/>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Heading5"/>
      </w:pPr>
      <w:proofErr w:type="gramStart"/>
      <w:r>
        <w:t>p</w:t>
      </w:r>
      <w:r w:rsidRPr="00A56B9D">
        <w:t>roportion</w:t>
      </w:r>
      <w:proofErr w:type="gramEnd"/>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AD44BE">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76" w:name="BKM_D0CF8372_E2E7_44FE_8452_567F1CFF1C66"/>
      <w:bookmarkStart w:id="277" w:name="BKM_F115EB74_32B6_4EFC_8D26_C2D2AD40E6EB"/>
      <w:bookmarkStart w:id="278" w:name="_Ref440800018"/>
      <w:bookmarkEnd w:id="276"/>
      <w:bookmarkEnd w:id="277"/>
      <w:r>
        <w:t>EarthMaterial</w:t>
      </w:r>
      <w:bookmarkEnd w:id="278"/>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proofErr w:type="gramStart"/>
      <w:r w:rsidRPr="00A47566">
        <w:t>color</w:t>
      </w:r>
      <w:proofErr w:type="gramEnd"/>
    </w:p>
    <w:p w14:paraId="394DEBD5" w14:textId="2C12AF3B"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AD44BE">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Heading5"/>
        <w:rPr>
          <w:lang w:val="en-CA"/>
        </w:rPr>
      </w:pPr>
      <w:proofErr w:type="gramStart"/>
      <w:r>
        <w:rPr>
          <w:lang w:val="en-CA"/>
        </w:rPr>
        <w:lastRenderedPageBreak/>
        <w:t>p</w:t>
      </w:r>
      <w:r w:rsidR="00A47566" w:rsidRPr="00D970E9">
        <w:rPr>
          <w:lang w:val="en-CA"/>
        </w:rPr>
        <w:t>urpose</w:t>
      </w:r>
      <w:proofErr w:type="gramEnd"/>
    </w:p>
    <w:p w14:paraId="0094DFA5" w14:textId="6A545FC8" w:rsidR="00E15963" w:rsidRPr="00A47566" w:rsidRDefault="00A47566" w:rsidP="007F03F0">
      <w:r>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AD44BE">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79" w:name="BKM_BD5C03BF_666A_4A06_9108_21CA3469AFBC"/>
      <w:bookmarkEnd w:id="279"/>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80" w:name="BKM_18D25AC3_6FC0_4C65_A8A5_F0142E2E6CE0"/>
      <w:bookmarkStart w:id="281" w:name="BKM_18EC1705_589B_4DEF_A044_9A1610E567B6"/>
      <w:bookmarkStart w:id="282" w:name="BKM_69643EA7_2142_46B5_9F91_BA2962E773C2"/>
      <w:bookmarkEnd w:id="280"/>
      <w:bookmarkEnd w:id="281"/>
      <w:bookmarkEnd w:id="28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sidR="00AD44BE">
        <w:rPr>
          <w:noProof/>
        </w:rPr>
        <w:t>15</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Heading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83" w:name="BKM_0198932B_28DD_424D_8B50_FABE0D235C84"/>
      <w:bookmarkStart w:id="284" w:name="BKM_7A5570E9_5272_4DAD_BC83_4E0D06E5C57A"/>
      <w:bookmarkStart w:id="285" w:name="_Toc458154218"/>
      <w:bookmarkEnd w:id="283"/>
      <w:bookmarkEnd w:id="284"/>
      <w:r>
        <w:t>Geologic Event</w:t>
      </w:r>
      <w:bookmarkEnd w:id="285"/>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0512E658"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AD44BE">
        <w:t>17</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286" w:name="BKM_0E4402F5_70D7_41B4_8F46_2909F6D349A5"/>
      <w:bookmarkEnd w:id="286"/>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27B8AECC" w:rsidR="00C9272B" w:rsidRPr="00D12552" w:rsidRDefault="00B8606F" w:rsidP="00592027">
            <w:pPr>
              <w:pStyle w:val="Tabletext10"/>
              <w:jc w:val="left"/>
              <w:rPr>
                <w:rStyle w:val="reqtext"/>
                <w:lang w:val="en-CA"/>
              </w:rPr>
            </w:pPr>
            <w:r w:rsidRPr="00B8606F">
              <w:rPr>
                <w:rStyle w:val="reqtext"/>
                <w:lang w:val="en-CA"/>
              </w:rPr>
              <w:t xml:space="preserve">An individual event GeologicEvent SHALL only apply to one of </w:t>
            </w:r>
            <w:r w:rsidRPr="00B8606F">
              <w:rPr>
                <w:rStyle w:val="Entity"/>
              </w:rPr>
              <w:t>DisplacementEvent</w:t>
            </w:r>
            <w:r w:rsidRPr="00B8606F">
              <w:rPr>
                <w:rStyle w:val="reqtext"/>
                <w:lang w:val="en-CA"/>
              </w:rPr>
              <w:t xml:space="preserve">, </w:t>
            </w:r>
            <w:r w:rsidRPr="00B8606F">
              <w:rPr>
                <w:rStyle w:val="Entity"/>
              </w:rPr>
              <w:t>AlterationDescription</w:t>
            </w:r>
            <w:r w:rsidRPr="00B8606F">
              <w:rPr>
                <w:rStyle w:val="reqtext"/>
                <w:lang w:val="en-CA"/>
              </w:rPr>
              <w:t xml:space="preserve"> or </w:t>
            </w:r>
            <w:r w:rsidRPr="00B8606F">
              <w:rPr>
                <w:rStyle w:val="Entity"/>
              </w:rPr>
              <w:t>MetamorphicDescription</w:t>
            </w:r>
            <w:r w:rsidRPr="00B8606F">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proofErr w:type="gramStart"/>
      <w:r w:rsidRPr="00D970E9">
        <w:t>numericAge</w:t>
      </w:r>
      <w:proofErr w:type="gramEnd"/>
    </w:p>
    <w:p w14:paraId="669AA9D9" w14:textId="44B7C5BE"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AD44BE">
        <w:t>20</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Heading5"/>
      </w:pPr>
      <w:proofErr w:type="gramStart"/>
      <w:r w:rsidRPr="008A4869">
        <w:t>olderNamedAge</w:t>
      </w:r>
      <w:proofErr w:type="gramEnd"/>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Heading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proofErr w:type="gramStart"/>
      <w:r w:rsidRPr="006D6AC1">
        <w:rPr>
          <w:lang w:val="en-CA"/>
        </w:rPr>
        <w:t>eventEnvironment</w:t>
      </w:r>
      <w:proofErr w:type="gramEnd"/>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287" w:name="BKM_E578F2B2_741C_4353_B7F8_02F0AE878A52"/>
      <w:bookmarkStart w:id="288" w:name="BKM_B4649898_DB40_445B_BA02_FB50DB166B1F"/>
      <w:bookmarkStart w:id="289" w:name="BKM_97F5720D_724D_44A6_8C82_6D7A6D6B5F0E"/>
      <w:bookmarkStart w:id="290" w:name="BKM_94B4A111_399A_4144_8BC6_D1BBA5249175"/>
      <w:bookmarkStart w:id="291" w:name="BKM_23198178_9024_4323_9F34_11F193914E4D"/>
      <w:bookmarkStart w:id="292" w:name="BKM_669B19C2_AABA_42AD_8B76_978659231695"/>
      <w:bookmarkEnd w:id="287"/>
      <w:bookmarkEnd w:id="288"/>
      <w:bookmarkEnd w:id="289"/>
      <w:bookmarkEnd w:id="290"/>
      <w:bookmarkEnd w:id="291"/>
      <w:bookmarkEnd w:id="29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Heading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293" w:name="BKM_6B9E4BC3_EF2C_43B8_97EF_B6AD57F690A4"/>
      <w:bookmarkStart w:id="294" w:name="BKM_2ED006FF_62EF_4E32_BE1A_054C3322F7C1"/>
      <w:bookmarkStart w:id="295" w:name="BKM_BE4D4818_8828_40DD_8E59_5906619F59A7"/>
      <w:bookmarkStart w:id="296" w:name="_Toc458154219"/>
      <w:bookmarkEnd w:id="293"/>
      <w:bookmarkEnd w:id="294"/>
      <w:bookmarkEnd w:id="295"/>
      <w:r>
        <w:t>Geologic Structure</w:t>
      </w:r>
      <w:bookmarkEnd w:id="296"/>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297" w:name="_Ref440800034"/>
      <w:r>
        <w:t>GeologicStructure</w:t>
      </w:r>
      <w:bookmarkEnd w:id="297"/>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AD44BE">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AD44BE">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298" w:name="BKM_1A59C48F_A7B9_4BDC_B008_53504A772FCF"/>
      <w:bookmarkEnd w:id="298"/>
      <w:proofErr w:type="gramStart"/>
      <w:r w:rsidRPr="00D970E9">
        <w:rPr>
          <w:lang w:val="en-CA"/>
        </w:rPr>
        <w:t>contactType</w:t>
      </w:r>
      <w:proofErr w:type="gramEnd"/>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99" w:name="BKM_F722D1E4_88A1_4807_BB66_32AB9BD44381"/>
      <w:bookmarkEnd w:id="299"/>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proofErr w:type="gramStart"/>
      <w:r w:rsidRPr="005D6D19">
        <w:t>profileType</w:t>
      </w:r>
      <w:proofErr w:type="gramEnd"/>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Heading4"/>
      </w:pPr>
      <w:bookmarkStart w:id="300" w:name="BKM_1562D6E5_754D_41F1_8BCA_821E81C1C77B"/>
      <w:bookmarkStart w:id="301" w:name="BKM_2577AA17_B965_493F_8575_D32112AD8348"/>
      <w:bookmarkEnd w:id="300"/>
      <w:bookmarkEnd w:id="301"/>
      <w:r>
        <w:t>Foliation</w:t>
      </w:r>
    </w:p>
    <w:p w14:paraId="2C1613B9" w14:textId="77777777" w:rsidR="00415CBF" w:rsidRDefault="00415CBF" w:rsidP="00415CBF"/>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AD44BE">
        <w:t>12</w:t>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02" w:name="BKM_22F72D69_6FF6_4012_89A7_3FFAC0091563"/>
      <w:bookmarkEnd w:id="302"/>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Heading4"/>
      </w:pPr>
      <w:bookmarkStart w:id="303" w:name="BKM_D602E51F_1A69_4732_803D_A550C06800AD"/>
      <w:bookmarkStart w:id="304" w:name="_Ref440799060"/>
      <w:bookmarkEnd w:id="303"/>
      <w:r>
        <w:t>ShearDisplacementStructure</w:t>
      </w:r>
      <w:bookmarkEnd w:id="304"/>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AD44BE">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5" w:name="BKM_2C0BAC72_25F4_4403_B6F3_8CD29CC45162"/>
      <w:bookmarkEnd w:id="305"/>
    </w:p>
    <w:p w14:paraId="0D826869" w14:textId="49373A20" w:rsidR="000427E6" w:rsidRPr="008A4869" w:rsidRDefault="000427E6" w:rsidP="008A4869">
      <w:pPr>
        <w:pStyle w:val="Heading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06" w:name="BKM_6D164D9B_00C6_4467_A49F_201E1DB05D3E"/>
      <w:bookmarkStart w:id="307" w:name="_Toc458154220"/>
      <w:bookmarkEnd w:id="306"/>
      <w:r>
        <w:t>Geomorphology</w:t>
      </w:r>
      <w:bookmarkEnd w:id="307"/>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bookmarkStart w:id="308" w:name="_Ref458150499"/>
      <w:r>
        <w:t xml:space="preserve">Figure </w:t>
      </w:r>
      <w:r>
        <w:fldChar w:fldCharType="begin"/>
      </w:r>
      <w:r>
        <w:instrText xml:space="preserve"> SEQ Figure \* ARABIC </w:instrText>
      </w:r>
      <w:r>
        <w:fldChar w:fldCharType="separate"/>
      </w:r>
      <w:r w:rsidR="00AD44BE">
        <w:rPr>
          <w:noProof/>
        </w:rPr>
        <w:t>23</w:t>
      </w:r>
      <w:r>
        <w:fldChar w:fldCharType="end"/>
      </w:r>
      <w:bookmarkEnd w:id="308"/>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A76ABA1" w:rsidR="008A4869" w:rsidRPr="008A4869" w:rsidRDefault="00B8606F" w:rsidP="008A4869">
      <w:r>
        <w:fldChar w:fldCharType="begin"/>
      </w:r>
      <w:r>
        <w:instrText xml:space="preserve"> REF _Ref458150499 \h </w:instrText>
      </w:r>
      <w:r>
        <w:fldChar w:fldCharType="separate"/>
      </w:r>
      <w:r w:rsidR="00AD44BE">
        <w:t xml:space="preserve">Figure </w:t>
      </w:r>
      <w:r w:rsidR="00AD44BE">
        <w:rPr>
          <w:noProof/>
        </w:rPr>
        <w:t>23</w:t>
      </w:r>
      <w:r>
        <w:fldChar w:fldCharType="end"/>
      </w:r>
      <w:r>
        <w:t xml:space="preserve"> </w:t>
      </w:r>
      <w:r w:rsidR="00E25BD7" w:rsidRPr="008A4869">
        <w:t xml:space="preserve">shows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AD44BE">
        <w:t>2</w:t>
      </w:r>
      <w:r w:rsidR="00424648">
        <w:fldChar w:fldCharType="end"/>
      </w:r>
      <w:r w:rsidR="00424648">
        <w:t>])</w:t>
      </w:r>
      <w:r w:rsidR="00E25BD7" w:rsidRPr="008A4869">
        <w:t xml:space="preserve"> located in Elba </w:t>
      </w:r>
      <w:r w:rsidR="002670FA" w:rsidRPr="008A4869">
        <w:t>Island</w:t>
      </w:r>
      <w:r w:rsidR="00E25BD7" w:rsidRPr="008A4869">
        <w:t xml:space="preserve"> showing how the geomorphologic feature </w:t>
      </w:r>
      <w:r w:rsidR="002670FA">
        <w:t>related to</w:t>
      </w:r>
      <w:r w:rsidR="00E25BD7" w:rsidRPr="008A4869">
        <w:t xml:space="preserve"> the geologic units it is made of.</w:t>
      </w:r>
    </w:p>
    <w:p w14:paraId="1CDEFE6F" w14:textId="7D3D30A1" w:rsidR="00174A58" w:rsidRPr="00174A58" w:rsidRDefault="00174A58" w:rsidP="002670FA">
      <w:pPr>
        <w:pStyle w:val="Heading5"/>
      </w:pPr>
      <w:proofErr w:type="gramStart"/>
      <w:r w:rsidRPr="00174A58">
        <w:t>unitDescription</w:t>
      </w:r>
      <w:proofErr w:type="gramEnd"/>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09" w:name="BKM_4E3AD03A_F983_4BE7_BAD7_D46FA41454DA"/>
      <w:bookmarkEnd w:id="309"/>
    </w:p>
    <w:p w14:paraId="4D045EDB" w14:textId="15148CA1" w:rsidR="003D6337" w:rsidRPr="002670FA" w:rsidRDefault="008D422E" w:rsidP="002670FA">
      <w:pPr>
        <w:pStyle w:val="Heading5"/>
        <w:rPr>
          <w:lang w:val="en-CA"/>
        </w:rPr>
      </w:pPr>
      <w:proofErr w:type="gramStart"/>
      <w:r>
        <w:rPr>
          <w:lang w:val="en-CA"/>
        </w:rPr>
        <w:t>a</w:t>
      </w:r>
      <w:r w:rsidR="003D6337" w:rsidRPr="00D970E9">
        <w:rPr>
          <w:lang w:val="en-CA"/>
        </w:rPr>
        <w:t>ctivity</w:t>
      </w:r>
      <w:proofErr w:type="gramEnd"/>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10" w:name="BKM_D58E407D_6BD7_451C_AC84_ED75498146C5"/>
      <w:bookmarkStart w:id="311" w:name="BKM_60D7A041_DA67_4836_A9CF_067E59A5AD76"/>
      <w:bookmarkEnd w:id="310"/>
      <w:bookmarkEnd w:id="311"/>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Heading3"/>
        <w:rPr>
          <w:lang w:val="en-CA"/>
        </w:rPr>
      </w:pPr>
      <w:bookmarkStart w:id="312" w:name="BKM_226E2406_CB91_4741_B565_53E336A2E054"/>
      <w:bookmarkStart w:id="313" w:name="BKM_FB2680F3_627E_464F_82B9_677F1AC277D7"/>
      <w:bookmarkStart w:id="314" w:name="_Toc458154221"/>
      <w:bookmarkEnd w:id="312"/>
      <w:bookmarkEnd w:id="313"/>
      <w:r>
        <w:rPr>
          <w:lang w:val="en-CA"/>
        </w:rPr>
        <w:t>Collection</w:t>
      </w:r>
      <w:bookmarkEnd w:id="314"/>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Caption"/>
      </w:pPr>
      <w:bookmarkStart w:id="315" w:name="_Ref432749513"/>
      <w:r>
        <w:t xml:space="preserve">Figure </w:t>
      </w:r>
      <w:r w:rsidR="00673E83">
        <w:fldChar w:fldCharType="begin"/>
      </w:r>
      <w:r w:rsidR="00673E83">
        <w:instrText xml:space="preserve"> SEQ Figure \* ARABIC </w:instrText>
      </w:r>
      <w:r w:rsidR="00673E83">
        <w:fldChar w:fldCharType="separate"/>
      </w:r>
      <w:r w:rsidR="00AD44BE">
        <w:rPr>
          <w:noProof/>
        </w:rPr>
        <w:t>24</w:t>
      </w:r>
      <w:r w:rsidR="00673E83">
        <w:rPr>
          <w:noProof/>
        </w:rPr>
        <w:fldChar w:fldCharType="end"/>
      </w:r>
      <w:bookmarkEnd w:id="315"/>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Heading5"/>
      </w:pPr>
      <w:proofErr w:type="gramStart"/>
      <w:r>
        <w:t>m</w:t>
      </w:r>
      <w:r w:rsidR="00C800D0">
        <w:t>ember</w:t>
      </w:r>
      <w:proofErr w:type="gramEnd"/>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AD44BE">
        <w:t xml:space="preserve">Figure </w:t>
      </w:r>
      <w:r w:rsidR="00AD44BE">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AD44BE">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AD44BE">
        <w:t xml:space="preserve">Table </w:t>
      </w:r>
      <w:r w:rsidR="00AD44BE">
        <w:rPr>
          <w:noProof/>
        </w:rPr>
        <w:t>3</w:t>
      </w:r>
      <w:r w:rsidR="00AD44BE">
        <w:t xml:space="preserve"> </w:t>
      </w:r>
      <w:r w:rsidR="00AD44BE" w:rsidRPr="00AD44BE">
        <w:rPr>
          <w:rStyle w:val="Entity"/>
        </w:rPr>
        <w:t>GSMLItem</w:t>
      </w:r>
      <w:r w:rsidR="00AD44BE">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Caption"/>
        <w:keepNext/>
      </w:pPr>
      <w:bookmarkStart w:id="316" w:name="_Ref440205961"/>
      <w:proofErr w:type="gramStart"/>
      <w:r>
        <w:t xml:space="preserve">Table </w:t>
      </w:r>
      <w:proofErr w:type="gramEnd"/>
      <w:r w:rsidR="00415E41">
        <w:fldChar w:fldCharType="begin"/>
      </w:r>
      <w:r w:rsidR="00415E41">
        <w:instrText xml:space="preserve"> SEQ Table \* ARABIC </w:instrText>
      </w:r>
      <w:r w:rsidR="00415E41">
        <w:fldChar w:fldCharType="separate"/>
      </w:r>
      <w:r w:rsidR="00AD44BE">
        <w:rPr>
          <w:noProof/>
        </w:rPr>
        <w:t>3</w:t>
      </w:r>
      <w:r w:rsidR="00415E41">
        <w:fldChar w:fldCharType="end"/>
      </w:r>
      <w:proofErr w:type="gramStart"/>
      <w:r>
        <w:t xml:space="preserve"> GSMLItem property</w:t>
      </w:r>
      <w:bookmarkEnd w:id="316"/>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7" w:name="_Toc458154222"/>
      <w:r>
        <w:rPr>
          <w:lang w:val="en-CA"/>
        </w:rPr>
        <w:t>GeoSciML Data Types</w:t>
      </w:r>
      <w:bookmarkEnd w:id="317"/>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AD44BE">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Heading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3AC1B7F" w:rsidR="00245451" w:rsidRPr="00D12552" w:rsidRDefault="00245451" w:rsidP="00DE367C">
            <w:pPr>
              <w:pStyle w:val="Tabletext10"/>
              <w:jc w:val="left"/>
              <w:rPr>
                <w:rStyle w:val="reqtext"/>
                <w:lang w:val="en-CA"/>
              </w:rPr>
            </w:pPr>
            <w:r>
              <w:t>At least one of polarity, azimut</w:t>
            </w:r>
            <w:r w:rsidR="00B8606F">
              <w:t>h or dip SHALL not be nul</w:t>
            </w:r>
            <w:r>
              <w:t>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18" w:name="_Ref440279067"/>
      <w:proofErr w:type="gramStart"/>
      <w:r>
        <w:rPr>
          <w:lang w:val="en-CA"/>
        </w:rPr>
        <w:t>c</w:t>
      </w:r>
      <w:r w:rsidRPr="00D970E9">
        <w:rPr>
          <w:lang w:val="en-CA"/>
        </w:rPr>
        <w:t>onvention</w:t>
      </w:r>
      <w:bookmarkEnd w:id="318"/>
      <w:proofErr w:type="gramEnd"/>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AD44BE">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bookmarkStart w:id="319" w:name="_Ref457744993"/>
      <w:r>
        <w:t>GSML_LinearOrientation</w:t>
      </w:r>
      <w:bookmarkEnd w:id="319"/>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07842239"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w:t>
            </w:r>
            <w:r w:rsidR="00B8606F">
              <w:rPr>
                <w:rFonts w:ascii="Segoe UI" w:hAnsi="Segoe UI" w:cs="Segoe UI"/>
                <w:sz w:val="18"/>
                <w:szCs w:val="18"/>
                <w:lang w:val="en-CA"/>
              </w:rPr>
              <w:t>ul</w:t>
            </w:r>
            <w:r w:rsidRPr="0046445D">
              <w:rPr>
                <w:rFonts w:ascii="Segoe UI" w:hAnsi="Segoe UI" w:cs="Segoe UI"/>
                <w:sz w:val="18"/>
                <w:szCs w:val="18"/>
                <w:lang w:val="en-CA"/>
              </w:rPr>
              <w:t>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proofErr w:type="gramStart"/>
      <w:r>
        <w:t>directed</w:t>
      </w:r>
      <w:proofErr w:type="gramEnd"/>
    </w:p>
    <w:p w14:paraId="6F529850" w14:textId="3B816F3F"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rsidR="00424648">
        <w:t xml:space="preserve"> from a controlled vocabulary.</w:t>
      </w:r>
    </w:p>
    <w:p w14:paraId="4EAA19B1" w14:textId="647ECF6A" w:rsidR="00245451" w:rsidRPr="007F03F0" w:rsidRDefault="00245451" w:rsidP="007F03F0">
      <w:pPr>
        <w:pStyle w:val="Heading5"/>
      </w:pPr>
      <w:proofErr w:type="gramStart"/>
      <w:r w:rsidRPr="007F03F0">
        <w:t>plunge</w:t>
      </w:r>
      <w:proofErr w:type="gramEnd"/>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proofErr w:type="gramStart"/>
      <w:r>
        <w:t>t</w:t>
      </w:r>
      <w:r w:rsidR="009F2754">
        <w:t>rend</w:t>
      </w:r>
      <w:proofErr w:type="gramEnd"/>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AD44BE">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Heading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20" w:name="_Ref446254520"/>
      <w:r>
        <w:lastRenderedPageBreak/>
        <w:t>GSML_QuantityRange</w:t>
      </w:r>
      <w:bookmarkEnd w:id="320"/>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w:t>
      </w:r>
      <w:proofErr w:type="gramStart"/>
      <w:r>
        <w:t>Filter Encoding Specification 2.0 – OGC 09-029r2)</w:t>
      </w:r>
      <w:r w:rsidR="00853941">
        <w:t>.</w:t>
      </w:r>
      <w:proofErr w:type="gramEnd"/>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AD44BE">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4D46FD3E"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sidR="00DF0318">
              <w:rPr>
                <w:rStyle w:val="requri"/>
                <w:lang w:val="en-CA"/>
              </w:rPr>
              <w:t>quantity-range-</w:t>
            </w:r>
            <w:r>
              <w:rPr>
                <w:rStyle w:val="requri"/>
                <w:lang w:val="en-CA"/>
              </w:rPr>
              <w:t>order</w:t>
            </w:r>
          </w:p>
        </w:tc>
        <w:tc>
          <w:tcPr>
            <w:tcW w:w="4678" w:type="dxa"/>
            <w:tcBorders>
              <w:left w:val="nil"/>
            </w:tcBorders>
            <w:shd w:val="clear" w:color="auto" w:fill="auto"/>
          </w:tcPr>
          <w:p w14:paraId="5CD0F06C" w14:textId="167605CC" w:rsidR="00806192" w:rsidRPr="00D12552" w:rsidRDefault="00FA4FE3" w:rsidP="00DE367C">
            <w:pPr>
              <w:pStyle w:val="Tabletext10"/>
              <w:jc w:val="left"/>
              <w:rPr>
                <w:rStyle w:val="reqtext"/>
                <w:lang w:val="en-CA"/>
              </w:rPr>
            </w:pPr>
            <w:r w:rsidRPr="00FA4FE3">
              <w:t xml:space="preserve">The QuantityRange lowerValue SHALL be less than or equal to the upperValue.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00303D23" w:rsidR="00806192" w:rsidRPr="00D12552" w:rsidRDefault="00FA4FE3" w:rsidP="00DD26B8">
            <w:pPr>
              <w:pStyle w:val="Tabletext10"/>
              <w:jc w:val="left"/>
              <w:rPr>
                <w:rStyle w:val="reqtext"/>
                <w:lang w:val="en-CA"/>
              </w:rPr>
            </w:pPr>
            <w:r w:rsidRPr="00FA4FE3">
              <w:t xml:space="preserve">The QuantityRange’s </w:t>
            </w:r>
            <w:proofErr w:type="gramStart"/>
            <w:r w:rsidRPr="00FA4FE3">
              <w:t>value[</w:t>
            </w:r>
            <w:proofErr w:type="gramEnd"/>
            <w:r w:rsidRPr="00FA4FE3">
              <w:t>0] SHALL provide the same value as lowerValue and value[1] SHALL provide the same value as upperValue.</w:t>
            </w:r>
          </w:p>
        </w:tc>
      </w:tr>
    </w:tbl>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lastRenderedPageBreak/>
        <w:t>lowerValue</w:t>
      </w:r>
      <w:proofErr w:type="gramEnd"/>
    </w:p>
    <w:p w14:paraId="2218F83A" w14:textId="6F959F5F" w:rsidR="00E62F4E"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7DB40154" w14:textId="35BCABD6" w:rsidR="00476D1D" w:rsidRPr="00476D1D" w:rsidRDefault="00476D1D" w:rsidP="007F03F0">
      <w:pPr>
        <w:pStyle w:val="Heading5"/>
      </w:pPr>
      <w:proofErr w:type="gramStart"/>
      <w:r>
        <w:t>upperValue</w:t>
      </w:r>
      <w:proofErr w:type="gramEnd"/>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AD44BE">
        <w:rPr>
          <w:noProof/>
        </w:rPr>
        <w:t>27</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1" w:name="_Toc458154223"/>
      <w:r>
        <w:rPr>
          <w:lang w:val="en-CA"/>
        </w:rPr>
        <w:t>GeoSciML basic vocabularies</w:t>
      </w:r>
      <w:bookmarkEnd w:id="321"/>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AD44BE">
        <w:t xml:space="preserve">Table </w:t>
      </w:r>
      <w:r w:rsidR="00AD44BE">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AD44BE">
        <w:rPr>
          <w:lang w:val="en-CA"/>
        </w:rPr>
        <w:t>8.2.7</w:t>
      </w:r>
      <w:r w:rsidR="00424648">
        <w:rPr>
          <w:lang w:val="en-CA"/>
        </w:rPr>
        <w:fldChar w:fldCharType="end"/>
      </w:r>
    </w:p>
    <w:p w14:paraId="090C5302" w14:textId="1ECB529C" w:rsidR="003C190E" w:rsidRDefault="003C190E" w:rsidP="003C190E">
      <w:pPr>
        <w:pStyle w:val="Caption"/>
        <w:keepNext/>
      </w:pPr>
      <w:bookmarkStart w:id="322" w:name="_Ref432861594"/>
      <w:proofErr w:type="gramStart"/>
      <w:r>
        <w:t xml:space="preserve">Table </w:t>
      </w:r>
      <w:proofErr w:type="gramEnd"/>
      <w:r w:rsidR="00415E41">
        <w:fldChar w:fldCharType="begin"/>
      </w:r>
      <w:r w:rsidR="00415E41">
        <w:instrText xml:space="preserve"> SEQ Table \* ARABIC </w:instrText>
      </w:r>
      <w:r w:rsidR="00415E41">
        <w:fldChar w:fldCharType="separate"/>
      </w:r>
      <w:r w:rsidR="00AD44BE">
        <w:rPr>
          <w:noProof/>
        </w:rPr>
        <w:t>4</w:t>
      </w:r>
      <w:r w:rsidR="00415E41">
        <w:fldChar w:fldCharType="end"/>
      </w:r>
      <w:bookmarkEnd w:id="322"/>
      <w:proofErr w:type="gramStart"/>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23" w:name="_Toc458154224"/>
      <w:r>
        <w:rPr>
          <w:lang w:val="en-CA"/>
        </w:rPr>
        <w:t>Instance example</w:t>
      </w:r>
      <w:r w:rsidR="00E62F4E">
        <w:rPr>
          <w:lang w:val="en-CA"/>
        </w:rPr>
        <w:t>s</w:t>
      </w:r>
      <w:bookmarkEnd w:id="323"/>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AD44BE">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AD44BE">
        <w:t xml:space="preserve">Figure </w:t>
      </w:r>
      <w:r w:rsidR="00AD44BE">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AD44BE">
        <w:t xml:space="preserve">Figure </w:t>
      </w:r>
      <w:r w:rsidR="00AD44BE">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24" w:name="_Ref440297651"/>
      <w:r>
        <w:t xml:space="preserve">Figure </w:t>
      </w:r>
      <w:r>
        <w:fldChar w:fldCharType="begin"/>
      </w:r>
      <w:r>
        <w:instrText xml:space="preserve"> SEQ Figure \* ARABIC </w:instrText>
      </w:r>
      <w:r>
        <w:fldChar w:fldCharType="separate"/>
      </w:r>
      <w:r w:rsidR="00AD44BE">
        <w:rPr>
          <w:noProof/>
        </w:rPr>
        <w:t>28</w:t>
      </w:r>
      <w:r>
        <w:fldChar w:fldCharType="end"/>
      </w:r>
      <w:bookmarkEnd w:id="324"/>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25" w:name="_Ref440297725"/>
      <w:r>
        <w:t xml:space="preserve">Figure </w:t>
      </w:r>
      <w:r>
        <w:fldChar w:fldCharType="begin"/>
      </w:r>
      <w:r>
        <w:instrText xml:space="preserve"> SEQ Figure \* ARABIC </w:instrText>
      </w:r>
      <w:r>
        <w:fldChar w:fldCharType="separate"/>
      </w:r>
      <w:r w:rsidR="00AD44BE">
        <w:rPr>
          <w:noProof/>
        </w:rPr>
        <w:t>29</w:t>
      </w:r>
      <w:r>
        <w:fldChar w:fldCharType="end"/>
      </w:r>
      <w:bookmarkEnd w:id="325"/>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AD44BE">
        <w:t xml:space="preserve">Figure </w:t>
      </w:r>
      <w:r w:rsidR="00AD44BE">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26" w:name="_Ref440297766"/>
      <w:r>
        <w:t xml:space="preserve">Figure </w:t>
      </w:r>
      <w:r>
        <w:fldChar w:fldCharType="begin"/>
      </w:r>
      <w:r>
        <w:instrText xml:space="preserve"> SEQ Figure \* ARABIC </w:instrText>
      </w:r>
      <w:r>
        <w:fldChar w:fldCharType="separate"/>
      </w:r>
      <w:r w:rsidR="00AD44BE">
        <w:rPr>
          <w:noProof/>
        </w:rPr>
        <w:t>30</w:t>
      </w:r>
      <w:r>
        <w:fldChar w:fldCharType="end"/>
      </w:r>
      <w:bookmarkEnd w:id="32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AD44BE">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27" w:name="_Ref440187941"/>
      <w:bookmarkStart w:id="328" w:name="_Toc458154225"/>
      <w:r w:rsidRPr="00D12552">
        <w:rPr>
          <w:lang w:val="en-CA"/>
        </w:rPr>
        <w:lastRenderedPageBreak/>
        <w:t xml:space="preserve">GeoSciML </w:t>
      </w:r>
      <w:r>
        <w:rPr>
          <w:lang w:val="en-CA"/>
        </w:rPr>
        <w:t>Extension</w:t>
      </w:r>
      <w:r w:rsidRPr="00D12552">
        <w:rPr>
          <w:lang w:val="en-CA"/>
        </w:rPr>
        <w:t xml:space="preserve"> Requirements </w:t>
      </w:r>
      <w:bookmarkEnd w:id="327"/>
      <w:r w:rsidR="008B01F3" w:rsidRPr="00D12552">
        <w:rPr>
          <w:lang w:val="en-CA"/>
        </w:rPr>
        <w:t>Class</w:t>
      </w:r>
      <w:r w:rsidR="008B01F3">
        <w:rPr>
          <w:lang w:val="en-CA"/>
        </w:rPr>
        <w:t xml:space="preserve"> </w:t>
      </w:r>
      <w:r w:rsidR="008B01F3">
        <w:t>(</w:t>
      </w:r>
      <w:r w:rsidR="00052694">
        <w:t>Normative)</w:t>
      </w:r>
      <w:bookmarkEnd w:id="32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FA4FE3"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FA4FE3" w:rsidRDefault="00FB2691" w:rsidP="00513449">
            <w:pPr>
              <w:keepNext/>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Requirements Class</w:t>
            </w:r>
          </w:p>
        </w:tc>
      </w:tr>
      <w:tr w:rsidR="00FB2691" w:rsidRPr="00FA4FE3"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Style w:val="requri"/>
                <w:rFonts w:ascii="Calibri" w:hAnsi="Calibri"/>
                <w:szCs w:val="18"/>
                <w:lang w:val="en-CA"/>
              </w:rPr>
              <w:t>/req/gsml4-extension</w:t>
            </w:r>
          </w:p>
        </w:tc>
      </w:tr>
      <w:tr w:rsidR="00FB2691" w:rsidRPr="00FA4FE3"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FA4FE3" w:rsidRDefault="005E33CD" w:rsidP="00501FA1">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 xml:space="preserve">Encoding </w:t>
            </w:r>
          </w:p>
        </w:tc>
      </w:tr>
      <w:tr w:rsidR="00FB2691" w:rsidRPr="00FA4FE3"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FA4FE3" w:rsidRDefault="00FB2691"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/req/gsml4-basic</w:t>
            </w:r>
          </w:p>
        </w:tc>
      </w:tr>
      <w:tr w:rsidR="00845595" w:rsidRPr="00FA4FE3"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FA4FE3" w:rsidRDefault="00845595"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FA4FE3" w:rsidRDefault="00A052E8"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w:t>
            </w:r>
            <w:r w:rsidR="00845595" w:rsidRPr="00FA4FE3">
              <w:rPr>
                <w:rFonts w:ascii="Calibri" w:eastAsia="MS Mincho" w:hAnsi="Calibri"/>
                <w:sz w:val="18"/>
                <w:szCs w:val="18"/>
                <w:lang w:val="en-CA"/>
              </w:rPr>
              <w:t>gsml4-geologictime</w:t>
            </w:r>
          </w:p>
        </w:tc>
      </w:tr>
      <w:tr w:rsidR="00FB2691" w:rsidRPr="00FA4FE3"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FA4FE3" w:rsidRDefault="00FB2691" w:rsidP="00513449">
            <w:pPr>
              <w:spacing w:before="100" w:beforeAutospacing="1" w:after="100" w:afterAutospacing="1" w:line="230" w:lineRule="atLeast"/>
              <w:rPr>
                <w:rFonts w:ascii="Calibri" w:eastAsia="MS Mincho" w:hAnsi="Calibri"/>
                <w:b/>
                <w:sz w:val="18"/>
                <w:szCs w:val="18"/>
                <w:lang w:val="en-CA"/>
              </w:rPr>
            </w:pPr>
            <w:r w:rsidRPr="00FA4FE3">
              <w:rPr>
                <w:rFonts w:ascii="Calibri" w:eastAsia="MS Mincho" w:hAnsi="Calibri"/>
                <w:b/>
                <w:sz w:val="18"/>
                <w:szCs w:val="18"/>
                <w:lang w:val="en-CA"/>
              </w:rPr>
              <w:t xml:space="preserve">/req/gsml4-extension/geologicfeature-history </w:t>
            </w:r>
          </w:p>
          <w:p w14:paraId="5CD7AE7F" w14:textId="460891E8" w:rsidR="00FB2691" w:rsidRPr="00FA4FE3" w:rsidRDefault="00FB2691" w:rsidP="00FA4FE3">
            <w:pPr>
              <w:spacing w:before="100" w:beforeAutospacing="1" w:after="100" w:afterAutospacing="1" w:line="230" w:lineRule="atLeast"/>
              <w:rPr>
                <w:rFonts w:ascii="Calibri" w:eastAsia="MS Mincho" w:hAnsi="Calibri"/>
                <w:sz w:val="18"/>
                <w:szCs w:val="18"/>
                <w:lang w:val="en-CA"/>
              </w:rPr>
            </w:pPr>
            <w:r w:rsidRPr="00FA4FE3">
              <w:rPr>
                <w:rFonts w:ascii="Calibri" w:eastAsia="MS Mincho" w:hAnsi="Calibri"/>
                <w:sz w:val="18"/>
                <w:szCs w:val="18"/>
                <w:lang w:val="en-CA"/>
              </w:rPr>
              <w:t xml:space="preserve">A </w:t>
            </w:r>
            <w:r w:rsidRPr="00FA4FE3">
              <w:rPr>
                <w:rStyle w:val="Entity"/>
                <w:rFonts w:eastAsia="MS Mincho"/>
                <w:sz w:val="18"/>
                <w:szCs w:val="18"/>
              </w:rPr>
              <w:t>GeologicFeatureRelation</w:t>
            </w:r>
            <w:r w:rsidRPr="00FA4FE3">
              <w:rPr>
                <w:rFonts w:ascii="Calibri" w:eastAsia="MS Mincho" w:hAnsi="Calibri"/>
                <w:sz w:val="18"/>
                <w:szCs w:val="18"/>
                <w:lang w:val="en-CA"/>
              </w:rPr>
              <w:t xml:space="preserve"> SHALL not </w:t>
            </w:r>
            <w:proofErr w:type="gramStart"/>
            <w:r w:rsidRPr="00FA4FE3">
              <w:rPr>
                <w:rFonts w:ascii="Calibri" w:eastAsia="MS Mincho" w:hAnsi="Calibri"/>
                <w:sz w:val="18"/>
                <w:szCs w:val="18"/>
                <w:lang w:val="en-CA"/>
              </w:rPr>
              <w:t>be</w:t>
            </w:r>
            <w:proofErr w:type="gramEnd"/>
            <w:r w:rsidRPr="00FA4FE3">
              <w:rPr>
                <w:rFonts w:ascii="Calibri" w:eastAsia="MS Mincho" w:hAnsi="Calibri"/>
                <w:sz w:val="18"/>
                <w:szCs w:val="18"/>
                <w:lang w:val="en-CA"/>
              </w:rPr>
              <w:t xml:space="preserve"> used </w:t>
            </w:r>
            <w:r w:rsidR="00FA4FE3" w:rsidRPr="00FA4FE3">
              <w:rPr>
                <w:rFonts w:ascii="Calibri" w:eastAsia="MS Mincho" w:hAnsi="Calibri"/>
                <w:sz w:val="18"/>
                <w:szCs w:val="18"/>
                <w:lang w:val="en-CA"/>
              </w:rPr>
              <w:t>to associate</w:t>
            </w:r>
            <w:r w:rsidRPr="00FA4FE3">
              <w:rPr>
                <w:rFonts w:ascii="Calibri" w:eastAsia="MS Mincho" w:hAnsi="Calibri"/>
                <w:sz w:val="18"/>
                <w:szCs w:val="18"/>
                <w:lang w:val="en-CA"/>
              </w:rPr>
              <w:t xml:space="preserve"> a </w:t>
            </w:r>
            <w:r w:rsidRPr="00FA4FE3">
              <w:rPr>
                <w:rStyle w:val="Entity"/>
                <w:rFonts w:eastAsia="MS Mincho"/>
                <w:sz w:val="18"/>
                <w:szCs w:val="18"/>
              </w:rPr>
              <w:t>GeologicFeature</w:t>
            </w:r>
            <w:r w:rsidRPr="00FA4FE3">
              <w:rPr>
                <w:rFonts w:ascii="Calibri" w:eastAsia="MS Mincho" w:hAnsi="Calibri"/>
                <w:sz w:val="18"/>
                <w:szCs w:val="18"/>
                <w:lang w:val="en-CA"/>
              </w:rPr>
              <w:t xml:space="preserve"> </w:t>
            </w:r>
            <w:r w:rsidR="00FA4FE3" w:rsidRPr="00FA4FE3">
              <w:rPr>
                <w:rFonts w:ascii="Calibri" w:eastAsia="MS Mincho" w:hAnsi="Calibri"/>
                <w:sz w:val="18"/>
                <w:szCs w:val="18"/>
                <w:lang w:val="en-CA"/>
              </w:rPr>
              <w:t>to a</w:t>
            </w:r>
            <w:r w:rsidRPr="00FA4FE3">
              <w:rPr>
                <w:rFonts w:ascii="Calibri" w:eastAsia="MS Mincho" w:hAnsi="Calibri"/>
                <w:sz w:val="18"/>
                <w:szCs w:val="18"/>
                <w:lang w:val="en-CA"/>
              </w:rPr>
              <w:t xml:space="preserve"> </w:t>
            </w:r>
            <w:r w:rsidRPr="00FA4FE3">
              <w:rPr>
                <w:rStyle w:val="Entity"/>
                <w:rFonts w:eastAsia="MS Mincho"/>
                <w:sz w:val="18"/>
                <w:szCs w:val="18"/>
              </w:rPr>
              <w:t>GeologicEvent</w:t>
            </w:r>
            <w:r w:rsidRPr="00FA4FE3">
              <w:rPr>
                <w:rFonts w:ascii="Calibri" w:eastAsia="MS Mincho" w:hAnsi="Calibri"/>
                <w:sz w:val="18"/>
                <w:szCs w:val="18"/>
                <w:lang w:val="en-CA"/>
              </w:rPr>
              <w:t xml:space="preserve"> if </w:t>
            </w:r>
            <w:r w:rsidR="00FA4FE3" w:rsidRPr="00FA4FE3">
              <w:rPr>
                <w:rStyle w:val="Entity"/>
                <w:rFonts w:eastAsia="MS Mincho"/>
                <w:sz w:val="18"/>
                <w:szCs w:val="18"/>
              </w:rPr>
              <w:t>GeologicFeature::</w:t>
            </w:r>
            <w:r w:rsidRPr="00FA4FE3">
              <w:rPr>
                <w:rStyle w:val="Entity"/>
                <w:rFonts w:eastAsia="MS Mincho"/>
                <w:sz w:val="18"/>
                <w:szCs w:val="18"/>
              </w:rPr>
              <w:t>geol</w:t>
            </w:r>
            <w:r w:rsidR="00FA4FE3" w:rsidRPr="00FA4FE3">
              <w:rPr>
                <w:rStyle w:val="Entity"/>
                <w:rFonts w:eastAsia="MS Mincho"/>
                <w:sz w:val="18"/>
                <w:szCs w:val="18"/>
              </w:rPr>
              <w:t>ogicHistory</w:t>
            </w:r>
            <w:r w:rsidR="00FA4FE3" w:rsidRPr="00FA4FE3">
              <w:rPr>
                <w:rFonts w:ascii="Calibri" w:eastAsia="MS Mincho" w:hAnsi="Calibri"/>
                <w:sz w:val="18"/>
                <w:szCs w:val="18"/>
                <w:lang w:val="en-CA"/>
              </w:rPr>
              <w:t xml:space="preserve"> can provide the same information</w:t>
            </w:r>
            <w:r w:rsidRPr="00FA4FE3">
              <w:rPr>
                <w:rFonts w:ascii="Calibri" w:eastAsia="MS Mincho" w:hAnsi="Calibri"/>
                <w:sz w:val="18"/>
                <w:szCs w:val="18"/>
                <w:lang w:val="en-CA"/>
              </w:rPr>
              <w:t>.</w:t>
            </w:r>
          </w:p>
        </w:tc>
      </w:tr>
      <w:tr w:rsidR="00FB2691" w:rsidRPr="00FA4FE3"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/req/gsml4-extension/contact-chronoboundary </w:t>
            </w:r>
          </w:p>
          <w:p w14:paraId="67AA169E" w14:textId="4DE0B377" w:rsidR="00FB2691" w:rsidRPr="00FA4FE3" w:rsidRDefault="00FB2691" w:rsidP="00513449">
            <w:pPr>
              <w:spacing w:before="100" w:beforeAutospacing="1" w:after="100" w:afterAutospacing="1" w:line="230" w:lineRule="atLeast"/>
              <w:jc w:val="both"/>
              <w:rPr>
                <w:rFonts w:ascii="Calibri" w:eastAsia="MS Mincho" w:hAnsi="Calibri"/>
                <w:b/>
                <w:sz w:val="18"/>
                <w:szCs w:val="18"/>
              </w:rPr>
            </w:pPr>
            <w:proofErr w:type="gramStart"/>
            <w:r w:rsidRPr="00FA4FE3">
              <w:rPr>
                <w:rStyle w:val="Entity"/>
                <w:rFonts w:eastAsia="MS Mincho"/>
                <w:sz w:val="18"/>
                <w:szCs w:val="18"/>
              </w:rPr>
              <w:t>correlatesWith</w:t>
            </w:r>
            <w:proofErr w:type="gramEnd"/>
            <w:r w:rsidRPr="00FA4FE3">
              <w:rPr>
                <w:rFonts w:ascii="Calibri" w:eastAsia="MS Mincho" w:hAnsi="Calibri"/>
                <w:sz w:val="18"/>
                <w:szCs w:val="18"/>
                <w:lang w:val="en-CA"/>
              </w:rPr>
              <w:t xml:space="preserve"> association to a </w:t>
            </w:r>
            <w:r w:rsidRPr="00FA4FE3">
              <w:rPr>
                <w:rStyle w:val="Entity"/>
                <w:rFonts w:eastAsia="MS Mincho"/>
                <w:sz w:val="18"/>
                <w:szCs w:val="18"/>
              </w:rPr>
              <w:t>GeochronologicBondary</w:t>
            </w:r>
            <w:r w:rsidRPr="00FA4FE3">
              <w:rPr>
                <w:rFonts w:ascii="Calibri" w:eastAsia="MS Mincho" w:hAnsi="Calibri"/>
                <w:sz w:val="18"/>
                <w:szCs w:val="18"/>
                <w:lang w:val="en-CA"/>
              </w:rPr>
              <w:t xml:space="preserve"> SHALL be allowed only when </w:t>
            </w:r>
            <w:r w:rsidRPr="00FA4FE3">
              <w:rPr>
                <w:rStyle w:val="Entity"/>
                <w:rFonts w:eastAsia="MS Mincho"/>
                <w:sz w:val="18"/>
                <w:szCs w:val="18"/>
              </w:rPr>
              <w:t>contactType</w:t>
            </w:r>
            <w:r w:rsidRPr="00FA4FE3">
              <w:rPr>
                <w:rFonts w:ascii="Calibri" w:eastAsia="MS Mincho" w:hAnsi="Calibri"/>
                <w:sz w:val="18"/>
                <w:szCs w:val="18"/>
                <w:lang w:val="en-CA"/>
              </w:rPr>
              <w:t xml:space="preserve"> = ChronostratigraphicBoundary.</w:t>
            </w:r>
          </w:p>
        </w:tc>
      </w:tr>
      <w:tr w:rsidR="00BB609E" w:rsidRPr="00FA4FE3" w14:paraId="48D6CB9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1724852" w14:textId="734D94A8" w:rsidR="00BB609E" w:rsidRPr="00FA4FE3" w:rsidRDefault="00BB609E" w:rsidP="00513449">
            <w:pPr>
              <w:spacing w:before="100" w:beforeAutospacing="1" w:after="100" w:afterAutospacing="1" w:line="230" w:lineRule="atLeast"/>
              <w:jc w:val="both"/>
              <w:rPr>
                <w:rFonts w:ascii="Calibri" w:eastAsia="MS Mincho" w:hAnsi="Calibri"/>
                <w:b/>
                <w:sz w:val="18"/>
                <w:szCs w:val="18"/>
                <w:lang w:val="en-CA"/>
              </w:rPr>
            </w:pPr>
            <w:r>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55CC23C" w14:textId="77777777" w:rsidR="00BB609E" w:rsidRDefault="00BB609E" w:rsidP="00513449">
            <w:pPr>
              <w:spacing w:before="100" w:beforeAutospacing="1" w:after="100" w:afterAutospacing="1" w:line="230" w:lineRule="atLeast"/>
              <w:jc w:val="both"/>
              <w:rPr>
                <w:rStyle w:val="requri"/>
                <w:lang w:val="en-CA"/>
              </w:rPr>
            </w:pPr>
            <w:r>
              <w:rPr>
                <w:rStyle w:val="requri"/>
                <w:lang w:val="en-CA"/>
              </w:rPr>
              <w:t>/req/gsml4-extension</w:t>
            </w:r>
            <w:r w:rsidRPr="00D12552">
              <w:rPr>
                <w:rStyle w:val="requri"/>
                <w:lang w:val="en-CA"/>
              </w:rPr>
              <w:t>/</w:t>
            </w:r>
            <w:r>
              <w:rPr>
                <w:rStyle w:val="requri"/>
                <w:lang w:val="en-CA"/>
              </w:rPr>
              <w:t>slipComponents-slip</w:t>
            </w:r>
          </w:p>
          <w:p w14:paraId="784D4ED9" w14:textId="69908293" w:rsidR="00BB609E" w:rsidRPr="00FA4FE3" w:rsidRDefault="00BB609E" w:rsidP="00513449">
            <w:pPr>
              <w:spacing w:before="100" w:beforeAutospacing="1" w:after="100" w:afterAutospacing="1" w:line="230" w:lineRule="atLeast"/>
              <w:jc w:val="both"/>
              <w:rPr>
                <w:rFonts w:ascii="Calibri" w:eastAsia="MS Mincho" w:hAnsi="Calibri"/>
                <w:b/>
                <w:sz w:val="18"/>
                <w:szCs w:val="18"/>
                <w:lang w:val="en-CA"/>
              </w:rPr>
            </w:pPr>
            <w:r w:rsidRPr="00707C33">
              <w:rPr>
                <w:rStyle w:val="Entity"/>
              </w:rPr>
              <w:t>SlipComponents</w:t>
            </w:r>
            <w:r>
              <w:rPr>
                <w:rStyle w:val="reqtext"/>
                <w:lang w:val="en-CA"/>
              </w:rPr>
              <w:t xml:space="preserve"> SHALL have at least one of heave, horizontalSlip or throw be a non-null value.</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9" w:name="_Toc458154226"/>
      <w:r>
        <w:rPr>
          <w:lang w:val="en-CA"/>
        </w:rPr>
        <w:t>Geologic Relations</w:t>
      </w:r>
      <w:bookmarkEnd w:id="329"/>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371D79" w:rsidRDefault="00371D79">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371D79" w:rsidRDefault="00371D79">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371D79" w:rsidRDefault="00371D79">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371D79" w:rsidRDefault="00371D79">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371D79" w:rsidRDefault="00371D79">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371D79" w:rsidRDefault="00371D79">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371D79" w:rsidRDefault="00371D79">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371D79" w:rsidRDefault="00371D79">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371D79" w:rsidRDefault="00371D79">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371D79" w:rsidRDefault="00371D79">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371D79" w:rsidRDefault="00371D79">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371D79" w:rsidRDefault="00371D79">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371D79" w:rsidRDefault="00371D79">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371D79" w:rsidRDefault="00371D79">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371D79" w:rsidRDefault="00371D79">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371D79" w:rsidRDefault="00371D79">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371D79" w:rsidRDefault="00371D79">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371D79" w:rsidRDefault="00371D79">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371D79" w:rsidRDefault="00371D79">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371D79" w:rsidRDefault="00371D79">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371D79" w:rsidRDefault="00371D79">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371D79" w:rsidRDefault="00371D79">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371D79" w:rsidRDefault="00371D79">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371D79" w:rsidRDefault="00371D79">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371D79" w:rsidRDefault="00371D79">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371D79" w:rsidRDefault="00371D79">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371D79" w:rsidRDefault="00371D79">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439" name="Rectangle 316"/>
                        <wps:cNvSpPr>
                          <a:spLocks noChangeArrowheads="1"/>
                        </wps:cNvSpPr>
                        <wps:spPr bwMode="auto">
                          <a:xfrm>
                            <a:off x="463532" y="2197584"/>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371D79" w:rsidRDefault="00371D79">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371D79" w:rsidRDefault="00371D79">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371D79" w:rsidRDefault="00371D79">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371D79" w:rsidRDefault="00371D79">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371D79" w:rsidRDefault="00371D79">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371D79" w:rsidRDefault="00371D79">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371D79" w:rsidRDefault="00371D79">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371D79" w:rsidRDefault="00371D79">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371D79" w:rsidRDefault="00371D79">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371D79" w:rsidRDefault="00371D79">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371D79" w:rsidRDefault="00371D79">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371D79" w:rsidRDefault="00371D79">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371D79" w:rsidRDefault="00371D79">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371D79" w:rsidRDefault="00371D79">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B3u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371D79" w:rsidRDefault="00371D79">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371D79" w:rsidRDefault="00371D79">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371D79" w:rsidRDefault="00371D79">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371D79" w:rsidRDefault="00371D79">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371D79" w:rsidRDefault="00371D79">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371D79" w:rsidRDefault="00371D79">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371D79" w:rsidRDefault="00371D79">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371D79" w:rsidRDefault="00371D79">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371D79" w:rsidRDefault="00371D79">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371D79" w:rsidRDefault="00371D79">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371D79" w:rsidRDefault="00371D79">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371D79" w:rsidRDefault="00371D79">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371D79" w:rsidRDefault="00371D79">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371D79" w:rsidRDefault="00371D79">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371D79" w:rsidRDefault="00371D79">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371D79" w:rsidRDefault="00371D79">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371D79" w:rsidRDefault="00371D79">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371D79" w:rsidRDefault="00371D79">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371D79" w:rsidRDefault="00371D79">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371D79" w:rsidRDefault="00371D79">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371D79" w:rsidRDefault="00371D79">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371D79" w:rsidRDefault="00371D79">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371D79" w:rsidRDefault="00371D79">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371D79" w:rsidRDefault="00371D79">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371D79" w:rsidRDefault="00371D79">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371D79" w:rsidRDefault="00371D79">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371D79" w:rsidRDefault="00371D79">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371D79" w:rsidRDefault="00371D79">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371D79" w:rsidRDefault="00371D79">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371D79" w:rsidRDefault="00371D79">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371D79" w:rsidRDefault="00371D79">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371D79" w:rsidRDefault="00371D79">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371D79" w:rsidRDefault="00371D79">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371D79" w:rsidRDefault="00371D79">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371D79" w:rsidRDefault="00371D79">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371D79" w:rsidRDefault="00371D79">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371D79" w:rsidRDefault="00371D79">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371D79" w:rsidRDefault="00371D79">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316" o:spid="_x0000_s1312" style="position:absolute;left:4635;top:21975;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371D79" w:rsidRDefault="00371D79">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371D79" w:rsidRDefault="00371D79">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371D79" w:rsidRDefault="00371D79">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371D79" w:rsidRDefault="00371D79">
                        <w:proofErr w:type="gramStart"/>
                        <w:r>
                          <w:rPr>
                            <w:rFonts w:ascii="Arial" w:hAnsi="Arial" w:cs="Arial"/>
                            <w:color w:val="000000"/>
                            <w:sz w:val="10"/>
                            <w:szCs w:val="10"/>
                          </w:rPr>
                          <w:t>0..*</w:t>
                        </w:r>
                        <w:proofErr w:type="gramEnd"/>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371D79" w:rsidRDefault="00371D79">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371D79" w:rsidRDefault="00371D79">
                        <w:proofErr w:type="gramStart"/>
                        <w:r>
                          <w:rPr>
                            <w:rFonts w:ascii="Arial" w:hAnsi="Arial" w:cs="Arial"/>
                            <w:color w:val="000000"/>
                            <w:sz w:val="10"/>
                            <w:szCs w:val="10"/>
                          </w:rPr>
                          <w:t>0..*</w:t>
                        </w:r>
                        <w:proofErr w:type="gramEnd"/>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371D79" w:rsidRDefault="00371D79">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371D79" w:rsidRDefault="00371D79">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371D79" w:rsidRDefault="00371D79">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371D79" w:rsidRDefault="00371D79">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371D79" w:rsidRDefault="00371D79">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371D79" w:rsidRDefault="00371D79">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371D79" w:rsidRDefault="00371D79">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371D79" w:rsidRDefault="00371D79">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ListParagraph"/>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ListParagraph"/>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293ADB18" w:rsidR="00894DAA" w:rsidRPr="00D12552" w:rsidRDefault="00DD6CCE" w:rsidP="00FA4FE3">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w:t>
            </w:r>
            <w:r w:rsidR="00FA4FE3">
              <w:rPr>
                <w:rStyle w:val="reqtext"/>
                <w:lang w:val="en-CA"/>
              </w:rPr>
              <w:t>provide the same information.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330" w:name="_Ref440189613"/>
      <w:r>
        <w:rPr>
          <w:lang w:val="en-CA"/>
        </w:rPr>
        <w:t>GeologicFeatureRelation</w:t>
      </w:r>
      <w:bookmarkEnd w:id="33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34</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proofErr w:type="gramStart"/>
      <w:r w:rsidRPr="00D970E9">
        <w:rPr>
          <w:lang w:val="en-CA"/>
        </w:rPr>
        <w:t>relationship</w:t>
      </w:r>
      <w:bookmarkStart w:id="331" w:name="BKM_D050A55A_5C1C_4F4B_986C_7C31687F2ED2"/>
      <w:bookmarkEnd w:id="331"/>
      <w:proofErr w:type="gramEnd"/>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proofErr w:type="gramStart"/>
      <w:r w:rsidRPr="000944A6">
        <w:rPr>
          <w:lang w:val="en-CA"/>
        </w:rPr>
        <w:t>sourceRole</w:t>
      </w:r>
      <w:proofErr w:type="gramEnd"/>
    </w:p>
    <w:p w14:paraId="01448E3E" w14:textId="594F64E4" w:rsidR="000944A6" w:rsidRPr="00424648" w:rsidRDefault="000944A6" w:rsidP="00424648">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Heading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32" w:name="BKM_18C9D12A_7280_4CA8_9066_431A68398F08"/>
      <w:bookmarkStart w:id="333" w:name="BKM_B740241F_3BC0_40B4_9972_D590F470452B"/>
      <w:bookmarkStart w:id="334" w:name="BKM_38727CDD_F0E8_4D00_A48C_555F0912BF41"/>
      <w:bookmarkEnd w:id="332"/>
      <w:bookmarkEnd w:id="333"/>
      <w:bookmarkEnd w:id="334"/>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35" w:name="BKM_C0695B09_DC02_4BDD_AE59_38E8AE1F4632"/>
      <w:bookmarkEnd w:id="335"/>
      <w:proofErr w:type="gramStart"/>
      <w:r>
        <w:rPr>
          <w:lang w:val="en-CA"/>
        </w:rPr>
        <w:t>relationship</w:t>
      </w:r>
      <w:proofErr w:type="gramEnd"/>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proofErr w:type="gramStart"/>
      <w:r w:rsidRPr="001150E2">
        <w:rPr>
          <w:lang w:val="en-CA"/>
        </w:rPr>
        <w:t>targetRole</w:t>
      </w:r>
      <w:proofErr w:type="gramEnd"/>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6" w:name="BKM_F11CCC02_4943_439C_97BD_3878F0BA0970"/>
      <w:bookmarkStart w:id="337" w:name="BKM_8ABBD347_C257_4419_A3F6_0485375DCF7F"/>
      <w:bookmarkStart w:id="338" w:name="BKM_40919ABF_3C16_41E1_8906_0D3CE189EB1B"/>
      <w:bookmarkEnd w:id="336"/>
      <w:bookmarkEnd w:id="337"/>
      <w:bookmarkEnd w:id="338"/>
      <w:r w:rsidR="00853941">
        <w:rPr>
          <w:lang w:val="en-CA"/>
        </w:rPr>
        <w:t>.</w:t>
      </w:r>
    </w:p>
    <w:p w14:paraId="74ACF777" w14:textId="5B50C3FD" w:rsidR="000D4260" w:rsidRDefault="00AE357E" w:rsidP="00AE357E">
      <w:pPr>
        <w:pStyle w:val="Heading3"/>
        <w:rPr>
          <w:lang w:val="en-CA"/>
        </w:rPr>
      </w:pPr>
      <w:bookmarkStart w:id="339" w:name="_Toc458154227"/>
      <w:r>
        <w:rPr>
          <w:lang w:val="en-CA"/>
        </w:rPr>
        <w:t xml:space="preserve">Earth material </w:t>
      </w:r>
      <w:r w:rsidR="00481AF6">
        <w:rPr>
          <w:lang w:val="en-CA"/>
        </w:rPr>
        <w:t>details</w:t>
      </w:r>
      <w:bookmarkEnd w:id="339"/>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AD44BE">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D44BE">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D44BE">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proofErr w:type="gramStart"/>
      <w:r>
        <w:t>alterationType</w:t>
      </w:r>
      <w:proofErr w:type="gramEnd"/>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proofErr w:type="gramStart"/>
      <w:r w:rsidRPr="00D970E9">
        <w:rPr>
          <w:lang w:val="en-CA"/>
        </w:rPr>
        <w:t>alterationProduct</w:t>
      </w:r>
      <w:proofErr w:type="gramEnd"/>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proofErr w:type="gramStart"/>
      <w:r w:rsidRPr="00D970E9">
        <w:rPr>
          <w:lang w:val="en-CA"/>
        </w:rPr>
        <w:t>alterationDistribution</w:t>
      </w:r>
      <w:proofErr w:type="gramEnd"/>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40" w:name="BKM_8201810A_8593_4A0C_A4FE_B4A134FDF11D"/>
      <w:bookmarkEnd w:id="340"/>
      <w:proofErr w:type="gramStart"/>
      <w:r w:rsidRPr="00D970E9">
        <w:rPr>
          <w:lang w:val="en-CA"/>
        </w:rPr>
        <w:t>alterationDegree</w:t>
      </w:r>
      <w:proofErr w:type="gramEnd"/>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Heading4"/>
      </w:pPr>
      <w:bookmarkStart w:id="341" w:name="BKM_7C508FBF_33D9_484F_911B_6377C69AD667"/>
      <w:bookmarkStart w:id="342" w:name="BKM_ED5D19E5_9BBB_4493_91D3_D708625FA37A"/>
      <w:bookmarkStart w:id="343" w:name="BKM_E45C3931_F3F9_4BB2_B916_F57604E1D027"/>
      <w:bookmarkStart w:id="344" w:name="BKM_26449531_DA00_4286_BEAD_53641C8C6B18"/>
      <w:bookmarkEnd w:id="341"/>
      <w:bookmarkEnd w:id="342"/>
      <w:bookmarkEnd w:id="343"/>
      <w:bookmarkEnd w:id="344"/>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45" w:name="BKM_D4FBCA43_958A_4AEF_8332_5F96792672DF"/>
      <w:bookmarkEnd w:id="345"/>
      <w:proofErr w:type="gramStart"/>
      <w:r w:rsidRPr="00D970E9">
        <w:rPr>
          <w:lang w:val="en-CA"/>
        </w:rPr>
        <w:t>chemicalAnalysis</w:t>
      </w:r>
      <w:proofErr w:type="gramEnd"/>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6" w:name="BKM_7DA6E39E_93F3_43B7_9C51_9F05A691932A"/>
      <w:bookmarkEnd w:id="34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47" w:name="BKM_0126A46B_77F6_4F3D_8366_99D7292A119E"/>
      <w:bookmarkEnd w:id="347"/>
      <w:proofErr w:type="gramStart"/>
      <w:r w:rsidRPr="00D970E9">
        <w:rPr>
          <w:lang w:val="en-CA"/>
        </w:rPr>
        <w:t>compositionCategory</w:t>
      </w:r>
      <w:proofErr w:type="gramEnd"/>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Heading5"/>
        <w:rPr>
          <w:lang w:val="en-CA"/>
        </w:rPr>
      </w:pPr>
      <w:proofErr w:type="gramStart"/>
      <w:r w:rsidRPr="00224DF5">
        <w:rPr>
          <w:lang w:val="en-CA"/>
        </w:rPr>
        <w:t>particleGeometry</w:t>
      </w:r>
      <w:proofErr w:type="gramEnd"/>
    </w:p>
    <w:p w14:paraId="4B1E1EC7" w14:textId="537FBE98"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Heading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Heading4"/>
      </w:pPr>
      <w:bookmarkStart w:id="348" w:name="BKM_68F68CA6_F7FB_411D_8560_851B7315C00E"/>
      <w:bookmarkStart w:id="349" w:name="BKM_F5243BEF_0ABC_4433_AFCB_2FCD01906472"/>
      <w:bookmarkEnd w:id="348"/>
      <w:bookmarkEnd w:id="349"/>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AD44BE">
        <w:rPr>
          <w:noProof/>
        </w:rPr>
        <w:t>42</w:t>
      </w:r>
      <w:r>
        <w:fldChar w:fldCharType="end"/>
      </w:r>
      <w:r>
        <w:t>: ParticleGeometry</w:t>
      </w:r>
      <w:r w:rsidR="004B1BCF">
        <w:t xml:space="preserve"> context diagram</w:t>
      </w:r>
    </w:p>
    <w:p w14:paraId="5796C57D" w14:textId="557E978B" w:rsidR="00E105E6" w:rsidRDefault="004B1BCF" w:rsidP="00791B66">
      <w:pPr>
        <w:pStyle w:val="Heading5"/>
      </w:pPr>
      <w:proofErr w:type="gramStart"/>
      <w:r w:rsidRPr="004B1BCF">
        <w:t>particleType</w:t>
      </w:r>
      <w:proofErr w:type="gramEnd"/>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proofErr w:type="gramStart"/>
      <w:r w:rsidRPr="0032727A">
        <w:t>aspectRatio</w:t>
      </w:r>
      <w:proofErr w:type="gramEnd"/>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AD44BE">
        <w:t>16</w:t>
      </w:r>
      <w:r w:rsidR="00424648">
        <w:fldChar w:fldCharType="end"/>
      </w:r>
      <w:r w:rsidR="00424648">
        <w:t>] [</w:t>
      </w:r>
      <w:r w:rsidR="00424648">
        <w:fldChar w:fldCharType="begin"/>
      </w:r>
      <w:r w:rsidR="00424648">
        <w:instrText xml:space="preserve"> REF _Ref458066647 \n \h </w:instrText>
      </w:r>
      <w:r w:rsidR="00424648">
        <w:fldChar w:fldCharType="separate"/>
      </w:r>
      <w:r w:rsidR="00AD44BE">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proofErr w:type="gramStart"/>
      <w:r>
        <w:t>s</w:t>
      </w:r>
      <w:r w:rsidRPr="0032727A">
        <w:t>hape</w:t>
      </w:r>
      <w:proofErr w:type="gramEnd"/>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proofErr w:type="gramStart"/>
      <w:r>
        <w:t>the</w:t>
      </w:r>
      <w:proofErr w:type="gramEnd"/>
      <w:r>
        <w:t xml:space="preserv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AD44BE">
        <w:t>10</w:t>
      </w:r>
      <w:r w:rsidR="00424648">
        <w:fldChar w:fldCharType="end"/>
      </w:r>
      <w:r w:rsidR="00424648">
        <w:t>] [</w:t>
      </w:r>
      <w:r w:rsidR="00424648">
        <w:fldChar w:fldCharType="begin"/>
      </w:r>
      <w:r w:rsidR="00424648">
        <w:instrText xml:space="preserve"> REF _Ref458066679 \n \h </w:instrText>
      </w:r>
      <w:r w:rsidR="00424648">
        <w:fldChar w:fldCharType="separate"/>
      </w:r>
      <w:r w:rsidR="00AD44BE">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proofErr w:type="gramStart"/>
      <w:r>
        <w:t>s</w:t>
      </w:r>
      <w:r w:rsidRPr="00DE441D">
        <w:t>ize</w:t>
      </w:r>
      <w:proofErr w:type="gramEnd"/>
    </w:p>
    <w:p w14:paraId="67A0AB71" w14:textId="6F999AE1" w:rsidR="00DE441D" w:rsidRDefault="00DE441D" w:rsidP="00484FB5">
      <w:pPr>
        <w:pStyle w:val="NoSpacing"/>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AD44BE">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AD44BE">
        <w:rPr>
          <w:lang w:val="en-CA"/>
        </w:rPr>
        <w:t>6</w:t>
      </w:r>
      <w:r w:rsidR="00680CF9">
        <w:rPr>
          <w:lang w:val="en-CA"/>
        </w:rPr>
        <w:fldChar w:fldCharType="end"/>
      </w:r>
      <w:r w:rsidR="00680CF9">
        <w:rPr>
          <w:lang w:val="en-CA"/>
        </w:rPr>
        <w:t>]</w:t>
      </w:r>
      <w:r w:rsidRPr="00DE441D">
        <w:rPr>
          <w:lang w:val="en-CA"/>
        </w:rPr>
        <w:t xml:space="preserve">.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Heading5"/>
        <w:rPr>
          <w:lang w:val="en-CA"/>
        </w:rPr>
      </w:pPr>
      <w:proofErr w:type="gramStart"/>
      <w:r w:rsidRPr="00D970E9">
        <w:rPr>
          <w:lang w:val="en-CA"/>
        </w:rPr>
        <w:t>sourceOrganism</w:t>
      </w:r>
      <w:proofErr w:type="gramEnd"/>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50" w:name="BKM_D2D5D1B2_3FF4_4650_95E3_DA08EE4A7DFF"/>
      <w:bookmarkStart w:id="351" w:name="BKM_7D2E3FD4_C90D_40DB_8BA1_3E5458C981C0"/>
      <w:bookmarkStart w:id="352" w:name="BKM_13EF909A_AB70_4901_8CA1_C3BA3F992378"/>
      <w:bookmarkStart w:id="353" w:name="BKM_A7128990_6B6B_49DD_9D88_9E8D7207A879"/>
      <w:bookmarkStart w:id="354" w:name="BKM_92F07FBA_BBCD_4C39_9112_B2569C6076C8"/>
      <w:bookmarkStart w:id="355" w:name="BKM_02F24C6F_6A70_4304_88F6_978891E8D391"/>
      <w:bookmarkEnd w:id="350"/>
      <w:bookmarkEnd w:id="351"/>
      <w:bookmarkEnd w:id="352"/>
      <w:bookmarkEnd w:id="353"/>
      <w:bookmarkEnd w:id="354"/>
      <w:bookmarkEnd w:id="355"/>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Caption"/>
      </w:pPr>
      <w:r>
        <w:t xml:space="preserve">Figure </w:t>
      </w:r>
      <w:r>
        <w:fldChar w:fldCharType="begin"/>
      </w:r>
      <w:r>
        <w:instrText xml:space="preserve"> SEQ Figure \* ARABIC </w:instrText>
      </w:r>
      <w:r>
        <w:fldChar w:fldCharType="separate"/>
      </w:r>
      <w:r w:rsidR="00AD44BE">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AD44BE">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56" w:name="BKM_D2385579_8CEC_41FC_ACD0_1242C0AEF96E"/>
      <w:bookmarkEnd w:id="356"/>
      <w:proofErr w:type="gramStart"/>
      <w:r>
        <w:rPr>
          <w:lang w:val="en-CA"/>
        </w:rPr>
        <w:t>role</w:t>
      </w:r>
      <w:proofErr w:type="gramEnd"/>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Heading5"/>
        <w:rPr>
          <w:lang w:val="en-CA"/>
        </w:rPr>
      </w:pPr>
      <w:proofErr w:type="gramStart"/>
      <w:r>
        <w:rPr>
          <w:lang w:val="en-CA"/>
        </w:rPr>
        <w:t>p</w:t>
      </w:r>
      <w:r w:rsidR="00D16D48" w:rsidRPr="00D16D48">
        <w:rPr>
          <w:lang w:val="en-CA"/>
        </w:rPr>
        <w:t>roportion</w:t>
      </w:r>
      <w:proofErr w:type="gramEnd"/>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7" w:name="BKM_C5A88E79_2FB3_4893_8914_60419C00F2D2"/>
      <w:bookmarkStart w:id="358" w:name="BKM_A4F3FCE3_772C_4588_A2A4_96535416D1B6"/>
      <w:bookmarkEnd w:id="357"/>
      <w:bookmarkEnd w:id="358"/>
    </w:p>
    <w:p w14:paraId="2343428C" w14:textId="59DBA3B7" w:rsidR="008E4068" w:rsidRDefault="003A479F" w:rsidP="003A479F">
      <w:pPr>
        <w:pStyle w:val="Heading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AD44BE">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AD44BE">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AD44BE">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AD44BE">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D44BE">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proofErr w:type="gramStart"/>
      <w:r w:rsidRPr="00D970E9">
        <w:rPr>
          <w:lang w:val="en-CA"/>
        </w:rPr>
        <w:t>fabricType</w:t>
      </w:r>
      <w:proofErr w:type="gramEnd"/>
    </w:p>
    <w:p w14:paraId="66B9EE24" w14:textId="3E9B3793"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59" w:name="BKM_CEE739CE_1DAA_46F5_B493_438C458DE763"/>
      <w:bookmarkStart w:id="360" w:name="BKM_F9869380_E0FA_4E99_89A5_99DF9CC6BB40"/>
      <w:bookmarkEnd w:id="359"/>
      <w:bookmarkEnd w:id="360"/>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D44BE">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proofErr w:type="gramStart"/>
      <w:r w:rsidRPr="00B11874">
        <w:t>metamorphicFacies</w:t>
      </w:r>
      <w:proofErr w:type="gramEnd"/>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proofErr w:type="gramStart"/>
      <w:r w:rsidRPr="00F21FA6">
        <w:t>peakPressureValue</w:t>
      </w:r>
      <w:proofErr w:type="gramEnd"/>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proofErr w:type="gramStart"/>
      <w:r w:rsidRPr="00F21FA6">
        <w:t>peakTemperatureValue</w:t>
      </w:r>
      <w:proofErr w:type="gramEnd"/>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proofErr w:type="gramStart"/>
      <w:r w:rsidRPr="00F21FA6">
        <w:t>protolithLithology</w:t>
      </w:r>
      <w:proofErr w:type="gramEnd"/>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Heading5"/>
      </w:pPr>
      <w:proofErr w:type="gramStart"/>
      <w:r w:rsidRPr="00F21FA6">
        <w:t>metamorphicEvent</w:t>
      </w:r>
      <w:proofErr w:type="gramEnd"/>
    </w:p>
    <w:p w14:paraId="718F9F5D" w14:textId="1AAC2284" w:rsidR="009021BE" w:rsidRDefault="00F21FA6" w:rsidP="00D20646">
      <w:pPr>
        <w:rPr>
          <w:lang w:val="en-CA"/>
        </w:rPr>
      </w:pPr>
      <w:bookmarkStart w:id="361" w:name="BKM_593C69E3_0EC2_4CB1_8B2B_D0FE22B7C017"/>
      <w:bookmarkEnd w:id="361"/>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Heading4"/>
      </w:pPr>
      <w:bookmarkStart w:id="362" w:name="BKM_0ACE92C1_088C_42CF_93C8_D003E3CC8FC3"/>
      <w:bookmarkStart w:id="363" w:name="BKM_14E0F14F_4532_4342_B7F1_67313964C676"/>
      <w:bookmarkStart w:id="364" w:name="BKM_80AE61D4_C509_4CAA_B004_0231DB42B137"/>
      <w:bookmarkStart w:id="365" w:name="BKM_5F5D6549_09AD_4BCF_806A_9B95D5D4E734"/>
      <w:bookmarkStart w:id="366" w:name="BKM_80BAF21E_2C4E_40CD_B42E_41BCEA94DECC"/>
      <w:bookmarkEnd w:id="362"/>
      <w:bookmarkEnd w:id="363"/>
      <w:bookmarkEnd w:id="364"/>
      <w:bookmarkEnd w:id="365"/>
      <w:bookmarkEnd w:id="366"/>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AD44BE">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67" w:name="_Ref447104844"/>
      <w:r>
        <w:t>Physical Description</w:t>
      </w:r>
      <w:bookmarkEnd w:id="367"/>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AD44BE">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AD44BE">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AD44BE">
        <w:t>8.4.3.1</w:t>
      </w:r>
      <w:r w:rsidR="006619B2">
        <w:fldChar w:fldCharType="end"/>
      </w:r>
      <w:r w:rsidR="006619B2">
        <w:t>)</w:t>
      </w:r>
      <w:r w:rsidR="00267D2C">
        <w:t xml:space="preserve">. </w:t>
      </w:r>
      <w:proofErr w:type="gramStart"/>
      <w:r w:rsidR="00267D2C">
        <w:t>(</w:t>
      </w:r>
      <w:r w:rsidR="00797CDE">
        <w:t>e.g.</w:t>
      </w:r>
      <w:r w:rsidR="00267D2C">
        <w:t>; density, po</w:t>
      </w:r>
      <w:r w:rsidR="00680CF9">
        <w:t>rosity, magnetic susceptibility, remanent</w:t>
      </w:r>
      <w:r w:rsidR="00267D2C">
        <w:t xml:space="preserve"> magnetism).</w:t>
      </w:r>
      <w:proofErr w:type="gramEnd"/>
      <w:r w:rsidR="00267D2C">
        <w:t xml:space="preserve">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proofErr w:type="gramStart"/>
      <w:r>
        <w:t>propertyName</w:t>
      </w:r>
      <w:proofErr w:type="gramEnd"/>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proofErr w:type="gramStart"/>
      <w:r w:rsidRPr="00D970E9">
        <w:rPr>
          <w:lang w:val="en-CA"/>
        </w:rPr>
        <w:t>propertyMeasure</w:t>
      </w:r>
      <w:proofErr w:type="gramEnd"/>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8" w:name="BKM_DF21AB41_C085_4AC9_B6F6_DFFDFCF925FF"/>
      <w:bookmarkStart w:id="369" w:name="BKM_41B8BC40_9B55_499E_B59B_A3F4FD630754"/>
      <w:bookmarkStart w:id="370" w:name="BKM_1184394F_75EC_44D4_8904_2EB2061759E4"/>
      <w:bookmarkEnd w:id="368"/>
      <w:bookmarkEnd w:id="369"/>
      <w:bookmarkEnd w:id="370"/>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371" w:name="BKM_54B0933A_5E39_4E6A_A950_9E63F5E10F0B"/>
      <w:bookmarkEnd w:id="371"/>
      <w:proofErr w:type="gramStart"/>
      <w:r w:rsidRPr="00994C33">
        <w:rPr>
          <w:lang w:val="en-CA"/>
        </w:rPr>
        <w:t>consolidationDegree</w:t>
      </w:r>
      <w:proofErr w:type="gramEnd"/>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AD44BE">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Heading3"/>
      </w:pPr>
      <w:bookmarkStart w:id="372" w:name="BKM_CE58381D_F747_4812_83C3_00C6282DB05A"/>
      <w:bookmarkStart w:id="373" w:name="_Toc458154228"/>
      <w:bookmarkEnd w:id="372"/>
      <w:r>
        <w:t>GeologicAgeDetails</w:t>
      </w:r>
      <w:bookmarkEnd w:id="373"/>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D44BE">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proofErr w:type="gramStart"/>
      <w:r w:rsidRPr="00D970E9">
        <w:rPr>
          <w:lang w:val="en-CA"/>
        </w:rPr>
        <w:lastRenderedPageBreak/>
        <w:t>olderGeochronologicEra</w:t>
      </w:r>
      <w:proofErr w:type="gramEnd"/>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Heading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74" w:name="BKM_D8A9D87B_FAA3_4CC2_BC9F_D27B111A2980"/>
      <w:bookmarkStart w:id="375" w:name="BKM_C843AC0B_80BB_4AD8_B2F6_459B6FFBBEB7"/>
      <w:bookmarkStart w:id="376" w:name="_Toc458154229"/>
      <w:bookmarkEnd w:id="374"/>
      <w:bookmarkEnd w:id="375"/>
      <w:r>
        <w:t>Geologic Structure Details</w:t>
      </w:r>
      <w:bookmarkEnd w:id="376"/>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D44BE">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7" w:name="BKM_E2CFECC1_AAB5_40F6_ABD4_D77907DA9990"/>
      <w:bookmarkEnd w:id="377"/>
    </w:p>
    <w:p w14:paraId="51D46C0C" w14:textId="439DD910" w:rsidR="008B0EF5" w:rsidRPr="001D1B97" w:rsidRDefault="008B0EF5" w:rsidP="001D1B97">
      <w:pPr>
        <w:pStyle w:val="Heading5"/>
        <w:rPr>
          <w:lang w:val="en-CA"/>
        </w:rPr>
      </w:pPr>
      <w:proofErr w:type="gramStart"/>
      <w:r w:rsidRPr="00E44A26">
        <w:rPr>
          <w:lang w:val="en-CA"/>
        </w:rPr>
        <w:t>contactCharacter</w:t>
      </w:r>
      <w:proofErr w:type="gramEnd"/>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proofErr w:type="gramStart"/>
      <w:r w:rsidRPr="00D970E9">
        <w:rPr>
          <w:lang w:val="en-CA"/>
        </w:rPr>
        <w:t>correlatesWith</w:t>
      </w:r>
      <w:proofErr w:type="gramEnd"/>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8" w:name="BKM_C1076615_3AE6_4988_8393_E66493CD8FB0"/>
            <w:bookmarkStart w:id="379" w:name="BKM_A9BDB16E_7011_463E_B96E_FB003E3472AA"/>
            <w:bookmarkEnd w:id="378"/>
            <w:bookmarkEnd w:id="37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2406311" w:rsidR="00FC626E" w:rsidRPr="00FA4FE3" w:rsidRDefault="00FC626E" w:rsidP="00FA4FE3">
            <w:pPr>
              <w:pStyle w:val="Tabletext10"/>
              <w:jc w:val="left"/>
              <w:rPr>
                <w:rStyle w:val="reqtext"/>
                <w:szCs w:val="18"/>
                <w:lang w:val="en-CA"/>
              </w:rPr>
            </w:pPr>
            <w:proofErr w:type="gramStart"/>
            <w:r w:rsidRPr="00FA4FE3">
              <w:rPr>
                <w:rStyle w:val="Entity"/>
                <w:sz w:val="18"/>
                <w:szCs w:val="18"/>
              </w:rPr>
              <w:t>correlatesWith</w:t>
            </w:r>
            <w:proofErr w:type="gramEnd"/>
            <w:r w:rsidRPr="00FA4FE3">
              <w:rPr>
                <w:rStyle w:val="reqtext"/>
                <w:szCs w:val="18"/>
                <w:lang w:val="en-CA"/>
              </w:rPr>
              <w:t xml:space="preserve"> association to a </w:t>
            </w:r>
            <w:r w:rsidRPr="00FA4FE3">
              <w:rPr>
                <w:rStyle w:val="Entity"/>
                <w:sz w:val="18"/>
                <w:szCs w:val="18"/>
              </w:rPr>
              <w:t>GeochronologicBondary</w:t>
            </w:r>
            <w:r w:rsidRPr="00FA4FE3">
              <w:rPr>
                <w:rStyle w:val="reqtext"/>
                <w:szCs w:val="18"/>
                <w:lang w:val="en-CA"/>
              </w:rPr>
              <w:t xml:space="preserve"> SHALL be allowed only when </w:t>
            </w:r>
            <w:r w:rsidRPr="00FA4FE3">
              <w:rPr>
                <w:rStyle w:val="Entity"/>
                <w:sz w:val="18"/>
                <w:szCs w:val="18"/>
              </w:rPr>
              <w:t>contactType</w:t>
            </w:r>
            <w:r w:rsidRPr="00FA4FE3">
              <w:rPr>
                <w:rStyle w:val="reqtext"/>
                <w:szCs w:val="18"/>
                <w:lang w:val="en-CA"/>
              </w:rPr>
              <w:t xml:space="preserve"> </w:t>
            </w:r>
            <w:r w:rsidR="00FA4FE3" w:rsidRPr="00FA4FE3">
              <w:rPr>
                <w:rStyle w:val="reqtext"/>
                <w:szCs w:val="18"/>
                <w:lang w:val="en-CA"/>
              </w:rPr>
              <w:t>=</w:t>
            </w:r>
            <w:r w:rsidRPr="00FA4FE3">
              <w:rPr>
                <w:rStyle w:val="reqtext"/>
                <w:szCs w:val="18"/>
                <w:lang w:val="en-CA"/>
              </w:rPr>
              <w:t xml:space="preserve"> ChronostratigraphicBoundary</w:t>
            </w:r>
            <w:r w:rsidR="00CB122C" w:rsidRPr="00FA4FE3">
              <w:rPr>
                <w:rStyle w:val="reqtext"/>
                <w:szCs w:val="18"/>
                <w:lang w:val="en-CA"/>
              </w:rPr>
              <w:t>.</w:t>
            </w:r>
          </w:p>
        </w:tc>
      </w:tr>
    </w:tbl>
    <w:p w14:paraId="416180C4" w14:textId="77777777" w:rsidR="008B0EF5" w:rsidRDefault="008B0EF5" w:rsidP="00AB10FC"/>
    <w:p w14:paraId="06743E2A" w14:textId="68CAE696" w:rsidR="00FC626E" w:rsidRDefault="00FC626E" w:rsidP="00FC626E">
      <w:pPr>
        <w:pStyle w:val="Heading4"/>
      </w:pPr>
      <w:bookmarkStart w:id="380" w:name="_Ref456030847"/>
      <w:r>
        <w:t>DisplacementEvent</w:t>
      </w:r>
      <w:bookmarkEnd w:id="380"/>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Caption"/>
      </w:pPr>
      <w:bookmarkStart w:id="381" w:name="_Ref446932377"/>
      <w:r>
        <w:t xml:space="preserve">Figure </w:t>
      </w:r>
      <w:r w:rsidR="00673E83">
        <w:fldChar w:fldCharType="begin"/>
      </w:r>
      <w:r w:rsidR="00673E83">
        <w:instrText xml:space="preserve"> SEQ Figure \* ARABIC </w:instrText>
      </w:r>
      <w:r w:rsidR="00673E83">
        <w:fldChar w:fldCharType="separate"/>
      </w:r>
      <w:r w:rsidR="00AD44BE">
        <w:rPr>
          <w:noProof/>
        </w:rPr>
        <w:t>54</w:t>
      </w:r>
      <w:r w:rsidR="00673E83">
        <w:rPr>
          <w:noProof/>
        </w:rPr>
        <w:fldChar w:fldCharType="end"/>
      </w:r>
      <w:bookmarkEnd w:id="381"/>
      <w:r>
        <w:t>: DisplacementEvent</w:t>
      </w:r>
      <w:r w:rsidR="00A63650">
        <w:t xml:space="preserve"> context diagram</w:t>
      </w:r>
    </w:p>
    <w:p w14:paraId="484C4FD9" w14:textId="4372163F" w:rsidR="00A63650" w:rsidRPr="00B538DE" w:rsidRDefault="00A63650" w:rsidP="00D20646">
      <w:pPr>
        <w:pStyle w:val="Heading5"/>
        <w:rPr>
          <w:lang w:val="en-CA"/>
        </w:rPr>
      </w:pPr>
      <w:proofErr w:type="gramStart"/>
      <w:r w:rsidRPr="00D970E9">
        <w:rPr>
          <w:lang w:val="en-CA"/>
        </w:rPr>
        <w:t>incrementalDisplacement</w:t>
      </w:r>
      <w:proofErr w:type="gramEnd"/>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AD44B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AD44BE">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AD44BE">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proofErr w:type="gramStart"/>
      <w:r>
        <w:t>layeringComposition</w:t>
      </w:r>
      <w:proofErr w:type="gramEnd"/>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382" w:name="_Ref456439485"/>
      <w:r>
        <w:t>DisplacementValue</w:t>
      </w:r>
      <w:bookmarkEnd w:id="382"/>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3" w:name="BKM_0148DBC7_BEFE_411F_BDA0_ED2509780C45"/>
      <w:bookmarkEnd w:id="383"/>
    </w:p>
    <w:p w14:paraId="0DCD049C" w14:textId="34699162" w:rsidR="00A41036" w:rsidRPr="00B538DE" w:rsidRDefault="00A41036" w:rsidP="00B538DE">
      <w:pPr>
        <w:pStyle w:val="Heading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proofErr w:type="gramStart"/>
      <w:r>
        <w:rPr>
          <w:lang w:val="en-CA"/>
        </w:rPr>
        <w:t>movementSense</w:t>
      </w:r>
      <w:proofErr w:type="gramEnd"/>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84" w:name="BKM_3201DCDD_D133_49AE_90CB_9F86F5B18ACE"/>
      <w:bookmarkStart w:id="385" w:name="BKM_5AEA7724_2100_40A1_BA99_6516E4CE2A3E"/>
      <w:bookmarkStart w:id="386" w:name="BKM_65E9638C_341E_4069_9C8F_D8BC2F8B7601"/>
      <w:bookmarkEnd w:id="384"/>
      <w:bookmarkEnd w:id="385"/>
      <w:bookmarkEnd w:id="386"/>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387" w:name="BKM_08A92A70_F1F3_4B2A_9DC3_7E931F02BD38"/>
      <w:bookmarkStart w:id="388" w:name="BKM_3F7EC057_E707_4A06_A6E3_17A0DD602106"/>
      <w:bookmarkEnd w:id="387"/>
      <w:bookmarkEnd w:id="388"/>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proofErr w:type="gramStart"/>
      <w:r w:rsidRPr="00D970E9">
        <w:rPr>
          <w:lang w:val="en-CA"/>
        </w:rPr>
        <w:t>slipComponent</w:t>
      </w:r>
      <w:proofErr w:type="gramEnd"/>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389" w:name="BKM_5D7D3A73_2BA5_4999_B2D9_B2638FD2E3F3"/>
      <w:bookmarkStart w:id="390" w:name="BKM_7025CFD1_5818_4184_A744_DEA2C7504840"/>
      <w:bookmarkEnd w:id="389"/>
      <w:bookmarkEnd w:id="390"/>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proofErr w:type="gramStart"/>
      <w:r w:rsidRPr="00CF2518">
        <w:t>horizontalSlip</w:t>
      </w:r>
      <w:proofErr w:type="gramEnd"/>
    </w:p>
    <w:p w14:paraId="605A0376" w14:textId="43E4BFE0" w:rsidR="00CF2518" w:rsidRDefault="00CF2518" w:rsidP="00CF2518">
      <w:r>
        <w:lastRenderedPageBreak/>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proofErr w:type="gramStart"/>
      <w:r>
        <w:rPr>
          <w:lang w:val="en-CA"/>
        </w:rPr>
        <w:t>t</w:t>
      </w:r>
      <w:r w:rsidRPr="00D970E9">
        <w:rPr>
          <w:lang w:val="en-CA"/>
        </w:rPr>
        <w:t>hrow</w:t>
      </w:r>
      <w:proofErr w:type="gramEnd"/>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1" w:name="BKM_D8F0C163_8545_458E_90CD_CA5151787B07"/>
      <w:bookmarkStart w:id="392" w:name="BKM_C37626AA_696F_429A_B16D_4833F8339B50"/>
      <w:bookmarkStart w:id="393" w:name="BKM_8E0A8CD6_1952_49E4_ACE7_469172BABBA7"/>
      <w:bookmarkStart w:id="394" w:name="BKM_498C83DB_DFDB_4234_B978_7C656FD73043"/>
      <w:bookmarkEnd w:id="391"/>
      <w:bookmarkEnd w:id="392"/>
      <w:bookmarkEnd w:id="393"/>
      <w:bookmarkEnd w:id="394"/>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395" w:name="BKM_D8139323_6092_443C_A360_3F3BE3361CC0"/>
      <w:bookmarkEnd w:id="395"/>
      <w:proofErr w:type="gramStart"/>
      <w:r>
        <w:rPr>
          <w:lang w:val="en-CA"/>
        </w:rPr>
        <w:t>amplitude</w:t>
      </w:r>
      <w:proofErr w:type="gramEnd"/>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proofErr w:type="gramStart"/>
      <w:r w:rsidRPr="00D970E9">
        <w:rPr>
          <w:lang w:val="en-CA"/>
        </w:rPr>
        <w:t>axialSurfaceOrientation</w:t>
      </w:r>
      <w:proofErr w:type="gramEnd"/>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0FD95EC" w14:textId="36B3F0FD" w:rsidR="00385692" w:rsidRPr="00707C33" w:rsidRDefault="00385692" w:rsidP="00707C33">
      <w:pPr>
        <w:pStyle w:val="Heading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proofErr w:type="gramStart"/>
      <w:r w:rsidRPr="00385692">
        <w:rPr>
          <w:lang w:val="en-CA"/>
        </w:rPr>
        <w:t>hingeLineCurvature</w:t>
      </w:r>
      <w:proofErr w:type="gramEnd"/>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Heading5"/>
        <w:rPr>
          <w:lang w:val="en-CA"/>
        </w:rPr>
      </w:pPr>
      <w:proofErr w:type="gramStart"/>
      <w:r w:rsidRPr="00D970E9">
        <w:rPr>
          <w:lang w:val="en-CA"/>
        </w:rPr>
        <w:t>hingeShape</w:t>
      </w:r>
      <w:proofErr w:type="gramEnd"/>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proofErr w:type="gramStart"/>
      <w:r>
        <w:rPr>
          <w:lang w:val="en-CA"/>
        </w:rPr>
        <w:t>interLimbAngle</w:t>
      </w:r>
      <w:proofErr w:type="gramEnd"/>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proofErr w:type="gramStart"/>
      <w:r w:rsidRPr="00B66D7C">
        <w:rPr>
          <w:lang w:val="en-CA"/>
        </w:rPr>
        <w:t>limbShape</w:t>
      </w:r>
      <w:proofErr w:type="gramEnd"/>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proofErr w:type="gramStart"/>
      <w:r>
        <w:rPr>
          <w:lang w:val="en-CA"/>
        </w:rPr>
        <w:t>s</w:t>
      </w:r>
      <w:r w:rsidRPr="007E7F7B">
        <w:rPr>
          <w:lang w:val="en-CA"/>
        </w:rPr>
        <w:t>ymmetry</w:t>
      </w:r>
      <w:proofErr w:type="gramEnd"/>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96" w:name="BKM_9F55EEFA_C0E3_452C_8F3E_4601CB5BDD65"/>
      <w:bookmarkStart w:id="397" w:name="BKM_B6CF2C95_A27D_49AD_BB55_36897A8B9A93"/>
      <w:bookmarkStart w:id="398" w:name="BKM_C47055C6_23E4_4FE1_89C3_7EA3E53F016F"/>
      <w:bookmarkStart w:id="399" w:name="BKM_BE3EB69A_2E9F_4015_9A53_7E29585ADF99"/>
      <w:bookmarkStart w:id="400" w:name="BKM_D49811C3_C3B3_4361_989B_69411D4795BC"/>
      <w:bookmarkStart w:id="401" w:name="BKM_6411C0D6_8DBF_4DB6_A7B6_ADED17047AE5"/>
      <w:bookmarkStart w:id="402" w:name="BKM_2C450E0F_0DB6_4DEB_964F_DE2661303D3A"/>
      <w:bookmarkStart w:id="403" w:name="BKM_5CAB0B26_2CE6_42AB_B2CE_2FA413E9F025"/>
      <w:bookmarkStart w:id="404" w:name="BKM_FA6FE08B_7A03_4337_979E_0DF7D1B98F33"/>
      <w:bookmarkStart w:id="405" w:name="BKM_922E2E10_A22B_488C_B866_3D68572C1248"/>
      <w:bookmarkEnd w:id="396"/>
      <w:bookmarkEnd w:id="397"/>
      <w:bookmarkEnd w:id="398"/>
      <w:bookmarkEnd w:id="399"/>
      <w:bookmarkEnd w:id="400"/>
      <w:bookmarkEnd w:id="401"/>
      <w:bookmarkEnd w:id="402"/>
      <w:bookmarkEnd w:id="403"/>
      <w:bookmarkEnd w:id="404"/>
      <w:bookmarkEnd w:id="40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6" w:name="BKM_60CC5835_79D2_4A13_B4A8_D7D9DBF215A3"/>
      <w:bookmarkEnd w:id="406"/>
    </w:p>
    <w:p w14:paraId="09A70291" w14:textId="3A63279D" w:rsidR="007E7F7B" w:rsidRPr="003A73F1" w:rsidRDefault="007E7F7B" w:rsidP="003A73F1">
      <w:pPr>
        <w:pStyle w:val="Heading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07" w:name="BKM_50AAAF20_CB99_4ABC_9FAE_60AD6D1987FD"/>
      <w:bookmarkStart w:id="408" w:name="BKM_15CC129A_078F_4F7E_80FD_248D1D0D33F2"/>
      <w:bookmarkEnd w:id="407"/>
      <w:bookmarkEnd w:id="408"/>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09" w:name="BKM_FDDB3C9C_445F_40FB_AB70_ED1438E267DC"/>
      <w:bookmarkEnd w:id="409"/>
    </w:p>
    <w:p w14:paraId="6456629C" w14:textId="7A00994A" w:rsidR="007E7F7B" w:rsidRPr="003A73F1" w:rsidRDefault="007E7F7B" w:rsidP="003A73F1">
      <w:pPr>
        <w:pStyle w:val="Heading5"/>
        <w:rPr>
          <w:lang w:val="en-CA"/>
        </w:rPr>
      </w:pPr>
      <w:proofErr w:type="gramStart"/>
      <w:r>
        <w:rPr>
          <w:lang w:val="en-CA"/>
        </w:rPr>
        <w:lastRenderedPageBreak/>
        <w:t>definingElement</w:t>
      </w:r>
      <w:proofErr w:type="gramEnd"/>
      <w:r>
        <w:rPr>
          <w:lang w:val="en-CA"/>
        </w:rPr>
        <w:t xml:space="preserve">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Heading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10" w:name="BKM_19D968ED_E9E9_4696_A463_9B8A89B9A29C"/>
      <w:bookmarkStart w:id="411" w:name="BKM_A9E84D60_87E8_4274_B497_38C594525434"/>
      <w:bookmarkStart w:id="412" w:name="BKM_F7EC3986_4D93_479D_BDAB_FDA23552D58F"/>
      <w:bookmarkStart w:id="413" w:name="BKM_3788366B_341E_49F9_A366_57B90FBEF589"/>
      <w:bookmarkStart w:id="414" w:name="BKM_472C9381_9698_46F2_8E04_2E603A1474CC"/>
      <w:bookmarkStart w:id="415" w:name="BKM_33E4A038_4438_4CEF_A4A6_6E8349B6FDCC"/>
      <w:bookmarkEnd w:id="410"/>
      <w:bookmarkEnd w:id="411"/>
      <w:bookmarkEnd w:id="412"/>
      <w:bookmarkEnd w:id="413"/>
      <w:bookmarkEnd w:id="414"/>
      <w:bookmarkEnd w:id="415"/>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AD44BE">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16" w:name="BKM_E32F3F79_7117_4294_86FD_A68126B03F62"/>
      <w:bookmarkEnd w:id="416"/>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proofErr w:type="gramStart"/>
      <w:r w:rsidRPr="00D970E9">
        <w:rPr>
          <w:lang w:val="en-CA"/>
        </w:rPr>
        <w:t>stPhysicalProperty</w:t>
      </w:r>
      <w:proofErr w:type="gramEnd"/>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AD44BE">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Heading3"/>
      </w:pPr>
      <w:bookmarkStart w:id="417" w:name="BKM_76F0AF36_F011_4216_B99A_7C75820C7A2C"/>
      <w:bookmarkStart w:id="418" w:name="BKM_B13360B8_167E_4DA8_A7B7_EA7DCABE7993"/>
      <w:bookmarkStart w:id="419" w:name="_Toc458154230"/>
      <w:bookmarkEnd w:id="417"/>
      <w:bookmarkEnd w:id="418"/>
      <w:r>
        <w:t>Geologic Unit Details</w:t>
      </w:r>
      <w:bookmarkEnd w:id="419"/>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AD44BE">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61</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AD44BE">
        <w:t>8.4.1.3</w:t>
      </w:r>
      <w:r>
        <w:fldChar w:fldCharType="end"/>
      </w:r>
      <w:r>
        <w:t>)</w:t>
      </w:r>
      <w:r w:rsidRPr="00CB339F">
        <w:t>.</w:t>
      </w:r>
    </w:p>
    <w:p w14:paraId="7B43DA20" w14:textId="1D1E3269" w:rsidR="00297011" w:rsidRPr="003A73F1" w:rsidRDefault="00297011" w:rsidP="00D20646">
      <w:pPr>
        <w:pStyle w:val="Heading5"/>
        <w:rPr>
          <w:lang w:val="en-CA"/>
        </w:rPr>
      </w:pPr>
      <w:bookmarkStart w:id="420" w:name="BKM_E8CC2926_B007_4DFB_997F_F78EC469DF9A"/>
      <w:bookmarkEnd w:id="420"/>
      <w:proofErr w:type="gramStart"/>
      <w:r w:rsidRPr="00297011">
        <w:rPr>
          <w:lang w:val="en-CA"/>
        </w:rPr>
        <w:t>bodyMorphology</w:t>
      </w:r>
      <w:proofErr w:type="gramEnd"/>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Heading5"/>
        <w:rPr>
          <w:lang w:val="en-CA"/>
        </w:rPr>
      </w:pPr>
      <w:proofErr w:type="gramStart"/>
      <w:r w:rsidRPr="00D970E9">
        <w:rPr>
          <w:lang w:val="en-CA"/>
        </w:rPr>
        <w:t>unitComposition</w:t>
      </w:r>
      <w:proofErr w:type="gramEnd"/>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proofErr w:type="gramStart"/>
      <w:r w:rsidRPr="00297011">
        <w:rPr>
          <w:lang w:val="en-CA"/>
        </w:rPr>
        <w:t>outcropCharacter</w:t>
      </w:r>
      <w:proofErr w:type="gramEnd"/>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Heading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AD44BE">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21" w:name="BKM_BB58E692_A1AE_4D52_B50D_8A8583AB1BE4"/>
      <w:bookmarkStart w:id="422" w:name="BKM_31BF4296_6E8D_413D_AA94_37BAA601A4E2"/>
      <w:bookmarkStart w:id="423" w:name="BKM_0CE007A8_3CE4_4605_997D_014E0E71F898"/>
      <w:bookmarkStart w:id="424" w:name="BKM_4ACCDAB5_D34A_4312_AB32_2B6F03610F7A"/>
      <w:bookmarkStart w:id="425" w:name="_Ref440802024"/>
      <w:bookmarkEnd w:id="421"/>
      <w:bookmarkEnd w:id="422"/>
      <w:bookmarkEnd w:id="423"/>
      <w:bookmarkEnd w:id="424"/>
      <w:r>
        <w:t>BeddingDescription</w:t>
      </w:r>
      <w:bookmarkEnd w:id="425"/>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26" w:name="BKM_19472229_5BF0_45F8_BED6_B86B706423A9"/>
      <w:bookmarkEnd w:id="426"/>
      <w:proofErr w:type="gramStart"/>
      <w:r w:rsidRPr="00D970E9">
        <w:rPr>
          <w:lang w:val="en-CA"/>
        </w:rPr>
        <w:t>beddingPattern</w:t>
      </w:r>
      <w:proofErr w:type="gramEnd"/>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Heading5"/>
        <w:rPr>
          <w:lang w:val="en-CA"/>
        </w:rPr>
      </w:pPr>
      <w:proofErr w:type="gramStart"/>
      <w:r w:rsidRPr="00336ECD">
        <w:rPr>
          <w:lang w:val="en-CA"/>
        </w:rPr>
        <w:t>beddingThickness</w:t>
      </w:r>
      <w:proofErr w:type="gramEnd"/>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27" w:name="BKM_B8E145AE_8356_455D_8AF6_DD01E80B774C"/>
      <w:bookmarkStart w:id="428" w:name="BKM_8FB90A67_2503_406F_8326_44811B80D96C"/>
      <w:bookmarkStart w:id="429" w:name="BKM_32D036C1_ECEB_4E0E_8D49_567109DB3963"/>
      <w:bookmarkStart w:id="430" w:name="_Toc458154231"/>
      <w:bookmarkEnd w:id="427"/>
      <w:bookmarkEnd w:id="428"/>
      <w:bookmarkEnd w:id="429"/>
      <w:r>
        <w:t>GeoSciML extension vocabularies</w:t>
      </w:r>
      <w:bookmarkEnd w:id="430"/>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AD44BE">
        <w:t xml:space="preserve">Table </w:t>
      </w:r>
      <w:r w:rsidR="00AD44BE">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31"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AD44BE">
        <w:rPr>
          <w:noProof/>
        </w:rPr>
        <w:t>5</w:t>
      </w:r>
      <w:r w:rsidR="00415E41">
        <w:fldChar w:fldCharType="end"/>
      </w:r>
      <w:bookmarkEnd w:id="431"/>
      <w:proofErr w:type="gramStart"/>
      <w:r>
        <w:t xml:space="preserve"> : GeoSciML vocabularies</w:t>
      </w:r>
      <w:r w:rsidR="008279FB">
        <w:t>.</w:t>
      </w:r>
      <w:proofErr w:type="gramEnd"/>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Heading2"/>
        <w:rPr>
          <w:lang w:val="en-CA"/>
        </w:rPr>
      </w:pPr>
      <w:bookmarkStart w:id="432" w:name="_Ref432948522"/>
      <w:bookmarkStart w:id="433" w:name="_Toc458154232"/>
      <w:r w:rsidRPr="00D12552">
        <w:rPr>
          <w:lang w:val="en-CA"/>
        </w:rPr>
        <w:lastRenderedPageBreak/>
        <w:t xml:space="preserve">GeoSciML </w:t>
      </w:r>
      <w:r>
        <w:rPr>
          <w:lang w:val="en-CA"/>
        </w:rPr>
        <w:t>GeologicTime</w:t>
      </w:r>
      <w:r w:rsidRPr="00D12552">
        <w:rPr>
          <w:lang w:val="en-CA"/>
        </w:rPr>
        <w:t xml:space="preserve"> Requirements </w:t>
      </w:r>
      <w:bookmarkEnd w:id="432"/>
      <w:r w:rsidR="004D38A0" w:rsidRPr="00D12552">
        <w:rPr>
          <w:lang w:val="en-CA"/>
        </w:rPr>
        <w:t>Class</w:t>
      </w:r>
      <w:r w:rsidR="004D38A0">
        <w:rPr>
          <w:lang w:val="en-CA"/>
        </w:rPr>
        <w:t xml:space="preserve"> </w:t>
      </w:r>
      <w:r w:rsidR="004D38A0">
        <w:t>(</w:t>
      </w:r>
      <w:r w:rsidR="00052694">
        <w:t>Normative)</w:t>
      </w:r>
      <w:bookmarkEnd w:id="433"/>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7F7C639A" w:rsidR="00513449" w:rsidRPr="00513449" w:rsidRDefault="00513449" w:rsidP="00FA4FE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AD44BE">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63</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34" w:name="_Toc458154233"/>
      <w:r w:rsidRPr="008F4E9C">
        <w:t>Global Boundary Stratotype Sections and Points</w:t>
      </w:r>
      <w:bookmarkEnd w:id="43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D44BE">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35" w:name="BKM_58D632CF_BB56_4A60_B802_C78FC42B4B0D"/>
      <w:bookmarkEnd w:id="435"/>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36" w:name="BKM_B8B6E400_425B_496D_997B_63F3369FC8C6"/>
      <w:bookmarkStart w:id="437" w:name="BKM_0A8B18AD_F79E_4E63_8D17_DE2C48F3AF42"/>
      <w:bookmarkStart w:id="438" w:name="BKM_F023F8DE_07B5_4FF5_8335_917836DF40EC"/>
      <w:bookmarkEnd w:id="436"/>
      <w:bookmarkEnd w:id="437"/>
      <w:bookmarkEnd w:id="438"/>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D44BE">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proofErr w:type="gramStart"/>
      <w:r w:rsidRPr="009328CD">
        <w:t>geologicDescription</w:t>
      </w:r>
      <w:proofErr w:type="gramEnd"/>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proofErr w:type="gramStart"/>
      <w:r>
        <w:t>a</w:t>
      </w:r>
      <w:r w:rsidRPr="009328CD">
        <w:t>ccessibility</w:t>
      </w:r>
      <w:proofErr w:type="gramEnd"/>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proofErr w:type="gramStart"/>
      <w:r>
        <w:t>c</w:t>
      </w:r>
      <w:r w:rsidRPr="009328CD">
        <w:t>onservation</w:t>
      </w:r>
      <w:proofErr w:type="gramEnd"/>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39" w:name="BKM_1C0FB01B_F4A6_4733_BA06_87BA9B2415C9"/>
      <w:bookmarkStart w:id="440" w:name="BKM_FF29DAEB_3E4E_4D00_B3A1_D0E4D913A1D2"/>
      <w:bookmarkStart w:id="441" w:name="BKM_2769F637_48D7_42F4_B567_915886458F2C"/>
      <w:bookmarkStart w:id="442" w:name="BKM_DAEF393B_8D05_4043_87C1_9038BA957915"/>
      <w:bookmarkStart w:id="443" w:name="BKM_45E678ED_7B83_4A86_A4BD_BC55352F39D9"/>
      <w:bookmarkStart w:id="444" w:name="_Toc458154234"/>
      <w:bookmarkEnd w:id="439"/>
      <w:bookmarkEnd w:id="440"/>
      <w:bookmarkEnd w:id="441"/>
      <w:bookmarkEnd w:id="442"/>
      <w:bookmarkEnd w:id="443"/>
      <w:r>
        <w:t>Temporal Reference System</w:t>
      </w:r>
      <w:bookmarkEnd w:id="44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proofErr w:type="gramStart"/>
      <w:r>
        <w:t>m</w:t>
      </w:r>
      <w:r w:rsidR="00F613F1" w:rsidRPr="00F613F1">
        <w:t>ember</w:t>
      </w:r>
      <w:proofErr w:type="gramEnd"/>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proofErr w:type="gramStart"/>
      <w:r>
        <w:t>group</w:t>
      </w:r>
      <w:proofErr w:type="gramEnd"/>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Heading5"/>
        <w:rPr>
          <w:lang w:val="en-CA"/>
        </w:rPr>
      </w:pPr>
      <w:proofErr w:type="gramStart"/>
      <w:r>
        <w:rPr>
          <w:lang w:val="en-CA"/>
        </w:rPr>
        <w:t>s</w:t>
      </w:r>
      <w:r w:rsidRPr="00D970E9">
        <w:rPr>
          <w:lang w:val="en-CA"/>
        </w:rPr>
        <w:t>tart</w:t>
      </w:r>
      <w:proofErr w:type="gramEnd"/>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Heading5"/>
        <w:rPr>
          <w:lang w:val="en-CA"/>
        </w:rPr>
      </w:pPr>
      <w:proofErr w:type="gramStart"/>
      <w:r>
        <w:rPr>
          <w:lang w:val="en-CA"/>
        </w:rPr>
        <w:t>end</w:t>
      </w:r>
      <w:proofErr w:type="gramEnd"/>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Heading5"/>
      </w:pPr>
      <w:proofErr w:type="gramStart"/>
      <w:r>
        <w:t>position</w:t>
      </w:r>
      <w:proofErr w:type="gramEnd"/>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proofErr w:type="gramStart"/>
      <w:r w:rsidRPr="008132F4">
        <w:t>positionalUncertainty</w:t>
      </w:r>
      <w:proofErr w:type="gramEnd"/>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proofErr w:type="gramStart"/>
      <w:r w:rsidRPr="008132F4">
        <w:t>previousEra</w:t>
      </w:r>
      <w:proofErr w:type="gramEnd"/>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proofErr w:type="gramStart"/>
      <w:r w:rsidRPr="00D970E9">
        <w:rPr>
          <w:lang w:val="en-CA"/>
        </w:rPr>
        <w:t>nextEra</w:t>
      </w:r>
      <w:proofErr w:type="gramEnd"/>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Heading5"/>
        <w:rPr>
          <w:lang w:val="en-CA"/>
        </w:rPr>
      </w:pPr>
      <w:proofErr w:type="gramStart"/>
      <w:r w:rsidRPr="00D970E9">
        <w:rPr>
          <w:lang w:val="en-CA"/>
        </w:rPr>
        <w:t>observationalBasis</w:t>
      </w:r>
      <w:proofErr w:type="gramEnd"/>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45" w:name="BKM_63ECF066_EE03_4253_8744_0F86D06238D4"/>
      <w:bookmarkStart w:id="446" w:name="BKM_87370C48_A777_490F_8AD5_7B430EEB4CC8"/>
      <w:bookmarkStart w:id="447" w:name="BKM_229122EC_1DA3_4235_81D3_26787B18C5E7"/>
      <w:bookmarkStart w:id="448" w:name="_Toc458154235"/>
      <w:bookmarkEnd w:id="445"/>
      <w:bookmarkEnd w:id="446"/>
      <w:bookmarkEnd w:id="447"/>
      <w:r>
        <w:t>Time scale</w:t>
      </w:r>
      <w:bookmarkEnd w:id="448"/>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Hyperlink"/>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49" w:name="BKM_87E807D4_B547_4527_95DA_3886362CC5FC"/>
      <w:bookmarkEnd w:id="449"/>
      <w:proofErr w:type="gramStart"/>
      <w:r>
        <w:rPr>
          <w:lang w:val="en-CA"/>
        </w:rPr>
        <w:t>r</w:t>
      </w:r>
      <w:r w:rsidRPr="00D970E9">
        <w:rPr>
          <w:lang w:val="en-CA"/>
        </w:rPr>
        <w:t>ank</w:t>
      </w:r>
      <w:proofErr w:type="gramEnd"/>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450" w:name="BKM_84F1004A_AA50_459B_B70A_65E13CA8B294"/>
      <w:bookmarkEnd w:id="450"/>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proofErr w:type="gramStart"/>
      <w:r>
        <w:t>s</w:t>
      </w:r>
      <w:r w:rsidRPr="00757EBF">
        <w:t>tratotype</w:t>
      </w:r>
      <w:proofErr w:type="gramEnd"/>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AD44BE">
        <w:t xml:space="preserve">Figure </w:t>
      </w:r>
      <w:r w:rsidR="00AD44BE">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51" w:name="_Ref440945032"/>
      <w:r>
        <w:t xml:space="preserve">Figure </w:t>
      </w:r>
      <w:r>
        <w:fldChar w:fldCharType="begin"/>
      </w:r>
      <w:r>
        <w:instrText xml:space="preserve"> SEQ Figure \* ARABIC </w:instrText>
      </w:r>
      <w:r>
        <w:fldChar w:fldCharType="separate"/>
      </w:r>
      <w:r w:rsidR="00AD44BE">
        <w:rPr>
          <w:noProof/>
        </w:rPr>
        <w:t>71</w:t>
      </w:r>
      <w:r>
        <w:fldChar w:fldCharType="end"/>
      </w:r>
      <w:bookmarkEnd w:id="451"/>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AD44BE">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AD44BE">
        <w:t>23</w:t>
      </w:r>
      <w:r w:rsidR="00680CF9">
        <w:fldChar w:fldCharType="end"/>
      </w:r>
      <w:r w:rsidR="00680CF9">
        <w:t>]</w:t>
      </w:r>
      <w:r w:rsidR="0095264C">
        <w:t xml:space="preserve">; </w:t>
      </w:r>
      <w:hyperlink r:id="rId92" w:history="1">
        <w:r w:rsidR="0095264C" w:rsidRPr="00A74C9D">
          <w:rPr>
            <w:rStyle w:val="Hyperlink"/>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Heading3"/>
      </w:pPr>
      <w:bookmarkStart w:id="452" w:name="_Toc458154236"/>
      <w:r>
        <w:t>Geologic time</w:t>
      </w:r>
      <w:r w:rsidR="00B42641">
        <w:t xml:space="preserve"> vocabularies</w:t>
      </w:r>
      <w:bookmarkEnd w:id="45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AD44BE">
        <w:t xml:space="preserve">Table </w:t>
      </w:r>
      <w:r w:rsidR="00AD44BE">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53"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AD44BE">
        <w:rPr>
          <w:noProof/>
        </w:rPr>
        <w:t>6</w:t>
      </w:r>
      <w:r w:rsidR="00415E41">
        <w:fldChar w:fldCharType="end"/>
      </w:r>
      <w:bookmarkEnd w:id="453"/>
      <w:proofErr w:type="gramStart"/>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Heading2"/>
        <w:rPr>
          <w:lang w:val="en-CA"/>
        </w:rPr>
      </w:pPr>
      <w:bookmarkStart w:id="454" w:name="_Toc458154237"/>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6205F8CA"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Coordinate Reference System shall be a reference to the </w:t>
            </w:r>
            <w:r w:rsidR="00FA4FE3">
              <w:rPr>
                <w:rStyle w:val="reqtext"/>
                <w:lang w:val="en-CA"/>
              </w:rPr>
              <w:t xml:space="preserve">borehole </w:t>
            </w:r>
            <w:r>
              <w:rPr>
                <w:rStyle w:val="reqtext"/>
                <w:lang w:val="en-CA"/>
              </w:rPr>
              <w:t>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1BBC7E82"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CF1775A"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Coordinate Reference System of interval geometries SHALL use </w:t>
            </w:r>
            <w:r w:rsidR="00B678D8">
              <w:rPr>
                <w:rStyle w:val="reqtext"/>
                <w:lang w:val="en-CA"/>
              </w:rPr>
              <w:t>the borehole geometry.</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2A879D37" w:rsidR="001E7133" w:rsidRDefault="001E7133" w:rsidP="00B678D8">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00B678D8">
              <w:rPr>
                <w:rStyle w:val="reqtext"/>
                <w:lang w:val="en-CA"/>
              </w:rPr>
              <w:t xml:space="preserve"> provide an elevation.</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39AE6972"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55" w:name="_Toc458154238"/>
      <w:r>
        <w:rPr>
          <w:lang w:val="en-CA"/>
        </w:rPr>
        <w:t>Borehole</w:t>
      </w:r>
      <w:bookmarkEnd w:id="455"/>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proofErr w:type="gramStart"/>
      <w:r>
        <w:rPr>
          <w:lang w:val="en-CA"/>
        </w:rPr>
        <w:t>logElement</w:t>
      </w:r>
      <w:proofErr w:type="gramEnd"/>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Heading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ListParagraph"/>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ListParagraph"/>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56" w:name="_Ref456518000"/>
      <w:r>
        <w:rPr>
          <w:lang w:val="en-CA"/>
        </w:rPr>
        <w:t>DrillingDetails</w:t>
      </w:r>
      <w:bookmarkEnd w:id="456"/>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AD44BE">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76</w:t>
      </w:r>
      <w:r w:rsidR="00673E83">
        <w:rPr>
          <w:noProof/>
        </w:rPr>
        <w:fldChar w:fldCharType="end"/>
      </w:r>
      <w:r>
        <w:t>: Drilling details</w:t>
      </w:r>
    </w:p>
    <w:p w14:paraId="6B71DB12" w14:textId="0613483B" w:rsidR="0056286F" w:rsidRPr="008E5B1A" w:rsidRDefault="0056286F" w:rsidP="008E5B1A">
      <w:pPr>
        <w:pStyle w:val="Heading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proofErr w:type="gramStart"/>
      <w:r>
        <w:rPr>
          <w:lang w:val="en-CA"/>
        </w:rPr>
        <w:t>intervalBegin</w:t>
      </w:r>
      <w:proofErr w:type="gramEnd"/>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proofErr w:type="gramStart"/>
      <w:r>
        <w:rPr>
          <w:lang w:val="en-CA"/>
        </w:rPr>
        <w:t>intervalEnd</w:t>
      </w:r>
      <w:proofErr w:type="gramEnd"/>
    </w:p>
    <w:p w14:paraId="7A22B259" w14:textId="50EF8895" w:rsidR="008B1DC6" w:rsidRDefault="0056286F" w:rsidP="00D20646">
      <w:pPr>
        <w:rPr>
          <w:lang w:val="en-CA"/>
        </w:rPr>
      </w:pPr>
      <w:bookmarkStart w:id="457" w:name="BKM_A12417ED_F0A6_4403_85AA_20F080BAB4D5"/>
      <w:bookmarkEnd w:id="457"/>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Heading5"/>
        <w:rPr>
          <w:lang w:val="en-CA"/>
        </w:rPr>
      </w:pPr>
      <w:proofErr w:type="gramStart"/>
      <w:r>
        <w:rPr>
          <w:lang w:val="en-CA"/>
        </w:rPr>
        <w:t>interval</w:t>
      </w:r>
      <w:proofErr w:type="gramEnd"/>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1A26422A"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FA4FE3">
              <w:rPr>
                <w:rStyle w:val="reqtext"/>
                <w:lang w:val="en-CA"/>
              </w:rPr>
              <w:t xml:space="preserve">borehole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8" w:name="BKM_25F49F60_E3B5_4649_859A_CB23C16B4FDD"/>
      <w:bookmarkStart w:id="459" w:name="BKM_D18D7519_9180_4B84_84F3_D595F9367FF9"/>
      <w:bookmarkStart w:id="460" w:name="BKM_E2471C2A_7288_4681_B62D_57416C5AAFFF"/>
      <w:bookmarkStart w:id="461" w:name="BKM_C67677C2_A392_4DF9_BEE3_2543E744EE8A"/>
      <w:bookmarkEnd w:id="458"/>
      <w:bookmarkEnd w:id="459"/>
      <w:bookmarkEnd w:id="460"/>
      <w:bookmarkEnd w:id="461"/>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62" w:name="_Ref443827761"/>
      <w:r>
        <w:rPr>
          <w:lang w:val="en-CA"/>
        </w:rPr>
        <w:t>BoreholeInterval</w:t>
      </w:r>
      <w:bookmarkEnd w:id="462"/>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AD44BE">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proofErr w:type="gramStart"/>
      <w:r w:rsidRPr="00043700">
        <w:rPr>
          <w:lang w:val="en-CA"/>
        </w:rPr>
        <w:t>observationMethod</w:t>
      </w:r>
      <w:proofErr w:type="gramEnd"/>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Heading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3410AD70" w:rsidR="00816874" w:rsidRPr="00D12552" w:rsidRDefault="00816874" w:rsidP="00B678D8">
            <w:pPr>
              <w:pStyle w:val="Tabletext10"/>
              <w:jc w:val="left"/>
              <w:rPr>
                <w:rStyle w:val="reqtext"/>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Heading5"/>
        <w:rPr>
          <w:lang w:val="en-CA"/>
        </w:rPr>
      </w:pPr>
      <w:proofErr w:type="gramStart"/>
      <w:r w:rsidRPr="008B42C0">
        <w:rPr>
          <w:lang w:val="en-CA"/>
        </w:rPr>
        <w:t>collectionIdentifier</w:t>
      </w:r>
      <w:proofErr w:type="gramEnd"/>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Heading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Heading5"/>
        <w:rPr>
          <w:lang w:val="en-CA"/>
        </w:rPr>
      </w:pPr>
      <w:proofErr w:type="gramStart"/>
      <w:r>
        <w:rPr>
          <w:lang w:val="en-CA"/>
        </w:rPr>
        <w:t>s</w:t>
      </w:r>
      <w:r w:rsidRPr="00D970E9">
        <w:rPr>
          <w:lang w:val="en-CA"/>
        </w:rPr>
        <w:t>hape</w:t>
      </w:r>
      <w:proofErr w:type="gramEnd"/>
    </w:p>
    <w:p w14:paraId="6AA856F7" w14:textId="10D0DBD4"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463" w:name="BKM_73DD4A6D_1BCE_421F_B6B6_00A34E56B7BC"/>
      <w:bookmarkStart w:id="464" w:name="BKM_C7D17ABA_A07A_45C4_8096_F592A2DCBF59"/>
      <w:bookmarkStart w:id="465" w:name="BKM_7AC10AA1_3FE2_4E49_AD1F_C27423759ACA"/>
      <w:bookmarkStart w:id="466" w:name="BKM_E1DEAC71_7DFE_439E_9E4B_2C2A15DE8E14"/>
      <w:bookmarkStart w:id="467" w:name="BKM_DEBFAE1D_DC46_4CB5_8920_4391F9626B7A"/>
      <w:bookmarkStart w:id="468" w:name="BKM_EB3A6321_4939_429E_A4B6_C36556700F0A"/>
      <w:bookmarkEnd w:id="463"/>
      <w:bookmarkEnd w:id="464"/>
      <w:bookmarkEnd w:id="465"/>
      <w:bookmarkEnd w:id="466"/>
      <w:bookmarkEnd w:id="467"/>
      <w:bookmarkEnd w:id="468"/>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A1584BD" w:rsidR="00B3403C" w:rsidRPr="00D12552" w:rsidRDefault="00B3403C" w:rsidP="00B678D8">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 xml:space="preserve">the borehole </w:t>
            </w:r>
            <w:r w:rsidR="00B678D8">
              <w:rPr>
                <w:rStyle w:val="reqtext"/>
                <w:lang w:val="en-CA"/>
              </w:rPr>
              <w:t>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Caption"/>
      </w:pPr>
      <w:r>
        <w:t xml:space="preserve">Figure </w:t>
      </w:r>
      <w:r>
        <w:fldChar w:fldCharType="begin"/>
      </w:r>
      <w:r>
        <w:instrText xml:space="preserve"> SEQ Figure \* ARABIC </w:instrText>
      </w:r>
      <w:r>
        <w:fldChar w:fldCharType="separate"/>
      </w:r>
      <w:r w:rsidR="00AD44BE">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AD44BE">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469" w:name="_Ref456518173"/>
      <w:r>
        <w:rPr>
          <w:lang w:val="en-CA"/>
        </w:rPr>
        <w:t>BoreholeDetails</w:t>
      </w:r>
      <w:bookmarkEnd w:id="469"/>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D44BE">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proofErr w:type="gramStart"/>
      <w:r>
        <w:rPr>
          <w:lang w:val="en-CA"/>
        </w:rPr>
        <w:t>o</w:t>
      </w:r>
      <w:r w:rsidRPr="00D970E9">
        <w:rPr>
          <w:lang w:val="en-CA"/>
        </w:rPr>
        <w:t>perator</w:t>
      </w:r>
      <w:proofErr w:type="gramEnd"/>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0" w:name="BKM_DD9713AD_C742_4E77_9937_E79AF8E3F761"/>
      <w:bookmarkEnd w:id="470"/>
    </w:p>
    <w:p w14:paraId="703B9A0E" w14:textId="25E48FB4" w:rsidR="00195EBB" w:rsidRPr="000A04A2" w:rsidRDefault="00195EBB" w:rsidP="00D20646">
      <w:pPr>
        <w:pStyle w:val="Heading5"/>
        <w:rPr>
          <w:lang w:val="en-CA"/>
        </w:rPr>
      </w:pPr>
      <w:proofErr w:type="gramStart"/>
      <w:r>
        <w:rPr>
          <w:lang w:val="en-CA"/>
        </w:rPr>
        <w:t>d</w:t>
      </w:r>
      <w:r w:rsidRPr="00D970E9">
        <w:rPr>
          <w:lang w:val="en-CA"/>
        </w:rPr>
        <w:t>riller</w:t>
      </w:r>
      <w:proofErr w:type="gramEnd"/>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proofErr w:type="gramStart"/>
      <w:r w:rsidRPr="00195EBB">
        <w:rPr>
          <w:lang w:val="en-CA"/>
        </w:rPr>
        <w:lastRenderedPageBreak/>
        <w:t>startPoint</w:t>
      </w:r>
      <w:proofErr w:type="gramEnd"/>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proofErr w:type="gramStart"/>
      <w:r w:rsidRPr="0071071E">
        <w:rPr>
          <w:lang w:val="en-CA"/>
        </w:rPr>
        <w:t>boreholeLength</w:t>
      </w:r>
      <w:proofErr w:type="gramEnd"/>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1" w:name="BKM_138D3390_B811_48AF_8A06_0C7EE945A325"/>
      <w:bookmarkStart w:id="472" w:name="BKM_7C64B668_6255_4F21_934B_ED8983B04D0C"/>
      <w:bookmarkStart w:id="473" w:name="BKM_0C4AECF7_73FF_44BA_9AA0_74A2155E1FB1"/>
      <w:bookmarkStart w:id="474" w:name="BKM_405E5965_47DE_4F32_A8CF_BBB50354D56F"/>
      <w:bookmarkStart w:id="475" w:name="BKM_8793A391_7A4C_4EEB_B8CF_F9D3F0D2716E"/>
      <w:bookmarkStart w:id="476" w:name="BKM_3186C02E_BB7D_4207_BBD4_E76B02D0C894"/>
      <w:bookmarkStart w:id="477" w:name="BKM_88BD49B2_8659_4CF8_BF4A_6EB59EB7D01A"/>
      <w:bookmarkStart w:id="478" w:name="BKM_EDF197A9_47A0_4D71_AC33_859957294ED6"/>
      <w:bookmarkStart w:id="479" w:name="BKM_F8F0AC0D_621F_42A5_92B3_5F5CC6F39AD8"/>
      <w:bookmarkEnd w:id="471"/>
      <w:bookmarkEnd w:id="472"/>
      <w:bookmarkEnd w:id="473"/>
      <w:bookmarkEnd w:id="474"/>
      <w:bookmarkEnd w:id="475"/>
      <w:bookmarkEnd w:id="476"/>
      <w:bookmarkEnd w:id="477"/>
      <w:bookmarkEnd w:id="478"/>
      <w:bookmarkEnd w:id="479"/>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xml:space="preserve">, </w:t>
      </w:r>
      <w:proofErr w:type="gramStart"/>
      <w:r w:rsidR="007C69FE" w:rsidRPr="007C69FE">
        <w:rPr>
          <w:lang w:val="en-CA"/>
        </w:rPr>
        <w:t>kelly</w:t>
      </w:r>
      <w:proofErr w:type="gramEnd"/>
      <w:r w:rsidR="007C69FE" w:rsidRPr="007C69FE">
        <w:rPr>
          <w:lang w:val="en-CA"/>
        </w:rPr>
        <w:t xml:space="preserve">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Heading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2FA7211F" w:rsidR="00F8603E" w:rsidRPr="00D12552" w:rsidRDefault="00F8603E" w:rsidP="00B678D8">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73100351" w:rsidR="001111B0" w:rsidRPr="00D12552" w:rsidRDefault="001111B0" w:rsidP="001111B0">
            <w:pPr>
              <w:pStyle w:val="Tabletext10"/>
              <w:jc w:val="left"/>
              <w:rPr>
                <w:rStyle w:val="reqtext"/>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 xml:space="preserve">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AD44BE">
        <w:t xml:space="preserve">Table </w:t>
      </w:r>
      <w:r w:rsidR="00AD44BE">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480" w:name="_Ref433007016"/>
      <w:proofErr w:type="gramStart"/>
      <w:r>
        <w:t xml:space="preserve">Table </w:t>
      </w:r>
      <w:proofErr w:type="gramEnd"/>
      <w:r w:rsidR="00415E41">
        <w:fldChar w:fldCharType="begin"/>
      </w:r>
      <w:r w:rsidR="00415E41">
        <w:instrText xml:space="preserve"> SEQ Table \* ARABIC </w:instrText>
      </w:r>
      <w:r w:rsidR="00415E41">
        <w:fldChar w:fldCharType="separate"/>
      </w:r>
      <w:r w:rsidR="00AD44BE">
        <w:rPr>
          <w:noProof/>
        </w:rPr>
        <w:t>7</w:t>
      </w:r>
      <w:r w:rsidR="00415E41">
        <w:fldChar w:fldCharType="end"/>
      </w:r>
      <w:bookmarkEnd w:id="480"/>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481" w:name="_Toc458154239"/>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1"/>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B678D8"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B678D8" w:rsidRDefault="00D35608" w:rsidP="00B61014">
            <w:pPr>
              <w:keepNext/>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Requirements Class</w:t>
            </w:r>
          </w:p>
        </w:tc>
      </w:tr>
      <w:tr w:rsidR="00D35608" w:rsidRPr="00B678D8"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Style w:val="requri"/>
                <w:rFonts w:asciiTheme="minorHAnsi" w:hAnsiTheme="minorHAnsi"/>
                <w:sz w:val="20"/>
                <w:szCs w:val="20"/>
                <w:lang w:val="en-CA"/>
              </w:rPr>
              <w:t>/req/gsml4-lab-analysis</w:t>
            </w:r>
          </w:p>
        </w:tc>
      </w:tr>
      <w:tr w:rsidR="00D35608" w:rsidRPr="00B678D8"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B678D8" w:rsidRDefault="005E33CD" w:rsidP="00501FA1">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 xml:space="preserve">Encoding </w:t>
            </w:r>
          </w:p>
        </w:tc>
      </w:tr>
      <w:tr w:rsidR="006C4C24" w:rsidRPr="00B678D8"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/req/gsml4-core</w:t>
            </w:r>
          </w:p>
        </w:tc>
      </w:tr>
      <w:tr w:rsidR="006C4C24" w:rsidRPr="00B678D8"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19103 Conceptual Model Language</w:t>
            </w:r>
          </w:p>
        </w:tc>
      </w:tr>
      <w:tr w:rsidR="006C4C24" w:rsidRPr="00B678D8"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19107 Spatial Schema</w:t>
            </w:r>
          </w:p>
        </w:tc>
      </w:tr>
      <w:tr w:rsidR="006C4C24" w:rsidRPr="00B678D8"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ISO-19156 Observation and Measurement (OGC Topic 20)</w:t>
            </w:r>
          </w:p>
        </w:tc>
      </w:tr>
      <w:tr w:rsidR="006C4C24" w:rsidRPr="00B678D8"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SWE Common 2.0 08-094r1 Clause 7</w:t>
            </w:r>
          </w:p>
        </w:tc>
      </w:tr>
      <w:tr w:rsidR="006C4C24" w:rsidRPr="00B678D8"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19108 Temporal Schema</w:t>
            </w:r>
          </w:p>
        </w:tc>
      </w:tr>
      <w:tr w:rsidR="006C4C24" w:rsidRPr="00B678D8"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19115-3 Citation</w:t>
            </w:r>
          </w:p>
        </w:tc>
      </w:tr>
      <w:tr w:rsidR="00D35608" w:rsidRPr="00B678D8"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Pr="00B678D8" w:rsidRDefault="006C4C24" w:rsidP="00B61014">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b/>
                <w:sz w:val="20"/>
                <w:szCs w:val="20"/>
                <w:lang w:val="en-CA"/>
              </w:rPr>
              <w:t>/req/gsml4-lab-analysis/sampledFeature</w:t>
            </w:r>
          </w:p>
          <w:p w14:paraId="356BFF1D" w14:textId="0C1A40A9" w:rsidR="00D35608" w:rsidRPr="00B678D8" w:rsidRDefault="006C4C24" w:rsidP="00B61014">
            <w:pPr>
              <w:spacing w:before="100" w:beforeAutospacing="1" w:after="100" w:afterAutospacing="1" w:line="230" w:lineRule="atLeast"/>
              <w:rPr>
                <w:rFonts w:asciiTheme="minorHAnsi" w:eastAsia="MS Mincho" w:hAnsiTheme="minorHAnsi"/>
                <w:sz w:val="20"/>
                <w:szCs w:val="20"/>
                <w:lang w:val="en-CA"/>
              </w:rPr>
            </w:pPr>
            <w:r w:rsidRPr="00B678D8">
              <w:rPr>
                <w:rFonts w:asciiTheme="minorHAnsi" w:eastAsia="MS Mincho" w:hAnsiTheme="minorHAnsi"/>
                <w:sz w:val="20"/>
                <w:szCs w:val="20"/>
                <w:lang w:val="en-CA"/>
              </w:rPr>
              <w:t>OM:</w:t>
            </w:r>
            <w:proofErr w:type="gramStart"/>
            <w:r w:rsidRPr="00B678D8">
              <w:rPr>
                <w:rFonts w:asciiTheme="minorHAnsi" w:eastAsia="MS Mincho" w:hAnsiTheme="minorHAnsi"/>
                <w:sz w:val="20"/>
                <w:szCs w:val="20"/>
                <w:lang w:val="en-CA"/>
              </w:rPr>
              <w:t>:SF</w:t>
            </w:r>
            <w:proofErr w:type="gramEnd"/>
            <w:r w:rsidRPr="00B678D8">
              <w:rPr>
                <w:rFonts w:asciiTheme="minorHAnsi" w:eastAsia="MS Mincho" w:hAnsiTheme="minorHAnsi"/>
                <w:sz w:val="20"/>
                <w:szCs w:val="20"/>
                <w:lang w:val="en-CA"/>
              </w:rPr>
              <w:t>_SamplingFeature::sampledFeature SHALL not be an instance of OM::SF_SamplingFeature.</w:t>
            </w:r>
          </w:p>
        </w:tc>
      </w:tr>
      <w:tr w:rsidR="00D35608" w:rsidRPr="00B678D8"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Style w:val="requri"/>
                <w:rFonts w:asciiTheme="minorHAnsi" w:hAnsiTheme="minorHAnsi"/>
                <w:lang w:val="en-CA"/>
              </w:rPr>
              <w:t>/req/gsml4-lab-analysis/accuracy-measure</w:t>
            </w:r>
            <w:r w:rsidRPr="00B678D8">
              <w:rPr>
                <w:rFonts w:asciiTheme="minorHAnsi" w:eastAsia="MS Mincho" w:hAnsiTheme="minorHAnsi"/>
                <w:sz w:val="20"/>
                <w:szCs w:val="20"/>
                <w:lang w:val="en-CA"/>
              </w:rPr>
              <w:t xml:space="preserve"> </w:t>
            </w:r>
          </w:p>
          <w:p w14:paraId="6D2D79DD" w14:textId="79849B0B" w:rsidR="00D35608" w:rsidRPr="00B678D8" w:rsidRDefault="006C4C24" w:rsidP="00B678D8">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sz w:val="20"/>
                <w:szCs w:val="20"/>
                <w:lang w:val="en-CA"/>
              </w:rPr>
              <w:t xml:space="preserve">For analytical error and detection limits, both DQ_QuantitativeAttributeAccuracy::nameOfMeasure and DQ_QuantitativeAttributeAccuracy::result SHALL </w:t>
            </w:r>
            <w:r w:rsidR="00B678D8" w:rsidRPr="00B678D8">
              <w:rPr>
                <w:rFonts w:asciiTheme="minorHAnsi" w:eastAsia="MS Mincho" w:hAnsiTheme="minorHAnsi"/>
                <w:sz w:val="20"/>
                <w:szCs w:val="20"/>
                <w:lang w:val="en-CA"/>
              </w:rPr>
              <w:t>NOT be null</w:t>
            </w:r>
            <w:r w:rsidRPr="00B678D8">
              <w:rPr>
                <w:rFonts w:asciiTheme="minorHAnsi" w:eastAsia="MS Mincho" w:hAnsiTheme="minorHAnsi"/>
                <w:sz w:val="20"/>
                <w:szCs w:val="20"/>
                <w:lang w:val="en-CA"/>
              </w:rPr>
              <w:t>.</w:t>
            </w:r>
          </w:p>
        </w:tc>
      </w:tr>
      <w:tr w:rsidR="006C4C24" w:rsidRPr="00B678D8"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/req/gsml4-lab-analysis/accuracy-vocabulary</w:t>
            </w:r>
          </w:p>
          <w:p w14:paraId="574F46A9" w14:textId="6E785C00" w:rsidR="006C4C24" w:rsidRPr="00B678D8" w:rsidRDefault="00B678D8" w:rsidP="00B61014">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value of DQ_Element.nameOfMeasure SHOULD </w:t>
            </w:r>
            <w:proofErr w:type="gramStart"/>
            <w:r w:rsidRPr="00B678D8">
              <w:rPr>
                <w:rStyle w:val="reqtext"/>
                <w:rFonts w:asciiTheme="minorHAnsi" w:hAnsiTheme="minorHAnsi"/>
                <w:lang w:val="en-CA"/>
              </w:rPr>
              <w:t>be</w:t>
            </w:r>
            <w:proofErr w:type="gramEnd"/>
            <w:r w:rsidRPr="00B678D8">
              <w:rPr>
                <w:rStyle w:val="reqtext"/>
                <w:rFonts w:asciiTheme="minorHAnsi" w:hAnsiTheme="minorHAnsi"/>
                <w:lang w:val="en-CA"/>
              </w:rPr>
              <w:t xml:space="preserve"> a term from a controlled vocabulary.</w:t>
            </w:r>
          </w:p>
        </w:tc>
      </w:tr>
      <w:tr w:rsidR="006C4C24" w:rsidRPr="00B678D8"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B678D8" w:rsidRDefault="006521AB"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/req/gsml4-lab-analysis/image-url</w:t>
            </w:r>
          </w:p>
          <w:p w14:paraId="6B6A4FDE" w14:textId="6D0ED26F"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identifier of the image </w:t>
            </w:r>
            <w:r w:rsidR="006521AB" w:rsidRPr="00B678D8">
              <w:rPr>
                <w:rStyle w:val="reqtext"/>
                <w:rFonts w:asciiTheme="minorHAnsi" w:hAnsiTheme="minorHAnsi"/>
                <w:lang w:val="en-CA"/>
              </w:rPr>
              <w:t>should</w:t>
            </w:r>
            <w:r w:rsidRPr="00B678D8">
              <w:rPr>
                <w:rStyle w:val="reqtext"/>
                <w:rFonts w:asciiTheme="minorHAnsi" w:hAnsiTheme="minorHAnsi"/>
                <w:lang w:val="en-CA"/>
              </w:rPr>
              <w:t xml:space="preserve"> be a HTTP URI referring to a representation of the image.</w:t>
            </w:r>
          </w:p>
        </w:tc>
      </w:tr>
      <w:tr w:rsidR="006C4C24" w:rsidRPr="00B678D8"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/req/gsml4-lab-analysis/image-process</w:t>
            </w:r>
          </w:p>
          <w:p w14:paraId="27F0C381" w14:textId="001F2AB8"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image </w:t>
            </w:r>
            <w:r w:rsidR="00B678D8">
              <w:rPr>
                <w:rStyle w:val="reqtext"/>
                <w:rFonts w:asciiTheme="minorHAnsi" w:hAnsiTheme="minorHAnsi"/>
                <w:lang w:val="en-CA"/>
              </w:rPr>
              <w:t>om</w:t>
            </w:r>
            <w:proofErr w:type="gramStart"/>
            <w:r w:rsidR="00B678D8">
              <w:rPr>
                <w:rStyle w:val="reqtext"/>
                <w:rFonts w:asciiTheme="minorHAnsi" w:hAnsiTheme="minorHAnsi"/>
                <w:lang w:val="en-CA"/>
              </w:rPr>
              <w:t>:procedure</w:t>
            </w:r>
            <w:proofErr w:type="gramEnd"/>
            <w:r w:rsidR="00B678D8">
              <w:rPr>
                <w:rStyle w:val="reqtext"/>
                <w:rFonts w:asciiTheme="minorHAnsi" w:hAnsiTheme="minorHAnsi"/>
                <w:lang w:val="en-CA"/>
              </w:rPr>
              <w:t xml:space="preserve"> </w:t>
            </w:r>
            <w:r w:rsidRPr="00B678D8">
              <w:rPr>
                <w:rStyle w:val="reqtext"/>
                <w:rFonts w:asciiTheme="minorHAnsi" w:hAnsiTheme="minorHAnsi"/>
                <w:lang w:val="en-CA"/>
              </w:rPr>
              <w:t>SHOULD make reference to a camera.</w:t>
            </w:r>
          </w:p>
        </w:tc>
      </w:tr>
      <w:tr w:rsidR="006C4C24" w:rsidRPr="00B678D8"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/req/gsml4-lab-analysis/outcrop-pattern</w:t>
            </w:r>
          </w:p>
          <w:p w14:paraId="4C5D748A" w14:textId="356E6A77" w:rsidR="006C4C24" w:rsidRPr="00B678D8" w:rsidRDefault="006C4C24" w:rsidP="006521AB">
            <w:pPr>
              <w:spacing w:before="100" w:beforeAutospacing="1" w:after="100" w:afterAutospacing="1" w:line="230" w:lineRule="atLeast"/>
              <w:jc w:val="both"/>
              <w:rPr>
                <w:rStyle w:val="requri"/>
                <w:rFonts w:asciiTheme="minorHAnsi" w:hAnsiTheme="minorHAnsi"/>
              </w:rPr>
            </w:pPr>
            <w:r w:rsidRPr="00B678D8">
              <w:rPr>
                <w:rStyle w:val="reqtext"/>
                <w:rFonts w:asciiTheme="minorHAnsi" w:hAnsiTheme="minorHAnsi"/>
                <w:lang w:val="en-CA"/>
              </w:rPr>
              <w:t xml:space="preserve">Observations at outcrop SHOULD be encoded using the pattern described at clause </w:t>
            </w:r>
            <w:r w:rsidR="006521AB" w:rsidRPr="00B678D8">
              <w:rPr>
                <w:rStyle w:val="reqtext"/>
                <w:rFonts w:asciiTheme="minorHAnsi" w:hAnsiTheme="minorHAnsi"/>
                <w:lang w:val="en-CA"/>
              </w:rPr>
              <w:fldChar w:fldCharType="begin"/>
            </w:r>
            <w:r w:rsidR="006521AB" w:rsidRPr="00B678D8">
              <w:rPr>
                <w:rStyle w:val="reqtext"/>
                <w:rFonts w:asciiTheme="minorHAnsi" w:hAnsiTheme="minorHAnsi"/>
                <w:lang w:val="en-CA"/>
              </w:rPr>
              <w:instrText xml:space="preserve"> REF _Ref433015177 \r \h </w:instrText>
            </w:r>
            <w:r w:rsidR="00B678D8">
              <w:rPr>
                <w:rStyle w:val="reqtext"/>
                <w:rFonts w:asciiTheme="minorHAnsi" w:hAnsiTheme="minorHAnsi"/>
                <w:lang w:val="en-CA"/>
              </w:rPr>
              <w:instrText xml:space="preserve"> \* MERGEFORMAT </w:instrText>
            </w:r>
            <w:r w:rsidR="006521AB" w:rsidRPr="00B678D8">
              <w:rPr>
                <w:rStyle w:val="reqtext"/>
                <w:rFonts w:asciiTheme="minorHAnsi" w:hAnsiTheme="minorHAnsi"/>
                <w:lang w:val="en-CA"/>
              </w:rPr>
            </w:r>
            <w:r w:rsidR="006521AB" w:rsidRPr="00B678D8">
              <w:rPr>
                <w:rStyle w:val="reqtext"/>
                <w:rFonts w:asciiTheme="minorHAnsi" w:hAnsiTheme="minorHAnsi"/>
                <w:lang w:val="en-CA"/>
              </w:rPr>
              <w:fldChar w:fldCharType="separate"/>
            </w:r>
            <w:r w:rsidR="00AD44BE">
              <w:rPr>
                <w:rStyle w:val="reqtext"/>
                <w:rFonts w:asciiTheme="minorHAnsi" w:hAnsiTheme="minorHAnsi"/>
                <w:lang w:val="en-CA"/>
              </w:rPr>
              <w:t>8.8.5</w:t>
            </w:r>
            <w:r w:rsidR="006521AB" w:rsidRPr="00B678D8">
              <w:rPr>
                <w:rStyle w:val="reqtext"/>
                <w:rFonts w:asciiTheme="minorHAnsi" w:hAnsiTheme="minorHAnsi"/>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AD44BE">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482" w:name="_Toc458154240"/>
      <w:r>
        <w:rPr>
          <w:lang w:val="en-CA"/>
        </w:rPr>
        <w:lastRenderedPageBreak/>
        <w:t>Laboratory Analysis</w:t>
      </w:r>
      <w:bookmarkEnd w:id="482"/>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448EC0B1" w14:textId="0657FFF6" w:rsidR="000A04A2"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AD44BE">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22500FA2" w:rsidR="0084053A" w:rsidRPr="00D12552" w:rsidRDefault="0084053A" w:rsidP="00B678D8">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w:t>
            </w:r>
            <w:r w:rsidR="00B678D8">
              <w:rPr>
                <w:rStyle w:val="reqtext"/>
                <w:lang w:val="en-CA"/>
              </w:rPr>
              <w:t>NOT be null.</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71DAA9DE" w:rsidR="0084053A" w:rsidRPr="00D12552" w:rsidRDefault="00B678D8" w:rsidP="00B678D8">
            <w:pPr>
              <w:pStyle w:val="Tabletext10"/>
              <w:jc w:val="left"/>
              <w:rPr>
                <w:rStyle w:val="reqtext"/>
                <w:lang w:val="en-CA"/>
              </w:rPr>
            </w:pPr>
            <w:r>
              <w:rPr>
                <w:rStyle w:val="reqtext"/>
                <w:lang w:val="en-CA"/>
              </w:rPr>
              <w:t xml:space="preserve">The value of </w:t>
            </w:r>
            <w:r w:rsidRPr="00B678D8">
              <w:rPr>
                <w:rStyle w:val="Entity"/>
              </w:rPr>
              <w:t>DQ_Element.</w:t>
            </w:r>
            <w:r w:rsidR="0084053A" w:rsidRPr="00B678D8">
              <w:rPr>
                <w:rStyle w:val="Entity"/>
              </w:rPr>
              <w:t>nameOfMeasure</w:t>
            </w:r>
            <w:r w:rsidR="0084053A" w:rsidRPr="0084053A">
              <w:rPr>
                <w:rStyle w:val="reqtext"/>
                <w:lang w:val="en-CA"/>
              </w:rPr>
              <w:t xml:space="preserve"> </w:t>
            </w:r>
            <w:r w:rsidR="0084053A">
              <w:rPr>
                <w:rStyle w:val="reqtext"/>
                <w:lang w:val="en-CA"/>
              </w:rPr>
              <w:t>SHOULD</w:t>
            </w:r>
            <w:r w:rsidR="0084053A" w:rsidRPr="0084053A">
              <w:rPr>
                <w:rStyle w:val="reqtext"/>
                <w:lang w:val="en-CA"/>
              </w:rPr>
              <w:t xml:space="preserve"> </w:t>
            </w:r>
            <w:proofErr w:type="gramStart"/>
            <w:r w:rsidR="0084053A" w:rsidRPr="0084053A">
              <w:rPr>
                <w:rStyle w:val="reqtext"/>
                <w:lang w:val="en-CA"/>
              </w:rPr>
              <w:t>be</w:t>
            </w:r>
            <w:proofErr w:type="gramEnd"/>
            <w:r w:rsidR="0084053A" w:rsidRPr="0084053A">
              <w:rPr>
                <w:rStyle w:val="reqtext"/>
                <w:lang w:val="en-CA"/>
              </w:rPr>
              <w:t xml:space="preserv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lastRenderedPageBreak/>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proofErr w:type="gramStart"/>
      <w:r>
        <w:t>t</w:t>
      </w:r>
      <w:r w:rsidRPr="00733724">
        <w:t>ype</w:t>
      </w:r>
      <w:proofErr w:type="gramEnd"/>
    </w:p>
    <w:p w14:paraId="71D50A4C" w14:textId="22C8CEF0" w:rsidR="00733724" w:rsidRPr="00733724" w:rsidRDefault="00733724" w:rsidP="00D20646">
      <w:r>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483" w:name="BKM_4320F660_2F6E_4F45_98F8_50B996AF05CA"/>
      <w:bookmarkEnd w:id="483"/>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Heading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84" w:name="BKM_C47BB20E_AB3E_41B0_BEAF_8545314C826D"/>
      <w:bookmarkStart w:id="485" w:name="BKM_5A9940B3_320D_4C85_8B41_0199FF52327B"/>
      <w:bookmarkStart w:id="486" w:name="BKM_692BBE92_2CD8_471D_9014_13E6919FFDA7"/>
      <w:bookmarkStart w:id="487" w:name="BKM_E14379F1_C7A7_42A6_B412_F1E01671E46F"/>
      <w:bookmarkStart w:id="488" w:name="BKM_40997390_B407_46AF_928A_15F7B52273ED"/>
      <w:bookmarkEnd w:id="484"/>
      <w:bookmarkEnd w:id="485"/>
      <w:bookmarkEnd w:id="486"/>
      <w:bookmarkEnd w:id="487"/>
      <w:bookmarkEnd w:id="488"/>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489" w:name="BKM_BF1C223A_F0A6_4FC2_9EEF_88DC486F7DB4"/>
      <w:bookmarkEnd w:id="489"/>
      <w:proofErr w:type="gramStart"/>
      <w:r>
        <w:rPr>
          <w:lang w:val="en-CA"/>
        </w:rPr>
        <w:t>time</w:t>
      </w:r>
      <w:proofErr w:type="gramEnd"/>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proofErr w:type="gramStart"/>
      <w:r>
        <w:rPr>
          <w:lang w:val="en-CA"/>
        </w:rPr>
        <w:t>p</w:t>
      </w:r>
      <w:r w:rsidRPr="00B17686">
        <w:rPr>
          <w:lang w:val="en-CA"/>
        </w:rPr>
        <w:t>arameter</w:t>
      </w:r>
      <w:proofErr w:type="gramEnd"/>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proofErr w:type="gramStart"/>
      <w:r w:rsidRPr="00B17686">
        <w:rPr>
          <w:lang w:val="en-CA"/>
        </w:rPr>
        <w:t>referenceAnalysis</w:t>
      </w:r>
      <w:proofErr w:type="gramEnd"/>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490" w:name="BKM_FCC3B9BB_23CF_4B5C_A83B_A898D191B651"/>
      <w:bookmarkStart w:id="491" w:name="BKM_D9B59F94_645D_4A43_B06F_F3308DA82998"/>
      <w:bookmarkStart w:id="492" w:name="BKM_963C6EE0_1269_4609_B11A_C2CBF9678C56"/>
      <w:bookmarkEnd w:id="490"/>
      <w:bookmarkEnd w:id="491"/>
      <w:bookmarkEnd w:id="492"/>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proofErr w:type="gramStart"/>
      <w:r>
        <w:t>m</w:t>
      </w:r>
      <w:r w:rsidR="0026586A" w:rsidRPr="0026586A">
        <w:t>ethod</w:t>
      </w:r>
      <w:proofErr w:type="gramEnd"/>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proofErr w:type="gramStart"/>
      <w:r>
        <w:rPr>
          <w:lang w:val="en-CA"/>
        </w:rPr>
        <w:t>acquisition</w:t>
      </w:r>
      <w:proofErr w:type="gramEnd"/>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88</w:t>
      </w:r>
      <w:r w:rsidR="00673E83">
        <w:rPr>
          <w:noProof/>
        </w:rPr>
        <w:fldChar w:fldCharType="end"/>
      </w:r>
      <w:r>
        <w:t xml:space="preserve"> : Analytical method</w:t>
      </w:r>
    </w:p>
    <w:p w14:paraId="6A155205" w14:textId="1EC62730" w:rsidR="0026586A" w:rsidRPr="0026586A" w:rsidRDefault="0026586A" w:rsidP="00440B00">
      <w:pPr>
        <w:pStyle w:val="Heading5"/>
      </w:pPr>
      <w:proofErr w:type="gramStart"/>
      <w:r w:rsidRPr="0026586A">
        <w:t>methodName</w:t>
      </w:r>
      <w:proofErr w:type="gramEnd"/>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493" w:name="BKM_79050478_59B4_46CF_B3EE_2B3B979B34B2"/>
      <w:bookmarkStart w:id="494" w:name="BKM_49851DB0_5102_456A_B25E_E5E16C13E2EB"/>
      <w:bookmarkStart w:id="495" w:name="BKM_B16CD918_4034_47F7_9393_204D6BE54C10"/>
      <w:bookmarkEnd w:id="493"/>
      <w:bookmarkEnd w:id="494"/>
      <w:bookmarkEnd w:id="495"/>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lastRenderedPageBreak/>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007D61F0" w:rsidR="00F67178" w:rsidRPr="00D12552" w:rsidRDefault="00B678D8" w:rsidP="006A7DD0">
            <w:pPr>
              <w:pStyle w:val="Tabletext10"/>
              <w:jc w:val="left"/>
              <w:rPr>
                <w:rStyle w:val="reqtext"/>
                <w:lang w:val="en-CA"/>
              </w:rPr>
            </w:pPr>
            <w:r w:rsidRPr="00B678D8">
              <w:rPr>
                <w:rStyle w:val="reqtext"/>
                <w:lang w:val="en-CA"/>
              </w:rPr>
              <w:t>The image om</w:t>
            </w:r>
            <w:proofErr w:type="gramStart"/>
            <w:r w:rsidRPr="00B678D8">
              <w:rPr>
                <w:rStyle w:val="reqtext"/>
                <w:lang w:val="en-CA"/>
              </w:rPr>
              <w:t>:procedure</w:t>
            </w:r>
            <w:proofErr w:type="gramEnd"/>
            <w:r w:rsidRPr="00B678D8">
              <w:rPr>
                <w:rStyle w:val="reqtext"/>
                <w:lang w:val="en-CA"/>
              </w:rPr>
              <w:t xml:space="preserve"> SHOULD make reference to a camera.</w:t>
            </w:r>
          </w:p>
        </w:tc>
      </w:tr>
    </w:tbl>
    <w:p w14:paraId="4E3BBE51" w14:textId="77777777" w:rsidR="00F67178" w:rsidRDefault="00F67178" w:rsidP="00E966AA"/>
    <w:p w14:paraId="55CB641E" w14:textId="2772C4A8" w:rsidR="007F7DE0" w:rsidRDefault="007F7DE0" w:rsidP="007F7DE0">
      <w:pPr>
        <w:pStyle w:val="Heading3"/>
      </w:pPr>
      <w:bookmarkStart w:id="496" w:name="_Toc458154241"/>
      <w:r>
        <w:t>Geochronology</w:t>
      </w:r>
      <w:bookmarkEnd w:id="49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ListParagraph"/>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497" w:name="BKM_A1B6B909_67BC_419F_AEF9_8696BB63F29E"/>
      <w:bookmarkEnd w:id="497"/>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D44BE">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proofErr w:type="gramStart"/>
      <w:r w:rsidRPr="00D970E9">
        <w:rPr>
          <w:lang w:val="en-CA"/>
        </w:rPr>
        <w:t>interpretedBy</w:t>
      </w:r>
      <w:proofErr w:type="gramEnd"/>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proofErr w:type="gramStart"/>
      <w:r w:rsidRPr="00F701C7">
        <w:rPr>
          <w:lang w:val="en-CA"/>
        </w:rPr>
        <w:t>preferredInterpretation</w:t>
      </w:r>
      <w:proofErr w:type="gramEnd"/>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Heading3"/>
        <w:rPr>
          <w:lang w:val="en-CA"/>
        </w:rPr>
      </w:pPr>
      <w:bookmarkStart w:id="498" w:name="BKM_0B1CA329_7FCB_4838_9738_F600EF3A8B04"/>
      <w:bookmarkStart w:id="499" w:name="BKM_1D244EC3_ED85_479D_9C71_0F691EEBA5EA"/>
      <w:bookmarkStart w:id="500" w:name="BKM_9712572B_F199_4830_ACFD_E9764FB58028"/>
      <w:bookmarkStart w:id="501" w:name="BKM_95947C71_177C_4EA6_8B4C_94C513E8FE7E"/>
      <w:bookmarkStart w:id="502" w:name="BKM_F00B629C_EDB4_449B_8603_CDBBEFBA3576"/>
      <w:bookmarkStart w:id="503" w:name="BKM_B465F0F6_D0B5_40C2_8492_D188CFF84ACF"/>
      <w:bookmarkStart w:id="504" w:name="BKM_84CD8D11_428B_401E_A711_B019F6D0913D"/>
      <w:bookmarkStart w:id="505" w:name="_Toc458154242"/>
      <w:bookmarkEnd w:id="498"/>
      <w:bookmarkEnd w:id="499"/>
      <w:bookmarkEnd w:id="500"/>
      <w:bookmarkEnd w:id="501"/>
      <w:bookmarkEnd w:id="502"/>
      <w:bookmarkEnd w:id="503"/>
      <w:bookmarkEnd w:id="504"/>
      <w:r>
        <w:rPr>
          <w:lang w:val="en-CA"/>
        </w:rPr>
        <w:t>Geologic Specimen</w:t>
      </w:r>
      <w:bookmarkEnd w:id="505"/>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proofErr w:type="gramStart"/>
      <w:r w:rsidRPr="00437ED0">
        <w:t>referenceDescription</w:t>
      </w:r>
      <w:proofErr w:type="gramEnd"/>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06" w:name="BKM_A953E1E0_629C_4E85_A72E_737CDDDCFAE9"/>
      <w:bookmarkEnd w:id="506"/>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07" w:name="BKM_01360702_0FF9_4329_8A24_6080B84F3852"/>
      <w:bookmarkEnd w:id="507"/>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AD44BE">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08" w:name="BKM_99DC7785_B09A_4EA4_AE4E_BDEDC4CCA382"/>
      <w:bookmarkEnd w:id="508"/>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proofErr w:type="gramStart"/>
      <w:r>
        <w:rPr>
          <w:lang w:val="en-CA"/>
        </w:rPr>
        <w:t>p</w:t>
      </w:r>
      <w:r w:rsidRPr="00D970E9">
        <w:rPr>
          <w:lang w:val="en-CA"/>
        </w:rPr>
        <w:t>arameter</w:t>
      </w:r>
      <w:proofErr w:type="gramEnd"/>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Heading4"/>
        <w:rPr>
          <w:lang w:val="en-CA"/>
        </w:rPr>
      </w:pPr>
      <w:bookmarkStart w:id="509" w:name="BKM_2563A400_6C3B_4942_8487_10D45BA1555F"/>
      <w:bookmarkStart w:id="510" w:name="BKM_F3DE8415_7817_43D1_B72D_75E85103B0DD"/>
      <w:bookmarkEnd w:id="509"/>
      <w:bookmarkEnd w:id="510"/>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AD44BE">
        <w:rPr>
          <w:noProof/>
        </w:rPr>
        <w:t>95</w:t>
      </w:r>
      <w:r>
        <w:fldChar w:fldCharType="end"/>
      </w:r>
      <w:r>
        <w:t xml:space="preserve"> : </w:t>
      </w:r>
      <w:r w:rsidRPr="00F115BF">
        <w:t>Geologic sampling method</w:t>
      </w:r>
    </w:p>
    <w:p w14:paraId="6C562754" w14:textId="5ADD1B88" w:rsidR="00437ED0" w:rsidRPr="00437ED0" w:rsidRDefault="006521AB" w:rsidP="006521AB">
      <w:pPr>
        <w:pStyle w:val="Heading5"/>
      </w:pPr>
      <w:proofErr w:type="gramStart"/>
      <w:r>
        <w:t>m</w:t>
      </w:r>
      <w:r w:rsidR="00437ED0" w:rsidRPr="00437ED0">
        <w:t>ethod</w:t>
      </w:r>
      <w:proofErr w:type="gramEnd"/>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11" w:name="BKM_7694DED9_A4F1_4913_BBD8_F553EF63B4A9"/>
      <w:bookmarkEnd w:id="511"/>
      <w:proofErr w:type="gramStart"/>
      <w:r>
        <w:rPr>
          <w:lang w:val="en-CA"/>
        </w:rPr>
        <w:t>p</w:t>
      </w:r>
      <w:r w:rsidRPr="00D970E9">
        <w:rPr>
          <w:lang w:val="en-CA"/>
        </w:rPr>
        <w:t>arameter</w:t>
      </w:r>
      <w:proofErr w:type="gramEnd"/>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Heading3"/>
        <w:rPr>
          <w:lang w:val="en-CA"/>
        </w:rPr>
      </w:pPr>
      <w:bookmarkStart w:id="512" w:name="BKM_D4F19968_4426_4517_BA14_BAB7917AB647"/>
      <w:bookmarkStart w:id="513" w:name="BKM_04EA1B0A_66CA_4B08_B485_94449A53A44A"/>
      <w:bookmarkStart w:id="514" w:name="_Toc458154243"/>
      <w:bookmarkEnd w:id="512"/>
      <w:bookmarkEnd w:id="513"/>
      <w:r>
        <w:rPr>
          <w:lang w:val="en-CA"/>
        </w:rPr>
        <w:t>GeoSciML Laboratory analysis and specimen vocabularies</w:t>
      </w:r>
      <w:bookmarkEnd w:id="51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15" w:name="_Ref433015177"/>
      <w:bookmarkStart w:id="516" w:name="_Toc458154244"/>
      <w:r>
        <w:rPr>
          <w:lang w:val="en-CA"/>
        </w:rPr>
        <w:t>Outcrop encoding pattern</w:t>
      </w:r>
      <w:r w:rsidR="00DD288D">
        <w:rPr>
          <w:lang w:val="en-CA"/>
        </w:rPr>
        <w:t xml:space="preserve"> (Informative)</w:t>
      </w:r>
      <w:bookmarkEnd w:id="515"/>
      <w:bookmarkEnd w:id="516"/>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AD44BE">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17" w:name="_Toc458154245"/>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1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85E84"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85E84" w:rsidRDefault="002C1116" w:rsidP="003811C7">
            <w:pPr>
              <w:keepNext/>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Requirements Class</w:t>
            </w:r>
          </w:p>
        </w:tc>
      </w:tr>
      <w:tr w:rsidR="002C1116" w:rsidRPr="00585E84"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85E84" w:rsidRDefault="002C1418"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Style w:val="requri"/>
                <w:rFonts w:asciiTheme="minorHAnsi" w:hAnsiTheme="minorHAnsi"/>
                <w:szCs w:val="18"/>
                <w:lang w:val="en-CA"/>
              </w:rPr>
              <w:t>/req/gsml4-lite</w:t>
            </w:r>
          </w:p>
        </w:tc>
      </w:tr>
      <w:tr w:rsidR="002C1116" w:rsidRPr="00585E84"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85E84" w:rsidRDefault="002C1116" w:rsidP="00501FA1">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Encoding </w:t>
            </w:r>
          </w:p>
        </w:tc>
      </w:tr>
      <w:tr w:rsidR="002C1116" w:rsidRPr="00585E84"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commentRangeStart w:id="518"/>
            <w:r w:rsidRPr="00585E84">
              <w:rPr>
                <w:rFonts w:asciiTheme="minorHAnsi" w:eastAsia="MS Mincho" w:hAnsiTheme="minorHAns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85E84" w:rsidRDefault="00C6749A"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/req/gsml4-conceptual</w:t>
            </w:r>
            <w:commentRangeEnd w:id="518"/>
            <w:r w:rsidRPr="00585E84">
              <w:rPr>
                <w:rStyle w:val="CommentReference"/>
                <w:rFonts w:asciiTheme="minorHAnsi" w:hAnsiTheme="minorHAnsi"/>
                <w:sz w:val="18"/>
                <w:szCs w:val="18"/>
              </w:rPr>
              <w:commentReference w:id="518"/>
            </w:r>
          </w:p>
        </w:tc>
      </w:tr>
      <w:tr w:rsidR="002C1116" w:rsidRPr="00585E84"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GML Simple Feature SF-0 OGC 10-100r3</w:t>
            </w:r>
          </w:p>
        </w:tc>
      </w:tr>
      <w:tr w:rsidR="002C1116" w:rsidRPr="00585E84"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ISO 8601 (Date and Time format)</w:t>
            </w:r>
          </w:p>
        </w:tc>
      </w:tr>
      <w:tr w:rsidR="002C1116" w:rsidRPr="00585E84"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Linked Open Data</w:t>
            </w:r>
          </w:p>
        </w:tc>
      </w:tr>
      <w:tr w:rsidR="002C1116" w:rsidRPr="00585E84"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RFC 3986 (HTTP URI)</w:t>
            </w:r>
          </w:p>
        </w:tc>
      </w:tr>
      <w:tr w:rsidR="002C1116" w:rsidRPr="00585E84"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85E84" w:rsidRDefault="002C1116" w:rsidP="003811C7">
            <w:pPr>
              <w:spacing w:before="100" w:beforeAutospacing="1" w:after="100" w:afterAutospacing="1" w:line="230" w:lineRule="atLeast"/>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w:t>
            </w:r>
            <w:r w:rsidRPr="00585E84">
              <w:rPr>
                <w:rFonts w:asciiTheme="minorHAnsi" w:eastAsia="MS Mincho" w:hAnsiTheme="minorHAnsi"/>
                <w:b/>
                <w:noProof/>
                <w:sz w:val="18"/>
                <w:szCs w:val="18"/>
                <w:lang w:val="en-CA"/>
              </w:rPr>
              <w:t xml:space="preserve">lite/geomtype </w:t>
            </w:r>
          </w:p>
          <w:p w14:paraId="598C9B3D" w14:textId="77777777" w:rsidR="002C1116" w:rsidRPr="00585E84" w:rsidRDefault="002C1116" w:rsidP="003811C7">
            <w:pPr>
              <w:spacing w:before="100" w:beforeAutospacing="1" w:after="100" w:afterAutospacing="1" w:line="230" w:lineRule="atLeast"/>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A dataset SHALL use a single geometry type (Point, Line, Polygon, etc.).  </w:t>
            </w:r>
          </w:p>
        </w:tc>
      </w:tr>
      <w:tr w:rsidR="002C1116" w:rsidRPr="00585E84"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 xml:space="preserve">/string </w:t>
            </w:r>
          </w:p>
          <w:p w14:paraId="450FC79B"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sz w:val="18"/>
                <w:szCs w:val="18"/>
                <w:lang w:val="en-CA"/>
              </w:rPr>
              <w:t>Properties of type “CharacterString” SHALL contain human readable text.</w:t>
            </w:r>
          </w:p>
        </w:tc>
      </w:tr>
      <w:tr w:rsidR="002C1116" w:rsidRPr="00585E84"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/formal-syntax</w:t>
            </w:r>
          </w:p>
          <w:p w14:paraId="4E712E9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rPr>
            </w:pPr>
            <w:r w:rsidRPr="00585E84">
              <w:rPr>
                <w:rFonts w:asciiTheme="minorHAnsi" w:eastAsia="MS Mincho" w:hAnsiTheme="minorHAnsi"/>
                <w:sz w:val="18"/>
                <w:szCs w:val="18"/>
                <w:lang w:val="en-CA"/>
              </w:rPr>
              <w:t>Syntax of text in character string properties SHOULD be formalised.</w:t>
            </w:r>
          </w:p>
        </w:tc>
      </w:tr>
      <w:tr w:rsidR="002C1116" w:rsidRPr="00585E84"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85E84" w:rsidRDefault="002C1116" w:rsidP="003811C7">
            <w:pPr>
              <w:spacing w:before="100" w:beforeAutospacing="1" w:after="100" w:afterAutospacing="1" w:line="230" w:lineRule="atLeast"/>
              <w:jc w:val="both"/>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gsml4-lite</w:t>
            </w:r>
            <w:r w:rsidRPr="00585E84">
              <w:rPr>
                <w:rFonts w:asciiTheme="minorHAnsi" w:eastAsia="MS Mincho" w:hAnsiTheme="minorHAnsi"/>
                <w:b/>
                <w:noProof/>
                <w:sz w:val="18"/>
                <w:szCs w:val="18"/>
                <w:lang w:val="en-CA"/>
              </w:rPr>
              <w:t xml:space="preserve">/datetime </w:t>
            </w:r>
          </w:p>
          <w:p w14:paraId="43E56F0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Calendar date and time SHALL be formatted according to ISO 8601.</w:t>
            </w:r>
          </w:p>
        </w:tc>
      </w:tr>
      <w:tr w:rsidR="002C1116" w:rsidRPr="00585E84"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/uri</w:t>
            </w:r>
            <w:r w:rsidRPr="00585E84">
              <w:rPr>
                <w:rStyle w:val="requri"/>
                <w:rFonts w:asciiTheme="minorHAnsi" w:eastAsia="MS Mincho" w:hAnsiTheme="minorHAnsi"/>
                <w:noProof/>
                <w:szCs w:val="18"/>
                <w:lang w:val="en-CA"/>
              </w:rPr>
              <w:t xml:space="preserve"> </w:t>
            </w:r>
          </w:p>
          <w:p w14:paraId="08E7B28D"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which name end with “_uri” SHALL contain a string conformant to URI format as specified in RFC 3986.</w:t>
            </w:r>
          </w:p>
        </w:tc>
      </w:tr>
      <w:tr w:rsidR="002C1116" w:rsidRPr="00585E84"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/resolvable-uri</w:t>
            </w:r>
            <w:r w:rsidRPr="00585E84">
              <w:rPr>
                <w:rStyle w:val="requri"/>
                <w:rFonts w:asciiTheme="minorHAnsi" w:eastAsia="MS Mincho" w:hAnsiTheme="minorHAnsi"/>
                <w:noProof/>
                <w:szCs w:val="18"/>
                <w:lang w:val="en-CA"/>
              </w:rPr>
              <w:t xml:space="preserve"> </w:t>
            </w:r>
          </w:p>
          <w:p w14:paraId="2D9F6CA8" w14:textId="6624EB2C" w:rsidR="002C1116" w:rsidRPr="00585E84" w:rsidRDefault="002C1116" w:rsidP="00585E84">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containi</w:t>
            </w:r>
            <w:r w:rsidR="00585E84">
              <w:rPr>
                <w:rFonts w:asciiTheme="minorHAnsi" w:eastAsia="MS Mincho" w:hAnsiTheme="minorHAnsi"/>
                <w:sz w:val="18"/>
                <w:szCs w:val="18"/>
                <w:lang w:val="en-CA"/>
              </w:rPr>
              <w:t xml:space="preserve">ng a valid URI SHOULD </w:t>
            </w:r>
            <w:proofErr w:type="gramStart"/>
            <w:r w:rsidR="00585E84">
              <w:rPr>
                <w:rFonts w:asciiTheme="minorHAnsi" w:eastAsia="MS Mincho" w:hAnsiTheme="minorHAnsi"/>
                <w:sz w:val="18"/>
                <w:szCs w:val="18"/>
                <w:lang w:val="en-CA"/>
              </w:rPr>
              <w:t>be</w:t>
            </w:r>
            <w:proofErr w:type="gramEnd"/>
            <w:r w:rsidR="00585E84">
              <w:rPr>
                <w:rFonts w:asciiTheme="minorHAnsi" w:eastAsia="MS Mincho" w:hAnsiTheme="minorHAnsi"/>
                <w:sz w:val="18"/>
                <w:szCs w:val="18"/>
                <w:lang w:val="en-CA"/>
              </w:rPr>
              <w:t xml:space="preserve"> dereferenceable.</w:t>
            </w:r>
          </w:p>
        </w:tc>
      </w:tr>
      <w:tr w:rsidR="002C1116" w:rsidRPr="00585E84"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/req/gsml4-lite/user-defined</w:t>
            </w:r>
            <w:r w:rsidRPr="00585E84">
              <w:rPr>
                <w:rStyle w:val="requri"/>
                <w:rFonts w:asciiTheme="minorHAnsi" w:eastAsia="MS Mincho" w:hAnsiTheme="minorHAnsi"/>
                <w:noProof/>
                <w:szCs w:val="18"/>
                <w:lang w:val="en-CA"/>
              </w:rPr>
              <w:t xml:space="preserve"> </w:t>
            </w:r>
          </w:p>
          <w:p w14:paraId="18F4BB65"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Features delivered with user defined properties SHALL be conformant to GML Simple Feature Level 0.</w:t>
            </w:r>
          </w:p>
        </w:tc>
      </w:tr>
      <w:tr w:rsidR="002C1116" w:rsidRPr="00585E84"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18E8319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/req/gsml4-lite/identifier-unique</w:t>
            </w:r>
          </w:p>
          <w:p w14:paraId="2DC72934" w14:textId="254FAD83" w:rsidR="002C1116" w:rsidRPr="00585E84" w:rsidRDefault="00585E84" w:rsidP="003811C7">
            <w:pPr>
              <w:spacing w:before="100" w:beforeAutospacing="1" w:after="100" w:afterAutospacing="1" w:line="230" w:lineRule="atLeast"/>
              <w:jc w:val="both"/>
              <w:rPr>
                <w:rStyle w:val="requri"/>
                <w:rFonts w:asciiTheme="minorHAnsi" w:hAnsiTheme="minorHAnsi"/>
                <w:b w:val="0"/>
                <w:szCs w:val="18"/>
                <w:lang w:val="en-CA"/>
              </w:rPr>
            </w:pPr>
            <w:r>
              <w:rPr>
                <w:rStyle w:val="requri"/>
                <w:rFonts w:asciiTheme="minorHAnsi" w:hAnsiTheme="minorHAnsi"/>
                <w:b w:val="0"/>
                <w:szCs w:val="18"/>
                <w:lang w:val="en-CA"/>
              </w:rPr>
              <w:t>I</w:t>
            </w:r>
            <w:r w:rsidR="002C1116" w:rsidRPr="00585E84">
              <w:rPr>
                <w:rStyle w:val="requri"/>
                <w:rFonts w:asciiTheme="minorHAnsi" w:hAnsiTheme="minorHAnsi"/>
                <w:b w:val="0"/>
                <w:szCs w:val="18"/>
                <w:lang w:val="en-CA"/>
              </w:rPr>
              <w:t>dentifier</w:t>
            </w:r>
            <w:r>
              <w:rPr>
                <w:rStyle w:val="requri"/>
                <w:rFonts w:asciiTheme="minorHAnsi" w:hAnsiTheme="minorHAnsi"/>
                <w:b w:val="0"/>
                <w:szCs w:val="18"/>
                <w:lang w:val="en-CA"/>
              </w:rPr>
              <w:t>s</w:t>
            </w:r>
            <w:r w:rsidR="002C1116" w:rsidRPr="00585E84">
              <w:rPr>
                <w:rStyle w:val="requri"/>
                <w:rFonts w:asciiTheme="minorHAnsi" w:hAnsiTheme="minorHAnsi"/>
                <w:b w:val="0"/>
                <w:szCs w:val="18"/>
                <w:lang w:val="en-CA"/>
              </w:rPr>
              <w:t xml:space="preserve"> SHALL be unique to a dataset.</w:t>
            </w:r>
          </w:p>
        </w:tc>
      </w:tr>
      <w:tr w:rsidR="00585E84" w:rsidRPr="00585E84" w14:paraId="6A33253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618D78F" w14:textId="50432E48" w:rsidR="00585E84" w:rsidRPr="00585E84" w:rsidRDefault="00585E84"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74F4256" w14:textId="37FE4679" w:rsidR="00585E84" w:rsidRPr="00585E84" w:rsidRDefault="00585E84" w:rsidP="00585E84">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/req/gsml4-lite/identifier-uri</w:t>
            </w:r>
          </w:p>
          <w:p w14:paraId="12127C31" w14:textId="5CEB72F6" w:rsidR="00585E84" w:rsidRPr="00585E84" w:rsidRDefault="00585E84" w:rsidP="003811C7">
            <w:pPr>
              <w:spacing w:before="100" w:beforeAutospacing="1" w:after="100" w:afterAutospacing="1" w:line="230" w:lineRule="atLeast"/>
              <w:jc w:val="both"/>
              <w:rPr>
                <w:rStyle w:val="requri"/>
                <w:rFonts w:asciiTheme="minorHAnsi" w:hAnsiTheme="minorHAnsi"/>
                <w:b w:val="0"/>
                <w:noProof/>
                <w:szCs w:val="18"/>
                <w:lang w:val="en-CA"/>
              </w:rPr>
            </w:pPr>
            <w:r w:rsidRPr="00585E84">
              <w:rPr>
                <w:rStyle w:val="requri"/>
                <w:rFonts w:asciiTheme="minorHAnsi" w:hAnsiTheme="minorHAnsi"/>
                <w:b w:val="0"/>
                <w:noProof/>
                <w:szCs w:val="18"/>
                <w:lang w:val="en-CA"/>
              </w:rPr>
              <w:t>Identifier</w:t>
            </w:r>
            <w:r>
              <w:rPr>
                <w:rStyle w:val="requri"/>
                <w:rFonts w:asciiTheme="minorHAnsi" w:hAnsiTheme="minorHAnsi"/>
                <w:b w:val="0"/>
                <w:noProof/>
                <w:szCs w:val="18"/>
                <w:lang w:val="en-CA"/>
              </w:rPr>
              <w:t>s</w:t>
            </w:r>
            <w:r w:rsidRPr="00585E84">
              <w:rPr>
                <w:rStyle w:val="requri"/>
                <w:rFonts w:asciiTheme="minorHAnsi" w:hAnsiTheme="minorHAnsi"/>
                <w:b w:val="0"/>
                <w:noProof/>
                <w:szCs w:val="18"/>
                <w:lang w:val="en-CA"/>
              </w:rPr>
              <w:t xml:space="preserve"> SHALL be formatted as URI according to RFC 3986.</w:t>
            </w:r>
          </w:p>
        </w:tc>
      </w:tr>
      <w:tr w:rsidR="002C1116" w:rsidRPr="00585E84"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/req/gsml4-lite/geologicunitview-identifier</w:t>
            </w:r>
          </w:p>
          <w:p w14:paraId="306E15FC"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Where possible, GeologicUnitView identifier SHOULD correspond to an instance of MappedFeature.</w:t>
            </w:r>
          </w:p>
        </w:tc>
      </w:tr>
      <w:tr w:rsidR="002C1116" w:rsidRPr="00585E84"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/req/gsml4-lite/geologicunitview-representativeLithology</w:t>
            </w:r>
          </w:p>
          <w:p w14:paraId="2A2D7281"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representativeLithology_uri</w:t>
            </w:r>
            <w:proofErr w:type="gramEnd"/>
            <w:r w:rsidRPr="00585E84">
              <w:rPr>
                <w:rStyle w:val="reqtext"/>
                <w:rFonts w:asciiTheme="minorHAnsi" w:hAnsiTheme="minorHAnsi"/>
                <w:szCs w:val="18"/>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85E84"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85E84" w:rsidRDefault="002C1418"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w:t>
            </w:r>
            <w:r w:rsidR="002C1116" w:rsidRPr="00585E84">
              <w:rPr>
                <w:rStyle w:val="requri"/>
                <w:rFonts w:asciiTheme="minorHAnsi" w:hAnsiTheme="minorHAnsi"/>
                <w:noProof/>
                <w:szCs w:val="18"/>
                <w:lang w:val="en-CA"/>
              </w:rPr>
              <w:t>gsml4-lite/geologicunitview-representativeAge</w:t>
            </w:r>
          </w:p>
          <w:p w14:paraId="62D1A74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representativeAge_uri</w:t>
            </w:r>
            <w:proofErr w:type="gramEnd"/>
            <w:r w:rsidRPr="00585E84">
              <w:rPr>
                <w:rStyle w:val="reqtext"/>
                <w:rFonts w:asciiTheme="minorHAnsi" w:hAnsiTheme="minorHAnsi"/>
                <w:szCs w:val="18"/>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/req/gsml4-lite/geologicunitview-representativeOlderAge</w:t>
            </w:r>
          </w:p>
          <w:p w14:paraId="2825333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representativeOlderAge_uri</w:t>
            </w:r>
            <w:proofErr w:type="gramEnd"/>
            <w:r w:rsidRPr="00585E84">
              <w:rPr>
                <w:rStyle w:val="reqtext"/>
                <w:rFonts w:asciiTheme="minorHAnsi" w:hAnsiTheme="minorHAnsi"/>
                <w:szCs w:val="18"/>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/req/gsml4-lite/geologicunitview-representativeYoungerAge</w:t>
            </w:r>
          </w:p>
          <w:p w14:paraId="0D26E28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representativeYoungerAge_uri</w:t>
            </w:r>
            <w:proofErr w:type="gramEnd"/>
            <w:r w:rsidRPr="00585E84">
              <w:rPr>
                <w:rStyle w:val="reqtext"/>
                <w:rFonts w:asciiTheme="minorHAnsi" w:hAnsiTheme="minorHAnsi"/>
                <w:szCs w:val="18"/>
                <w:lang w:val="en-CA"/>
              </w:rPr>
              <w:t xml:space="preserve"> value SHALL refer to a controlled concept specifying the most </w:t>
            </w:r>
            <w:r w:rsidRPr="00585E84">
              <w:rPr>
                <w:rStyle w:val="reqtext"/>
                <w:rFonts w:asciiTheme="minorHAnsi" w:hAnsiTheme="minorHAnsi"/>
                <w:szCs w:val="18"/>
                <w:lang w:val="en-CA"/>
              </w:rPr>
              <w:lastRenderedPageBreak/>
              <w:t>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/req/gsml4-lite/geologicunitview-specification</w:t>
            </w:r>
          </w:p>
          <w:p w14:paraId="22404981" w14:textId="2D401DC7" w:rsidR="002C1116" w:rsidRPr="00585E84" w:rsidRDefault="002C1116" w:rsidP="00AF3FC1">
            <w:pPr>
              <w:spacing w:before="100" w:beforeAutospacing="1" w:after="100" w:afterAutospacing="1" w:line="230" w:lineRule="atLeast"/>
              <w:jc w:val="both"/>
              <w:rPr>
                <w:rStyle w:val="requri"/>
                <w:rFonts w:asciiTheme="minorHAnsi" w:hAnsiTheme="minorHAnsi"/>
                <w:szCs w:val="18"/>
              </w:rPr>
            </w:pPr>
            <w:proofErr w:type="gramStart"/>
            <w:r w:rsidRPr="00585E84">
              <w:rPr>
                <w:rStyle w:val="reqtext"/>
                <w:rFonts w:asciiTheme="minorHAnsi" w:hAnsiTheme="minorHAnsi"/>
                <w:szCs w:val="18"/>
                <w:lang w:val="en-CA"/>
              </w:rPr>
              <w:t>specification_uri</w:t>
            </w:r>
            <w:proofErr w:type="gramEnd"/>
            <w:r w:rsidRPr="00585E84">
              <w:rPr>
                <w:rStyle w:val="reqtext"/>
                <w:rFonts w:asciiTheme="minorHAnsi" w:hAnsiTheme="minorHAnsi"/>
                <w:szCs w:val="18"/>
                <w:lang w:val="en-CA"/>
              </w:rPr>
              <w:t xml:space="preserve"> value SHOULD refer the GeoSciML GeologicUnit feature that describes the instance in detail. </w:t>
            </w:r>
          </w:p>
        </w:tc>
      </w:tr>
      <w:tr w:rsidR="002C1116" w:rsidRPr="00585E84"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85E84" w:rsidRDefault="00CE173B"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/req/gsml4-lite/boreholeview-identifier</w:t>
            </w:r>
          </w:p>
          <w:p w14:paraId="69D98EB4"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resolve to a representation of a GeoSciML Borehole.</w:t>
            </w:r>
          </w:p>
        </w:tc>
      </w:tr>
      <w:tr w:rsidR="002C1116" w:rsidRPr="00585E84"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w:t>
            </w:r>
            <w:r w:rsidR="001B7AC0" w:rsidRPr="00585E84">
              <w:rPr>
                <w:rStyle w:val="requri"/>
                <w:rFonts w:asciiTheme="minorHAnsi" w:hAnsiTheme="minorHAnsi"/>
                <w:noProof/>
                <w:szCs w:val="18"/>
                <w:lang w:val="en-CA"/>
              </w:rPr>
              <w:t>l4-lite/boreholeview-elevation-c</w:t>
            </w:r>
            <w:r w:rsidRPr="00585E84">
              <w:rPr>
                <w:rStyle w:val="requri"/>
                <w:rFonts w:asciiTheme="minorHAnsi" w:hAnsiTheme="minorHAnsi"/>
                <w:noProof/>
                <w:szCs w:val="18"/>
                <w:lang w:val="en-CA"/>
              </w:rPr>
              <w:t>rs</w:t>
            </w:r>
          </w:p>
          <w:p w14:paraId="105C2105"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elevation_srs SHALL resolve to a valid EPSG vertical datum in the range EPSG:5600 to EPSG:5799</w:t>
            </w:r>
          </w:p>
        </w:tc>
      </w:tr>
      <w:tr w:rsidR="002C1116" w:rsidRPr="00585E84"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/req/gsml4-lite/boreholeview-parentBorehole-uri</w:t>
            </w:r>
          </w:p>
          <w:p w14:paraId="69A0C440"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parentBorehole_uri SHOULD resolve to a representation of a GeoSciML borehole.</w:t>
            </w:r>
          </w:p>
        </w:tc>
      </w:tr>
      <w:tr w:rsidR="002C1116" w:rsidRPr="00585E84"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3876F705" w:rsidR="002C1116" w:rsidRPr="00585E84" w:rsidRDefault="00AF3FC1" w:rsidP="003811C7">
            <w:pPr>
              <w:spacing w:before="100" w:beforeAutospacing="1" w:after="100" w:afterAutospacing="1" w:line="230" w:lineRule="atLeast"/>
              <w:jc w:val="both"/>
              <w:rPr>
                <w:rFonts w:asciiTheme="minorHAnsi" w:eastAsia="MS Mincho" w:hAnsiTheme="minorHAnsi"/>
                <w:b/>
                <w:sz w:val="18"/>
                <w:szCs w:val="18"/>
                <w:lang w:val="en-CA"/>
              </w:rPr>
            </w:pPr>
            <w:r>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/req/gsml4-lite/contactview-identifier</w:t>
            </w:r>
          </w:p>
          <w:p w14:paraId="33A8D4D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correspond to an instance of MappedFeature.</w:t>
            </w:r>
          </w:p>
        </w:tc>
      </w:tr>
      <w:tr w:rsidR="002C1116" w:rsidRPr="00585E84"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/req/gsml4-lite/geologicspecimenview-identifier</w:t>
            </w:r>
          </w:p>
          <w:p w14:paraId="110869AA"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correspond to an instance of GeoSciML GeologicSpecimen.</w:t>
            </w:r>
          </w:p>
        </w:tc>
      </w:tr>
      <w:tr w:rsidR="002C1116" w:rsidRPr="00585E84"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/req/gsml4-lite/geomorphologicunitview-identifier</w:t>
            </w:r>
          </w:p>
          <w:p w14:paraId="28F81CE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correspond to a representation of GeoSciML MappedFeature.</w:t>
            </w:r>
          </w:p>
        </w:tc>
      </w:tr>
      <w:tr w:rsidR="002C1116" w:rsidRPr="00585E84"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/req/gsml4-lite/sheardisplacemenstructureview-identifier</w:t>
            </w:r>
          </w:p>
          <w:p w14:paraId="591927B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correspond to a representation of GeoSciML MappedFeature.</w:t>
            </w:r>
          </w:p>
        </w:tc>
      </w:tr>
      <w:tr w:rsidR="002C1116" w:rsidRPr="00585E84"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/req/gsml4-lite/siteobservationview-identifier</w:t>
            </w:r>
          </w:p>
          <w:p w14:paraId="0D767235" w14:textId="46EF594D"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proofErr w:type="gramStart"/>
            <w:r w:rsidRPr="00585E84">
              <w:rPr>
                <w:rStyle w:val="reqtext"/>
                <w:rFonts w:asciiTheme="minorHAnsi" w:hAnsiTheme="minorHAnsi"/>
                <w:szCs w:val="18"/>
                <w:lang w:val="en-CA"/>
              </w:rPr>
              <w:t>identifier</w:t>
            </w:r>
            <w:proofErr w:type="gramEnd"/>
            <w:r w:rsidRPr="00585E84">
              <w:rPr>
                <w:rStyle w:val="reqtext"/>
                <w:rFonts w:asciiTheme="minorHAnsi" w:hAnsiTheme="minorHAnsi"/>
                <w:szCs w:val="18"/>
                <w:lang w:val="en-CA"/>
              </w:rPr>
              <w:t xml:space="preserve"> SHOULD correspond to a representation of </w:t>
            </w:r>
            <w:r w:rsidR="00AF3FC1">
              <w:rPr>
                <w:rStyle w:val="reqtext"/>
                <w:rFonts w:asciiTheme="minorHAnsi" w:hAnsiTheme="minorHAnsi"/>
                <w:szCs w:val="18"/>
                <w:lang w:val="en-CA"/>
              </w:rPr>
              <w:t>OM::</w:t>
            </w:r>
            <w:r w:rsidRPr="00585E84">
              <w:rPr>
                <w:rStyle w:val="reqtext"/>
                <w:rFonts w:asciiTheme="minorHAnsi" w:hAnsiTheme="minorHAnsi"/>
                <w:szCs w:val="18"/>
                <w:lang w:val="en-CA"/>
              </w:rPr>
              <w:t>OM_Observation.</w:t>
            </w:r>
          </w:p>
        </w:tc>
      </w:tr>
      <w:tr w:rsidR="002C1116" w:rsidRPr="00585E84"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/req/gsml4-lite/siteobservationview-symbolRotation</w:t>
            </w:r>
          </w:p>
          <w:p w14:paraId="1ED11863"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proofErr w:type="gramStart"/>
      <w:r w:rsidRPr="00804C60">
        <w:rPr>
          <w:color w:val="000000"/>
        </w:rPr>
        <w:t xml:space="preserve">Figure </w:t>
      </w:r>
      <w:proofErr w:type="gramEnd"/>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D44BE">
        <w:rPr>
          <w:noProof/>
          <w:color w:val="000000"/>
        </w:rPr>
        <w:t>97</w:t>
      </w:r>
      <w:r w:rsidRPr="00804C60">
        <w:rPr>
          <w:noProof/>
          <w:color w:val="000000"/>
        </w:rPr>
        <w:fldChar w:fldCharType="end"/>
      </w:r>
      <w:proofErr w:type="gramStart"/>
      <w:r w:rsidRPr="00804C60">
        <w:rPr>
          <w:color w:val="000000"/>
        </w:rPr>
        <w:t xml:space="preserve"> - Package dependency for GeoSciML </w:t>
      </w:r>
      <w:r>
        <w:rPr>
          <w:color w:val="000000"/>
        </w:rPr>
        <w:t>Lite.</w:t>
      </w:r>
      <w:proofErr w:type="gramEnd"/>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w:t>
      </w:r>
      <w:r w:rsidRPr="007F63DD">
        <w:rPr>
          <w:lang w:val="en-CA"/>
        </w:rPr>
        <w:lastRenderedPageBreak/>
        <w:t>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19" w:name="_Toc458154246"/>
      <w:r>
        <w:rPr>
          <w:lang w:val="en-CA"/>
        </w:rPr>
        <w:t>Property mapping</w:t>
      </w:r>
      <w:bookmarkEnd w:id="519"/>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ListParagraph"/>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w:t>
      </w:r>
      <w:proofErr w:type="gramStart"/>
      <w:r w:rsidRPr="00D41FCD">
        <w:rPr>
          <w:rStyle w:val="xmlChar"/>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520" w:name="_Ref456948205"/>
      <w:r>
        <w:t xml:space="preserve">Figure </w:t>
      </w:r>
      <w:r>
        <w:fldChar w:fldCharType="begin"/>
      </w:r>
      <w:r>
        <w:instrText xml:space="preserve"> SEQ Figure \* ARABIC </w:instrText>
      </w:r>
      <w:r>
        <w:fldChar w:fldCharType="separate"/>
      </w:r>
      <w:r w:rsidR="00AD44BE">
        <w:rPr>
          <w:noProof/>
        </w:rPr>
        <w:t>98</w:t>
      </w:r>
      <w:r>
        <w:fldChar w:fldCharType="end"/>
      </w:r>
      <w:bookmarkEnd w:id="520"/>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AD44BE">
        <w:t xml:space="preserve">Figure </w:t>
      </w:r>
      <w:r w:rsidR="00AD44BE">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D44BE">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lastRenderedPageBreak/>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21" w:name="_Toc458154247"/>
      <w:r>
        <w:rPr>
          <w:lang w:val="en-CA"/>
        </w:rPr>
        <w:t>Lite views</w:t>
      </w:r>
      <w:bookmarkEnd w:id="521"/>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bookmarkStart w:id="522" w:name="_Ref458067477"/>
      <w:r w:rsidRPr="00A12606">
        <w:t>Formal Syntax</w:t>
      </w:r>
      <w:bookmarkEnd w:id="52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33F8DE4B" w:rsidR="002C1116" w:rsidRPr="00D12552" w:rsidRDefault="00585E84" w:rsidP="003811C7">
            <w:pPr>
              <w:pStyle w:val="Tabletext10"/>
              <w:jc w:val="left"/>
              <w:rPr>
                <w:rStyle w:val="reqtext"/>
                <w:lang w:val="en-CA"/>
              </w:rPr>
            </w:pPr>
            <w:r w:rsidRPr="00585E84">
              <w:rPr>
                <w:rStyle w:val="reqtext"/>
                <w:lang w:val="en-CA"/>
              </w:rPr>
              <w:t xml:space="preserve">Properties containing a valid URI SHOULD </w:t>
            </w:r>
            <w:proofErr w:type="gramStart"/>
            <w:r w:rsidRPr="00585E84">
              <w:rPr>
                <w:rStyle w:val="reqtext"/>
                <w:lang w:val="en-CA"/>
              </w:rPr>
              <w:t>be</w:t>
            </w:r>
            <w:proofErr w:type="gramEnd"/>
            <w:r w:rsidRPr="00585E84">
              <w:rPr>
                <w:rStyle w:val="reqtext"/>
                <w:lang w:val="en-CA"/>
              </w:rPr>
              <w:t xml:space="preserve"> dereferenceable.</w:t>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lastRenderedPageBreak/>
        <w:t>Although many vocabulary terms are defined as URI, not all URI are actually supported by a formal Linked Open Data infrastructure.   URI are jus</w:t>
      </w:r>
      <w:r w:rsidR="00934F22" w:rsidRPr="00722E9C">
        <w:rPr>
          <w:lang w:val="en-CA"/>
        </w:rPr>
        <w:t>t convenient mechanism to 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Caption"/>
      </w:pPr>
      <w:bookmarkStart w:id="523" w:name="_Ref456948412"/>
      <w:r>
        <w:t xml:space="preserve">Figure </w:t>
      </w:r>
      <w:r>
        <w:fldChar w:fldCharType="begin"/>
      </w:r>
      <w:r>
        <w:instrText xml:space="preserve"> SEQ Figure \* ARABIC </w:instrText>
      </w:r>
      <w:r>
        <w:fldChar w:fldCharType="separate"/>
      </w:r>
      <w:r w:rsidR="00AD44BE">
        <w:rPr>
          <w:noProof/>
        </w:rPr>
        <w:t>99</w:t>
      </w:r>
      <w:r>
        <w:fldChar w:fldCharType="end"/>
      </w:r>
      <w:bookmarkEnd w:id="523"/>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AD44BE">
        <w:t xml:space="preserve">Figure </w:t>
      </w:r>
      <w:r w:rsidR="00AD44BE">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ADDE652" w14:textId="77777777" w:rsidR="00585E84" w:rsidRDefault="00585E84" w:rsidP="00585E84">
      <w:pPr>
        <w:pStyle w:val="Heading4"/>
      </w:pPr>
      <w:proofErr w:type="gramStart"/>
      <w:r>
        <w:t>i</w:t>
      </w:r>
      <w:r w:rsidRPr="00D970E9">
        <w:t>dentifier</w:t>
      </w:r>
      <w:proofErr w:type="gramEnd"/>
    </w:p>
    <w:p w14:paraId="4DD9995A" w14:textId="77777777" w:rsidR="00585E84" w:rsidRDefault="00585E84" w:rsidP="00585E84"/>
    <w:p w14:paraId="2FDCE910" w14:textId="0794C5B8" w:rsidR="00585E84" w:rsidRDefault="00585E84" w:rsidP="00585E84">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w:t>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7E958695" w14:textId="77777777" w:rsidTr="00371D79">
        <w:trPr>
          <w:cantSplit/>
        </w:trPr>
        <w:tc>
          <w:tcPr>
            <w:tcW w:w="4219" w:type="dxa"/>
            <w:tcBorders>
              <w:right w:val="nil"/>
            </w:tcBorders>
            <w:shd w:val="clear" w:color="auto" w:fill="auto"/>
          </w:tcPr>
          <w:p w14:paraId="48E5DCB5" w14:textId="5E128568" w:rsidR="00585E84" w:rsidRPr="00585E84" w:rsidRDefault="00585E84" w:rsidP="00371D79">
            <w:pPr>
              <w:pStyle w:val="Tabletext10"/>
              <w:rPr>
                <w:rStyle w:val="requri"/>
                <w:noProof/>
                <w:lang w:val="fr-CA"/>
              </w:rPr>
            </w:pPr>
            <w:r w:rsidRPr="00585E84">
              <w:rPr>
                <w:rStyle w:val="requri"/>
                <w:noProof/>
                <w:lang w:val="fr-CA"/>
              </w:rPr>
              <w:t>/req/gsml4-lite/identifier-unique</w:t>
            </w:r>
          </w:p>
        </w:tc>
        <w:tc>
          <w:tcPr>
            <w:tcW w:w="4678" w:type="dxa"/>
            <w:tcBorders>
              <w:left w:val="nil"/>
            </w:tcBorders>
            <w:shd w:val="clear" w:color="auto" w:fill="auto"/>
          </w:tcPr>
          <w:p w14:paraId="3550FA0D" w14:textId="77777777" w:rsidR="00585E84" w:rsidRPr="00D12552" w:rsidRDefault="00585E84" w:rsidP="00371D79">
            <w:pPr>
              <w:pStyle w:val="Tabletext10"/>
              <w:jc w:val="left"/>
              <w:rPr>
                <w:rStyle w:val="reqtext"/>
                <w:lang w:val="en-CA"/>
              </w:rPr>
            </w:pPr>
            <w:r>
              <w:rPr>
                <w:rStyle w:val="reqtext"/>
                <w:lang w:val="en-CA"/>
              </w:rPr>
              <w:t>Identifier SHALL be unique to a dataset.</w:t>
            </w:r>
          </w:p>
        </w:tc>
      </w:tr>
    </w:tbl>
    <w:p w14:paraId="788ED713" w14:textId="77777777" w:rsidR="00585E84" w:rsidRDefault="00585E84" w:rsidP="002C1116"/>
    <w:p w14:paraId="1516B4CA" w14:textId="198992D6" w:rsidR="00585E84" w:rsidRDefault="00585E84" w:rsidP="002C1116">
      <w:r>
        <w:t>Identifiers shall be formatted as URI according to RFC 3986.</w:t>
      </w:r>
      <w:r w:rsidR="005820FF">
        <w:t xml:space="preserve">  This URI could be use to access more detailed, such as a GeoSciML Basic, representation of the 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57B1780C" w14:textId="77777777" w:rsidTr="00371D79">
        <w:trPr>
          <w:cantSplit/>
        </w:trPr>
        <w:tc>
          <w:tcPr>
            <w:tcW w:w="4219" w:type="dxa"/>
            <w:tcBorders>
              <w:right w:val="nil"/>
            </w:tcBorders>
            <w:shd w:val="clear" w:color="auto" w:fill="auto"/>
          </w:tcPr>
          <w:p w14:paraId="183C89CC" w14:textId="357E2942" w:rsidR="00585E84" w:rsidRPr="00585E84" w:rsidRDefault="00585E84" w:rsidP="00585E84">
            <w:pPr>
              <w:pStyle w:val="Tabletext10"/>
              <w:rPr>
                <w:rStyle w:val="requri"/>
                <w:noProof/>
                <w:lang w:val="fr-CA"/>
              </w:rPr>
            </w:pPr>
            <w:r w:rsidRPr="00585E84">
              <w:rPr>
                <w:rStyle w:val="requri"/>
                <w:noProof/>
                <w:lang w:val="fr-CA"/>
              </w:rPr>
              <w:t>/req/gsml4-lite/identifier-</w:t>
            </w:r>
            <w:r>
              <w:rPr>
                <w:rStyle w:val="requri"/>
                <w:noProof/>
                <w:lang w:val="fr-CA"/>
              </w:rPr>
              <w:t>URI</w:t>
            </w:r>
          </w:p>
        </w:tc>
        <w:tc>
          <w:tcPr>
            <w:tcW w:w="4678" w:type="dxa"/>
            <w:tcBorders>
              <w:left w:val="nil"/>
            </w:tcBorders>
            <w:shd w:val="clear" w:color="auto" w:fill="auto"/>
          </w:tcPr>
          <w:p w14:paraId="657F1765" w14:textId="33624B31" w:rsidR="00585E84" w:rsidRPr="00D12552" w:rsidRDefault="00585E84" w:rsidP="00585E84">
            <w:pPr>
              <w:pStyle w:val="Tabletext10"/>
              <w:jc w:val="left"/>
              <w:rPr>
                <w:rStyle w:val="reqtext"/>
                <w:lang w:val="en-CA"/>
              </w:rPr>
            </w:pPr>
            <w:r>
              <w:rPr>
                <w:rStyle w:val="reqtext"/>
                <w:lang w:val="en-CA"/>
              </w:rPr>
              <w:t>Identifiers SHALL be formatted as URI according to RFC 3986.</w:t>
            </w:r>
          </w:p>
        </w:tc>
      </w:tr>
    </w:tbl>
    <w:p w14:paraId="232253DF" w14:textId="77777777" w:rsidR="00585E84" w:rsidRPr="00585E84" w:rsidRDefault="00585E84" w:rsidP="002C1116"/>
    <w:p w14:paraId="063226DB" w14:textId="77777777" w:rsidR="002C1116" w:rsidRPr="00D14AF0" w:rsidRDefault="002C1116" w:rsidP="002C1116">
      <w:pPr>
        <w:pStyle w:val="Heading3"/>
      </w:pPr>
      <w:bookmarkStart w:id="524" w:name="_Toc458154248"/>
      <w:r w:rsidRPr="00D14AF0">
        <w:t>GeologicUnitView</w:t>
      </w:r>
      <w:bookmarkEnd w:id="524"/>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lastRenderedPageBreak/>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Heading4"/>
      </w:pPr>
      <w:proofErr w:type="gramStart"/>
      <w:r>
        <w:t>name</w:t>
      </w:r>
      <w:proofErr w:type="gramEnd"/>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Heading4"/>
      </w:pPr>
      <w:proofErr w:type="gramStart"/>
      <w:r>
        <w:t>description</w:t>
      </w:r>
      <w:proofErr w:type="gramEnd"/>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Heading4"/>
      </w:pPr>
      <w:proofErr w:type="gramStart"/>
      <w:r w:rsidRPr="00D970E9">
        <w:lastRenderedPageBreak/>
        <w:t>geologicUnitType</w:t>
      </w:r>
      <w:proofErr w:type="gramEnd"/>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Heading4"/>
      </w:pPr>
      <w:proofErr w:type="gramStart"/>
      <w:r>
        <w:t>rank</w:t>
      </w:r>
      <w:proofErr w:type="gramEnd"/>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Heading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proofErr w:type="gramStart"/>
      <w:r w:rsidR="00AD44BE" w:rsidRPr="00AD44BE">
        <w:rPr>
          <w:b/>
          <w:bCs/>
          <w:lang w:val="en-CA"/>
        </w:rPr>
        <w:t>Erreur !</w:t>
      </w:r>
      <w:proofErr w:type="gramEnd"/>
      <w:r w:rsidR="00AD44BE" w:rsidRPr="00AD44BE">
        <w:rPr>
          <w:b/>
          <w:bCs/>
          <w:lang w:val="en-CA"/>
        </w:rPr>
        <w:t xml:space="preserve"> </w:t>
      </w:r>
      <w:proofErr w:type="gramStart"/>
      <w:r w:rsidR="00AD44BE" w:rsidRPr="00AD44BE">
        <w:rPr>
          <w:b/>
          <w:bCs/>
          <w:lang w:val="en-CA"/>
        </w:rPr>
        <w:t>Source du renvoi introuvable.</w:t>
      </w:r>
      <w:r>
        <w:fldChar w:fldCharType="end"/>
      </w:r>
      <w:r>
        <w:t>).</w:t>
      </w:r>
      <w:proofErr w:type="gramEnd"/>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Heading4"/>
      </w:pPr>
      <w:proofErr w:type="gramStart"/>
      <w:r w:rsidRPr="00D970E9">
        <w:t>geologicHistory</w:t>
      </w:r>
      <w:proofErr w:type="gramEnd"/>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proofErr w:type="gramStart"/>
      <w:r w:rsidR="00AD44BE" w:rsidRPr="00AD44BE">
        <w:rPr>
          <w:b/>
          <w:bCs/>
          <w:lang w:val="en-CA"/>
        </w:rPr>
        <w:t>Erreur !</w:t>
      </w:r>
      <w:proofErr w:type="gramEnd"/>
      <w:r w:rsidR="00AD44BE" w:rsidRPr="00AD44BE">
        <w:rPr>
          <w:b/>
          <w:bCs/>
          <w:lang w:val="en-CA"/>
        </w:rPr>
        <w:t xml:space="preserve"> </w:t>
      </w:r>
      <w:proofErr w:type="gramStart"/>
      <w:r w:rsidR="00AD44BE" w:rsidRPr="00AD44BE">
        <w:rPr>
          <w:b/>
          <w:bCs/>
          <w:lang w:val="en-CA"/>
        </w:rPr>
        <w:t>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proofErr w:type="gramEnd"/>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Heading4"/>
      </w:pPr>
      <w:proofErr w:type="gramStart"/>
      <w:r w:rsidRPr="00D970E9">
        <w:t>numericOlderAge</w:t>
      </w:r>
      <w:proofErr w:type="gramEnd"/>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Heading4"/>
      </w:pPr>
      <w:proofErr w:type="gramStart"/>
      <w:r w:rsidRPr="00D970E9">
        <w:t>numericYoungerAge</w:t>
      </w:r>
      <w:proofErr w:type="gramEnd"/>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Heading4"/>
      </w:pPr>
      <w:proofErr w:type="gramStart"/>
      <w:r w:rsidRPr="00D970E9">
        <w:t>observationMethod</w:t>
      </w:r>
      <w:proofErr w:type="gramEnd"/>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proofErr w:type="gramStart"/>
      <w:r w:rsidRPr="00D970E9">
        <w:t>positionalAccuracy</w:t>
      </w:r>
      <w:proofErr w:type="gramEnd"/>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Heading4"/>
      </w:pPr>
      <w:proofErr w:type="gramStart"/>
      <w:r>
        <w:lastRenderedPageBreak/>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Heading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lastRenderedPageBreak/>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Heading4"/>
      </w:pPr>
      <w:r>
        <w:lastRenderedPageBreak/>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proofErr w:type="gramStart"/>
      <w:r w:rsidRPr="00C17A19">
        <w:t>genericSymbolizer</w:t>
      </w:r>
      <w:proofErr w:type="gramEnd"/>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proofErr w:type="gramStart"/>
      <w:r>
        <w:t>s</w:t>
      </w:r>
      <w:r w:rsidRPr="004E3A57">
        <w:t>hape</w:t>
      </w:r>
      <w:proofErr w:type="gramEnd"/>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Heading4"/>
      </w:pPr>
      <w:proofErr w:type="gramStart"/>
      <w:r>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25" w:name="_Toc458154249"/>
      <w:r w:rsidRPr="00D14AF0">
        <w:rPr>
          <w:lang w:val="en-CA"/>
        </w:rPr>
        <w:t>BoreholeView</w:t>
      </w:r>
      <w:bookmarkEnd w:id="525"/>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Heading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Heading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Heading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Heading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Heading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Heading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Heading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Heading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Heading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Heading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Heading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Heading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Heading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Heading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Heading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Heading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Heading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Heading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Heading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Heading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Heading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Heading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26" w:name="_Toc458154250"/>
      <w:r w:rsidRPr="00D14AF0">
        <w:rPr>
          <w:lang w:val="en-CA"/>
        </w:rPr>
        <w:t>ContactView</w:t>
      </w:r>
      <w:bookmarkEnd w:id="526"/>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Heading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Heading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Heading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Heading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Heading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Heading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Heading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Heading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Heading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Heading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Heading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Heading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27" w:name="_Toc458154251"/>
      <w:r w:rsidRPr="00D14AF0">
        <w:rPr>
          <w:lang w:val="en-CA"/>
        </w:rPr>
        <w:t>GeologicSpecimenView</w:t>
      </w:r>
      <w:bookmarkEnd w:id="527"/>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AF19B7"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Heading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Heading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Heading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Heading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Heading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Heading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Heading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Heading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Heading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Heading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Heading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Heading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Heading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Heading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Heading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Heading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28" w:name="_Toc458154252"/>
      <w:r w:rsidRPr="00D14AF0">
        <w:rPr>
          <w:lang w:val="en-CA"/>
        </w:rPr>
        <w:t>GeomorphologicUnitView</w:t>
      </w:r>
      <w:bookmarkEnd w:id="528"/>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Heading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Heading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Heading4"/>
        <w:rPr>
          <w:lang w:val="en-CA"/>
        </w:rPr>
      </w:pPr>
      <w:proofErr w:type="gramStart"/>
      <w:r w:rsidRPr="00D970E9">
        <w:rPr>
          <w:lang w:val="en-CA"/>
        </w:rPr>
        <w:lastRenderedPageBreak/>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Heading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Heading4"/>
        <w:rPr>
          <w:lang w:val="en-CA"/>
        </w:rPr>
      </w:pPr>
      <w:proofErr w:type="gramStart"/>
      <w:r w:rsidRPr="001E68E4">
        <w:rPr>
          <w:lang w:val="en-CA"/>
        </w:rPr>
        <w:t>geomorphologicFeatureType</w:t>
      </w:r>
      <w:proofErr w:type="gramEnd"/>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Heading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Heading4"/>
        <w:rPr>
          <w:lang w:val="en-CA"/>
        </w:rPr>
      </w:pPr>
      <w:proofErr w:type="gramStart"/>
      <w:r>
        <w:rPr>
          <w:lang w:val="en-CA"/>
        </w:rPr>
        <w:t>lithology</w:t>
      </w:r>
      <w:proofErr w:type="gramEnd"/>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Heading4"/>
        <w:rPr>
          <w:lang w:val="en-CA"/>
        </w:rPr>
      </w:pPr>
      <w:proofErr w:type="gramStart"/>
      <w:r w:rsidRPr="00C50276">
        <w:rPr>
          <w:lang w:val="en-CA"/>
        </w:rPr>
        <w:t>geologicHistory</w:t>
      </w:r>
      <w:proofErr w:type="gramEnd"/>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Heading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Heading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Heading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Heading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Heading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Heading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Heading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Heading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Heading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Heading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Heading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Heading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Heading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Heading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29" w:name="_Toc458154253"/>
      <w:r w:rsidRPr="00D14AF0">
        <w:rPr>
          <w:lang w:val="en-CA"/>
        </w:rPr>
        <w:t>ShearDisplacementStructureView</w:t>
      </w:r>
      <w:bookmarkEnd w:id="529"/>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Heading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Heading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Heading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Heading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Heading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Heading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Heading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Heading4"/>
        <w:rPr>
          <w:lang w:val="en-CA"/>
        </w:rPr>
      </w:pPr>
      <w:proofErr w:type="gramStart"/>
      <w:r>
        <w:rPr>
          <w:lang w:val="en-CA"/>
        </w:rPr>
        <w:t>g</w:t>
      </w:r>
      <w:r w:rsidRPr="00D970E9">
        <w:rPr>
          <w:lang w:val="en-CA"/>
        </w:rPr>
        <w:t>eologicHistory</w:t>
      </w:r>
      <w:proofErr w:type="gramEnd"/>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Heading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Heading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Heading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Heading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Heading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Heading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0"/>
      <w:r>
        <w:rPr>
          <w:lang w:val="en-CA"/>
        </w:rPr>
        <w:t>This is a m</w:t>
      </w:r>
      <w:r w:rsidRPr="00393486">
        <w:rPr>
          <w:lang w:val="en-CA"/>
        </w:rPr>
        <w:t xml:space="preserve">andatory property </w:t>
      </w:r>
      <w:commentRangeEnd w:id="530"/>
      <w:r w:rsidR="00A1060B">
        <w:rPr>
          <w:rStyle w:val="CommentReference"/>
        </w:rPr>
        <w:commentReference w:id="530"/>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Heading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Heading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Heading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Heading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Heading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Heading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Heading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Heading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Heading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Heading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31" w:name="_Toc458154254"/>
      <w:r w:rsidRPr="00D14AF0">
        <w:rPr>
          <w:lang w:val="en-CA"/>
        </w:rPr>
        <w:t>SiteObservationView</w:t>
      </w:r>
      <w:bookmarkEnd w:id="531"/>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AD44BE">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Heading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6741BAAF"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w:t>
            </w:r>
            <w:r w:rsidR="00AF3FC1">
              <w:rPr>
                <w:rStyle w:val="reqtext"/>
                <w:lang w:val="en-CA"/>
              </w:rPr>
              <w:t>OM::</w:t>
            </w:r>
            <w:r>
              <w:rPr>
                <w:rStyle w:val="reqtext"/>
                <w:lang w:val="en-CA"/>
              </w:rPr>
              <w:t>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Heading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Heading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Heading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Heading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Heading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Heading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Heading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Heading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Heading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Heading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Heading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Heading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Heading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Heading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Heading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Heading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Heading4"/>
        <w:rPr>
          <w:lang w:val="en-CA"/>
        </w:rPr>
      </w:pPr>
      <w:proofErr w:type="gramStart"/>
      <w:r>
        <w:rPr>
          <w:lang w:val="en-CA"/>
        </w:rPr>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Heading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32" w:name="_Toc458154255"/>
      <w:r>
        <w:rPr>
          <w:lang w:val="en-CA"/>
        </w:rPr>
        <w:lastRenderedPageBreak/>
        <w:t xml:space="preserve">XML </w:t>
      </w:r>
      <w:r w:rsidR="009B3BBD">
        <w:rPr>
          <w:lang w:val="en-CA"/>
        </w:rPr>
        <w:t>Encoding Requirement classes</w:t>
      </w:r>
      <w:r w:rsidR="00401781">
        <w:rPr>
          <w:lang w:val="en-CA"/>
        </w:rPr>
        <w:t xml:space="preserve"> (Normative)</w:t>
      </w:r>
      <w:bookmarkEnd w:id="532"/>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AD44BE">
        <w:rPr>
          <w:noProof/>
        </w:rPr>
        <w:t>107</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1E3C2AA6" w14:textId="331512E4" w:rsidR="0099305B" w:rsidRPr="00AA18BE" w:rsidRDefault="00E97666" w:rsidP="009B3BBD">
      <w:pPr>
        <w:pStyle w:val="Heading2"/>
        <w:rPr>
          <w:lang w:val="en-CA"/>
        </w:rPr>
      </w:pPr>
      <w:bookmarkStart w:id="533" w:name="_Ref452624938"/>
      <w:bookmarkStart w:id="534" w:name="_Toc458154256"/>
      <w:r>
        <w:rPr>
          <w:lang w:val="en-CA"/>
        </w:rPr>
        <w:t>Prefixes used in examples</w:t>
      </w:r>
      <w:bookmarkEnd w:id="533"/>
      <w:bookmarkEnd w:id="534"/>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AD44BE">
        <w:t xml:space="preserve">Table </w:t>
      </w:r>
      <w:r w:rsidR="00AD44BE">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71D79" w:rsidP="00A65B96">
            <w:pPr>
              <w:spacing w:after="0"/>
              <w:rPr>
                <w:rFonts w:ascii="Consolas" w:hAnsi="Consolas" w:cs="Consolas"/>
                <w:color w:val="000000"/>
                <w:sz w:val="20"/>
                <w:szCs w:val="20"/>
                <w:lang w:val="en-CA" w:eastAsia="en-CA"/>
              </w:rPr>
            </w:pPr>
            <w:hyperlink r:id="rId129"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71D79"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371D79"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71D79"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371D79"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371D79" w:rsidP="00A65B96">
            <w:pPr>
              <w:spacing w:after="0"/>
              <w:rPr>
                <w:color w:val="000000"/>
              </w:rPr>
            </w:pPr>
            <w:hyperlink r:id="rId134"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71D79"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371D79" w:rsidP="00A65B96">
            <w:pPr>
              <w:spacing w:after="0"/>
              <w:rPr>
                <w:rFonts w:ascii="Consolas" w:hAnsi="Consolas" w:cs="Consolas"/>
                <w:color w:val="000000"/>
                <w:sz w:val="20"/>
                <w:szCs w:val="20"/>
                <w:lang w:val="en-CA" w:eastAsia="en-CA"/>
              </w:rPr>
            </w:pPr>
            <w:hyperlink r:id="rId136"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371D79"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371D79"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371D79"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371D79" w:rsidP="00E21C96">
            <w:pPr>
              <w:rPr>
                <w:rFonts w:ascii="Consolas" w:hAnsi="Consolas" w:cs="Consolas"/>
                <w:sz w:val="20"/>
                <w:szCs w:val="20"/>
              </w:rPr>
            </w:pPr>
            <w:hyperlink r:id="rId140"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371D79" w:rsidP="00E21C96">
            <w:pPr>
              <w:rPr>
                <w:rFonts w:ascii="Consolas" w:hAnsi="Consolas" w:cs="Consolas"/>
                <w:sz w:val="20"/>
                <w:szCs w:val="20"/>
              </w:rPr>
            </w:pPr>
            <w:hyperlink r:id="rId141"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71D79" w:rsidP="00A65B96">
            <w:pPr>
              <w:spacing w:after="0"/>
              <w:rPr>
                <w:rFonts w:ascii="Consolas" w:hAnsi="Consolas" w:cs="Consolas"/>
                <w:color w:val="000000"/>
                <w:sz w:val="20"/>
                <w:szCs w:val="20"/>
                <w:lang w:val="en-CA" w:eastAsia="en-CA"/>
              </w:rPr>
            </w:pPr>
            <w:hyperlink r:id="rId142"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71D79"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71D79"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71D79"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371D79"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71D79"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71D79"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71D79"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35" w:name="_Ref443220196"/>
      <w:r>
        <w:t xml:space="preserve">Table </w:t>
      </w:r>
      <w:r>
        <w:fldChar w:fldCharType="begin"/>
      </w:r>
      <w:r>
        <w:instrText xml:space="preserve"> SEQ Table \* ARABIC </w:instrText>
      </w:r>
      <w:r>
        <w:fldChar w:fldCharType="separate"/>
      </w:r>
      <w:r w:rsidR="00AD44BE">
        <w:rPr>
          <w:noProof/>
        </w:rPr>
        <w:t>8</w:t>
      </w:r>
      <w:r>
        <w:fldChar w:fldCharType="end"/>
      </w:r>
      <w:bookmarkEnd w:id="53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proofErr w:type="gramStart"/>
      <w:r w:rsidRPr="004A5E5F">
        <w:t>&lt;!ENTITY</w:t>
      </w:r>
      <w:proofErr w:type="gramEnd"/>
      <w:r w:rsidRPr="004A5E5F">
        <w:t xml:space="preserve"> guid "http://www.ietf.org/rfc/rfc2616"&gt;</w:t>
      </w:r>
    </w:p>
    <w:p w14:paraId="53D5459D" w14:textId="0E49008E" w:rsidR="00FE640E" w:rsidRPr="004A5E5F" w:rsidRDefault="00FE640E" w:rsidP="00D41FCD">
      <w:pPr>
        <w:pStyle w:val="xml"/>
      </w:pPr>
      <w:proofErr w:type="gramStart"/>
      <w:r w:rsidRPr="004A5E5F">
        <w:t>&lt;!ENTITY</w:t>
      </w:r>
      <w:proofErr w:type="gramEnd"/>
      <w:r w:rsidRPr="004A5E5F">
        <w:t xml:space="preserve"> resource " </w:t>
      </w:r>
      <w:r w:rsidR="00AA18BE">
        <w:t>http://resource.geosciml.org</w:t>
      </w:r>
      <w:r w:rsidRPr="004A5E5F">
        <w:t>"&gt;</w:t>
      </w:r>
    </w:p>
    <w:p w14:paraId="37DC674F" w14:textId="77777777" w:rsidR="00FE640E" w:rsidRPr="004A5E5F" w:rsidRDefault="00FE640E" w:rsidP="00D41FCD">
      <w:pPr>
        <w:pStyle w:val="xml"/>
      </w:pPr>
      <w:proofErr w:type="gramStart"/>
      <w:r w:rsidRPr="004A5E5F">
        <w:t>&lt;!ENTITY</w:t>
      </w:r>
      <w:proofErr w:type="gramEnd"/>
      <w:r w:rsidRPr="004A5E5F">
        <w:t xml:space="preserve">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36" w:name="_Toc458154257"/>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6"/>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894483"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3FCC6BA1" w:rsidR="006C4C24" w:rsidRPr="00513449" w:rsidRDefault="006C4C24" w:rsidP="007E0D8B">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19A34CD4" w:rsidR="006C4C24" w:rsidRDefault="00D078BD" w:rsidP="00DA608A">
            <w:pPr>
              <w:spacing w:before="100" w:beforeAutospacing="1" w:after="100" w:afterAutospacing="1" w:line="230" w:lineRule="atLeast"/>
              <w:jc w:val="both"/>
              <w:rPr>
                <w:rStyle w:val="requri"/>
                <w:lang w:val="en-CA"/>
              </w:rPr>
            </w:pPr>
            <w:r w:rsidRPr="00D078BD">
              <w:rPr>
                <w:rStyle w:val="reqtext"/>
                <w:lang w:val="en-CA"/>
              </w:rPr>
              <w:t xml:space="preserve">Vocabulary term SHALL be encoded with HTTP URI in </w:t>
            </w:r>
            <w:r>
              <w:rPr>
                <w:rStyle w:val="reqtext"/>
                <w:lang w:val="en-CA"/>
              </w:rPr>
              <w:t>@</w:t>
            </w:r>
            <w:r w:rsidRPr="00D078BD">
              <w:rPr>
                <w:rStyle w:val="xmlChar"/>
                <w:lang w:val="en-CA"/>
              </w:rPr>
              <w:t>xlink</w:t>
            </w:r>
            <w:proofErr w:type="gramStart"/>
            <w:r w:rsidRPr="00D078BD">
              <w:rPr>
                <w:rStyle w:val="xmlChar"/>
                <w:lang w:val="en-CA"/>
              </w:rPr>
              <w:t>:href</w:t>
            </w:r>
            <w:proofErr w:type="gramEnd"/>
            <w:r w:rsidRPr="00D078BD">
              <w:rPr>
                <w:rStyle w:val="reqtext"/>
                <w:lang w:val="en-CA"/>
              </w:rPr>
              <w:t xml:space="preserve"> and provide a human readable description in </w:t>
            </w:r>
            <w:r>
              <w:rPr>
                <w:rStyle w:val="reqtext"/>
                <w:lang w:val="en-CA"/>
              </w:rPr>
              <w:t>@</w:t>
            </w:r>
            <w:r w:rsidRPr="00D078BD">
              <w:rPr>
                <w:rStyle w:val="xmlChar"/>
                <w:lang w:val="en-CA"/>
              </w:rPr>
              <w:t>xlink:title</w:t>
            </w:r>
            <w:r w:rsidRPr="00D078BD">
              <w:rPr>
                <w:rStyle w:val="reqtext"/>
                <w:lang w:val="en-CA"/>
              </w:rPr>
              <w:t>.</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37" w:name="_Toc458154258"/>
      <w:r>
        <w:rPr>
          <w:lang w:val="en-CA"/>
        </w:rPr>
        <w:t>XML document validation</w:t>
      </w:r>
      <w:bookmarkEnd w:id="537"/>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Heading3"/>
        <w:rPr>
          <w:lang w:val="en-CA"/>
        </w:rPr>
      </w:pPr>
      <w:bookmarkStart w:id="538" w:name="_Toc458154259"/>
      <w:r>
        <w:rPr>
          <w:lang w:val="en-CA"/>
        </w:rPr>
        <w:t>CodeList</w:t>
      </w:r>
      <w:bookmarkEnd w:id="538"/>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AD44BE">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w:t>
      </w:r>
      <w:proofErr w:type="gramStart"/>
      <w:r w:rsidR="00652E95" w:rsidRPr="00BB5C2A">
        <w:rPr>
          <w:rStyle w:val="xmlChar"/>
        </w:rPr>
        <w:t>:ReferenceType</w:t>
      </w:r>
      <w:proofErr w:type="gramEnd"/>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Hyperlink"/>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w:t>
      </w:r>
      <w:proofErr w:type="gramStart"/>
      <w:r w:rsidR="00652E95" w:rsidRPr="00BB5C2A">
        <w:rPr>
          <w:rStyle w:val="xmlChar"/>
        </w:rPr>
        <w:t>:href</w:t>
      </w:r>
      <w:proofErr w:type="gramEnd"/>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:lithology</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w:t>
      </w:r>
      <w:proofErr w:type="gramStart"/>
      <w:r w:rsidRPr="00BB5C2A">
        <w:rPr>
          <w:rStyle w:val="xmlChar"/>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39" w:name="_Toc448329473"/>
      <w:bookmarkStart w:id="540" w:name="_Toc448329621"/>
      <w:bookmarkStart w:id="541" w:name="_Toc448330007"/>
      <w:bookmarkStart w:id="542" w:name="_Toc448329474"/>
      <w:bookmarkStart w:id="543" w:name="_Toc448329622"/>
      <w:bookmarkStart w:id="544" w:name="_Toc448330008"/>
      <w:bookmarkStart w:id="545" w:name="_Toc448329475"/>
      <w:bookmarkStart w:id="546" w:name="_Toc448329623"/>
      <w:bookmarkStart w:id="547" w:name="_Toc448330009"/>
      <w:bookmarkStart w:id="548" w:name="_Toc458154260"/>
      <w:bookmarkEnd w:id="539"/>
      <w:bookmarkEnd w:id="540"/>
      <w:bookmarkEnd w:id="541"/>
      <w:bookmarkEnd w:id="542"/>
      <w:bookmarkEnd w:id="543"/>
      <w:bookmarkEnd w:id="544"/>
      <w:bookmarkEnd w:id="545"/>
      <w:bookmarkEnd w:id="546"/>
      <w:bookmarkEnd w:id="547"/>
      <w:r>
        <w:rPr>
          <w:lang w:val="en-CA"/>
        </w:rPr>
        <w:t>Identifiers</w:t>
      </w:r>
      <w:bookmarkEnd w:id="548"/>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proofErr w:type="gramStart"/>
      <w:r w:rsidRPr="00D41FCD">
        <w:rPr>
          <w:rStyle w:val="xmlChar"/>
        </w:rPr>
        <w:t>g</w:t>
      </w:r>
      <w:r w:rsidR="00DB594D" w:rsidRPr="00D41FCD">
        <w:rPr>
          <w:rStyle w:val="xmlChar"/>
        </w:rPr>
        <w:t>ml:</w:t>
      </w:r>
      <w:proofErr w:type="gramEnd"/>
      <w:r w:rsidR="00DB594D" w:rsidRPr="00D41FCD">
        <w:rPr>
          <w:rStyle w:val="xmlChar"/>
        </w:rPr>
        <w:t>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gml</w:t>
            </w:r>
            <w:proofErr w:type="gramStart"/>
            <w:r w:rsidRPr="00A710EA">
              <w:rPr>
                <w:rStyle w:val="xmlChar"/>
              </w:rPr>
              <w:t>:identifier</w:t>
            </w:r>
            <w:proofErr w:type="gramEnd"/>
            <w:r w:rsidRPr="00A710EA">
              <w:rPr>
                <w:rStyle w:val="xmlChar"/>
              </w:rPr>
              <w:t xml:space="preserve">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Hyperlink"/>
            <w:rFonts w:ascii="Courier New" w:hAnsi="Courier New" w:cs="Courier New"/>
            <w:b/>
            <w:bCs/>
            <w:sz w:val="20"/>
            <w:szCs w:val="20"/>
            <w:highlight w:val="white"/>
            <w:lang w:val="fr-CA" w:eastAsia="ja-JP"/>
          </w:rPr>
          <w:t>http://www.ietf.org/rfc/rfc2616/"</w:t>
        </w:r>
        <w:r w:rsidRPr="00031805">
          <w:rPr>
            <w:rStyle w:val="Hyperlink"/>
            <w:rFonts w:ascii="Courier New" w:hAnsi="Courier New" w:cs="Courier New"/>
            <w:sz w:val="20"/>
            <w:szCs w:val="20"/>
            <w:highlight w:val="white"/>
            <w:lang w:val="fr-CA" w:eastAsia="ja-JP"/>
          </w:rPr>
          <w:t>&gt;</w:t>
        </w:r>
        <w:r w:rsidRPr="00031805">
          <w:rPr>
            <w:rStyle w:val="Hyperlink"/>
            <w:rFonts w:ascii="Courier New" w:hAnsi="Courier New" w:cs="Courier New"/>
            <w:b/>
            <w:bCs/>
            <w:sz w:val="20"/>
            <w:szCs w:val="20"/>
            <w:highlight w:val="white"/>
            <w:lang w:val="fr-CA" w:eastAsia="ja-JP"/>
          </w:rPr>
          <w:t>http://data.geoscience.gov.xx/feature/asc/geologicunit/stratno/25947</w:t>
        </w:r>
        <w:r w:rsidRPr="00031805">
          <w:rPr>
            <w:rStyle w:val="Hyperlink"/>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3" w:history="1">
        <w:r w:rsidRPr="00B464F3">
          <w:rPr>
            <w:rStyle w:val="Hyperlink"/>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FF"/>
          <w:sz w:val="20"/>
          <w:szCs w:val="20"/>
          <w:highlight w:val="white"/>
          <w:lang w:val="en-CA" w:eastAsia="ja-JP"/>
        </w:rPr>
        <w: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Heading3"/>
        <w:rPr>
          <w:lang w:val="en-CA"/>
        </w:rPr>
      </w:pPr>
      <w:bookmarkStart w:id="549" w:name="_Toc458154261"/>
      <w:r>
        <w:rPr>
          <w:lang w:val="en-CA"/>
        </w:rPr>
        <w:t>Nillables or Voidables</w:t>
      </w:r>
      <w:bookmarkEnd w:id="549"/>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50" w:name="_Toc458154262"/>
      <w:r>
        <w:rPr>
          <w:lang w:val="en-CA"/>
        </w:rPr>
        <w:t>Date encoding</w:t>
      </w:r>
      <w:bookmarkEnd w:id="55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Heading2"/>
        <w:rPr>
          <w:lang w:val="en-CA"/>
        </w:rPr>
      </w:pPr>
      <w:bookmarkStart w:id="551" w:name="_Ref446664275"/>
      <w:bookmarkStart w:id="552" w:name="_Toc458154263"/>
      <w:r w:rsidRPr="00D12552">
        <w:rPr>
          <w:lang w:val="en-CA"/>
        </w:rPr>
        <w:t xml:space="preserve">GeoSciML </w:t>
      </w:r>
      <w:r>
        <w:rPr>
          <w:lang w:val="en-CA"/>
        </w:rPr>
        <w:t>Basic XML</w:t>
      </w:r>
      <w:r w:rsidRPr="00D12552">
        <w:rPr>
          <w:lang w:val="en-CA"/>
        </w:rPr>
        <w:t xml:space="preserve"> Requirements </w:t>
      </w:r>
      <w:bookmarkEnd w:id="551"/>
      <w:r w:rsidR="00D458B7" w:rsidRPr="00D12552">
        <w:rPr>
          <w:lang w:val="en-CA"/>
        </w:rPr>
        <w:t>Class</w:t>
      </w:r>
      <w:r w:rsidR="00D458B7">
        <w:rPr>
          <w:lang w:val="en-CA"/>
        </w:rPr>
        <w:t xml:space="preserve"> </w:t>
      </w:r>
      <w:r w:rsidR="00D458B7">
        <w:t>(</w:t>
      </w:r>
      <w:r w:rsidR="00052694">
        <w:t>Normative)</w:t>
      </w:r>
      <w:bookmarkEnd w:id="55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AD44BE">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Heading3"/>
      </w:pPr>
      <w:bookmarkStart w:id="553" w:name="_Toc458154264"/>
      <w:proofErr w:type="gramStart"/>
      <w:r>
        <w:t>relatedFeature</w:t>
      </w:r>
      <w:bookmarkEnd w:id="553"/>
      <w:proofErr w:type="gramEnd"/>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554" w:name="_Toc458154265"/>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8A66147"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t xml:space="preserve"> </w:t>
            </w:r>
            <w:r w:rsidR="00D078BD">
              <w:rPr>
                <w:rFonts w:ascii="Calibri" w:eastAsia="MS Mincho" w:hAnsi="Calibri"/>
                <w:sz w:val="20"/>
                <w:szCs w:val="20"/>
                <w:lang w:val="en-CA"/>
              </w:rPr>
              <w:t>geoSciMLExtension</w:t>
            </w:r>
            <w:r w:rsidRPr="00DC2FB9">
              <w:rPr>
                <w:rFonts w:ascii="Calibri" w:eastAsia="MS Mincho" w:hAnsi="Calibri"/>
                <w:sz w:val="20"/>
                <w:szCs w:val="20"/>
                <w:lang w:val="en-CA"/>
              </w:rPr>
              <w:t>.xsd.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08E926F" w14:textId="77777777" w:rsidTr="00D078BD">
        <w:trPr>
          <w:cantSplit/>
        </w:trPr>
        <w:tc>
          <w:tcPr>
            <w:tcW w:w="3227"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5670" w:type="dxa"/>
            <w:tcBorders>
              <w:left w:val="nil"/>
            </w:tcBorders>
            <w:shd w:val="clear" w:color="auto" w:fill="auto"/>
          </w:tcPr>
          <w:p w14:paraId="0A9E28C4" w14:textId="4ED30CA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t xml:space="preserve"> </w:t>
            </w:r>
            <w:r w:rsidR="00D078BD" w:rsidRPr="00D078BD">
              <w:rPr>
                <w:rStyle w:val="reqtext"/>
                <w:lang w:val="en-CA"/>
              </w:rPr>
              <w:t>geoSciMLExtension.xsd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F4C3061" w14:textId="77777777" w:rsidTr="00D078BD">
        <w:trPr>
          <w:cantSplit/>
        </w:trPr>
        <w:tc>
          <w:tcPr>
            <w:tcW w:w="3227"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5670"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555" w:name="_Toc458154266"/>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3E03F48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rPr>
                <w:rFonts w:ascii="Calibri" w:eastAsia="MS Mincho" w:hAnsi="Calibri"/>
                <w:sz w:val="20"/>
                <w:szCs w:val="20"/>
                <w:lang w:val="en-CA"/>
              </w:rPr>
              <w:t>geologicT</w:t>
            </w:r>
            <w:r w:rsidRPr="000419EF">
              <w:rPr>
                <w:rFonts w:ascii="Calibri" w:eastAsia="MS Mincho" w:hAnsi="Calibri"/>
                <w:sz w:val="20"/>
                <w:szCs w:val="20"/>
                <w:lang w:val="en-CA"/>
              </w:rPr>
              <w: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36E0C4FC"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00D078BD">
              <w:rPr>
                <w:rStyle w:val="reqtext"/>
                <w:rFonts w:ascii="Calibri" w:hAnsi="Calibri"/>
                <w:sz w:val="20"/>
                <w:szCs w:val="20"/>
                <w:lang w:val="en-CA"/>
              </w:rPr>
              <w:t>geologicT</w:t>
            </w:r>
            <w:r w:rsidRPr="000419EF">
              <w:rPr>
                <w:rStyle w:val="reqtext"/>
                <w:rFonts w:ascii="Calibri" w:hAnsi="Calibri"/>
                <w:sz w:val="20"/>
                <w:szCs w:val="20"/>
                <w:lang w:val="en-CA"/>
              </w:rPr>
              <w: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B1164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rPr>
                <w:rStyle w:val="reqtext"/>
                <w:lang w:val="en-CA"/>
              </w:rPr>
              <w:t>geologicT</w:t>
            </w:r>
            <w:r>
              <w:rPr>
                <w:rStyle w:val="reqtext"/>
                <w:lang w:val="en-CA"/>
              </w:rPr>
              <w: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D1DC19D"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00D078BD">
              <w:rPr>
                <w:rStyle w:val="reqtext"/>
                <w:lang w:val="en-CA"/>
              </w:rPr>
              <w:t>geologicT</w:t>
            </w:r>
            <w:r>
              <w:rPr>
                <w:rStyle w:val="reqtext"/>
                <w:lang w:val="en-CA"/>
              </w:rPr>
              <w: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556" w:name="_Toc458154267"/>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557" w:name="_Toc458154268"/>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558" w:name="_Ref458064986"/>
      <w:bookmarkStart w:id="559" w:name="_Toc458154269"/>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8"/>
      <w:bookmarkEnd w:id="55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00DD33BB" w:rsidR="003C3333" w:rsidRPr="00432FFC" w:rsidRDefault="00D078BD"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36383C94" w:rsidR="003C3333" w:rsidRPr="00432FFC" w:rsidRDefault="003C3333" w:rsidP="00D078BD">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w:t>
            </w:r>
            <w:r w:rsidR="00D078BD">
              <w:rPr>
                <w:rFonts w:ascii="Calibri" w:eastAsia="MS Mincho" w:hAnsi="Calibri"/>
                <w:sz w:val="20"/>
                <w:szCs w:val="20"/>
                <w:lang w:val="en-CA"/>
              </w:rPr>
              <w:t>SHOULD</w:t>
            </w:r>
            <w:r w:rsidRPr="00DA608A">
              <w:rPr>
                <w:rFonts w:ascii="Calibri" w:eastAsia="MS Mincho" w:hAnsi="Calibri"/>
                <w:sz w:val="20"/>
                <w:szCs w:val="20"/>
                <w:lang w:val="en-CA"/>
              </w:rPr>
              <w:t xml:space="preserve">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2678C419" w14:textId="7BA18134" w:rsidR="00D078BD" w:rsidRDefault="00D078BD" w:rsidP="00D078BD">
      <w:pPr>
        <w:pStyle w:val="Heading3"/>
        <w:rPr>
          <w:lang w:val="en-CA"/>
        </w:rPr>
      </w:pPr>
      <w:bookmarkStart w:id="560" w:name="_Toc458154270"/>
      <w:r>
        <w:rPr>
          <w:lang w:val="en-CA"/>
        </w:rPr>
        <w:t>Simple Feature</w:t>
      </w:r>
      <w:bookmarkEnd w:id="560"/>
    </w:p>
    <w:p w14:paraId="5FF47582" w14:textId="77777777" w:rsidR="00D14821" w:rsidRPr="00D14821" w:rsidRDefault="00D14821" w:rsidP="00D14821">
      <w:pPr>
        <w:rPr>
          <w:lang w:val="en-CA"/>
        </w:rPr>
      </w:pP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AD44BE">
        <w:t xml:space="preserve">Table </w:t>
      </w:r>
      <w:r w:rsidR="00AD44BE">
        <w:rPr>
          <w:noProof/>
        </w:rPr>
        <w:t>9</w:t>
      </w:r>
      <w:r w:rsidR="00A356DD">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lastRenderedPageBreak/>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bookmarkStart w:id="561" w:name="_Ref458067814"/>
      <w:r>
        <w:t xml:space="preserve">Table </w:t>
      </w:r>
      <w:r>
        <w:fldChar w:fldCharType="begin"/>
      </w:r>
      <w:r>
        <w:instrText xml:space="preserve"> SEQ Table \* ARABIC </w:instrText>
      </w:r>
      <w:r>
        <w:fldChar w:fldCharType="separate"/>
      </w:r>
      <w:r w:rsidR="00AD44BE">
        <w:rPr>
          <w:noProof/>
        </w:rPr>
        <w:t>9</w:t>
      </w:r>
      <w:r>
        <w:fldChar w:fldCharType="end"/>
      </w:r>
      <w:bookmarkEnd w:id="561"/>
      <w:r>
        <w:t xml:space="preserve"> : Reproduction of Table 1 of 10-100r3 (Clause 2.1).</w:t>
      </w:r>
    </w:p>
    <w:p w14:paraId="083FB87A" w14:textId="44EAD8A0" w:rsidR="003C3333" w:rsidRDefault="00D078BD" w:rsidP="00D078BD">
      <w:pPr>
        <w:pStyle w:val="Heading3"/>
      </w:pPr>
      <w:bookmarkStart w:id="562" w:name="_Toc458154271"/>
      <w:r>
        <w:t>Simple Content</w:t>
      </w:r>
      <w:bookmarkEnd w:id="562"/>
    </w:p>
    <w:p w14:paraId="2C4468A3" w14:textId="77777777" w:rsidR="00D078BD" w:rsidRPr="00D078BD" w:rsidRDefault="00D078BD" w:rsidP="00D078BD"/>
    <w:p w14:paraId="0F94C976" w14:textId="0F924D61" w:rsidR="003C3333" w:rsidRDefault="003C3333" w:rsidP="003C3333">
      <w:r>
        <w:t xml:space="preserve">SF-0 allows the definition of complex content (Clause 9.3.2 of OGC 10-100r3). To be consistent with the most common scenario encountered in GIS which is a direct mapping from a database table to XML, this specification </w:t>
      </w:r>
      <w:r w:rsidR="00AF19B7">
        <w:t>recommends that</w:t>
      </w:r>
      <w:r>
        <w:t xml:space="preserve"> user defined content </w:t>
      </w:r>
      <w:r w:rsidR="00AF19B7">
        <w:t xml:space="preserve">be restrited </w:t>
      </w:r>
      <w:r>
        <w:t>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66036B9E" w:rsidR="003C3333" w:rsidRPr="00D12552" w:rsidRDefault="003C3333" w:rsidP="00D078BD">
            <w:pPr>
              <w:pStyle w:val="Tabletext10"/>
              <w:jc w:val="left"/>
              <w:rPr>
                <w:rStyle w:val="reqtext"/>
                <w:lang w:val="en-CA"/>
              </w:rPr>
            </w:pPr>
            <w:r>
              <w:rPr>
                <w:rStyle w:val="reqtext"/>
                <w:lang w:val="en-CA"/>
              </w:rPr>
              <w:t xml:space="preserve">User defined elements </w:t>
            </w:r>
            <w:r w:rsidR="00D078BD">
              <w:rPr>
                <w:rStyle w:val="reqtext"/>
                <w:lang w:val="en-CA"/>
              </w:rPr>
              <w:t>SHOULD</w:t>
            </w:r>
            <w:r>
              <w:rPr>
                <w:rStyle w:val="reqtext"/>
                <w:lang w:val="en-CA"/>
              </w:rPr>
              <w:t xml:space="preserve">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576EFFB1" w14:textId="58541845" w:rsidR="00D078BD" w:rsidRDefault="00D078BD" w:rsidP="00D078BD">
      <w:pPr>
        <w:pStyle w:val="Heading3"/>
      </w:pPr>
      <w:bookmarkStart w:id="563" w:name="_Toc458154272"/>
      <w:r>
        <w:t>User Defined Namespaces</w:t>
      </w:r>
      <w:bookmarkEnd w:id="563"/>
    </w:p>
    <w:p w14:paraId="2D33E948" w14:textId="77777777" w:rsidR="00D078BD" w:rsidRDefault="00D078BD" w:rsidP="00D078BD"/>
    <w:p w14:paraId="2DDB9926" w14:textId="77777777" w:rsidR="00D078BD" w:rsidRDefault="00D078BD" w:rsidP="00D078BD">
      <w:r>
        <w:t xml:space="preserve">This specification does not prescribe if the user types are to be defined in GeoSciML Lite namespace or using a different namespace.  It it understood that this might be constrained </w:t>
      </w:r>
      <w:r>
        <w:lastRenderedPageBreak/>
        <w:t>by the technology used to generate the instance.  But to avoid potential conflict with future minor changes to GeoSciML Lite, or name conflicts when aggregating results from many sources, it is recommended that the data providers, or the community, use different namespaces, if possible.</w:t>
      </w:r>
    </w:p>
    <w:p w14:paraId="1B01C47C" w14:textId="77777777" w:rsidR="00D078BD" w:rsidRPr="00D078BD" w:rsidRDefault="00D078BD" w:rsidP="00D078BD"/>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564" w:name="_Toc458154273"/>
      <w:r>
        <w:t>GeoSciML Lite GML 3.1 profile (Normative)</w:t>
      </w:r>
      <w:bookmarkEnd w:id="564"/>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 xml:space="preserve">for delivery of </w:t>
      </w:r>
      <w:proofErr w:type="gramStart"/>
      <w:r w:rsidR="009C2FC1">
        <w:t>Lite</w:t>
      </w:r>
      <w:proofErr w:type="gramEnd"/>
      <w:r w:rsidR="009C2FC1">
        <w:t xml:space="preserv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565" w:name="_Toc458154274"/>
      <w:r w:rsidRPr="00D12552">
        <w:rPr>
          <w:lang w:val="en-CA"/>
        </w:rPr>
        <w:t>Media Types for any data encoding(s)</w:t>
      </w:r>
      <w:bookmarkEnd w:id="565"/>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proofErr w:type="gramStart"/>
      <w:r w:rsidRPr="00D41FCD">
        <w:rPr>
          <w:rStyle w:val="Entity"/>
        </w:rPr>
        <w:t>application/gml+</w:t>
      </w:r>
      <w:proofErr w:type="gramEnd"/>
      <w:r w:rsidRPr="00D41FCD">
        <w:rPr>
          <w:rStyle w:val="Entity"/>
        </w:rPr>
        <w:t>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566" w:name="_Toc458154275"/>
      <w:r>
        <w:rPr>
          <w:lang w:val="en-CA"/>
        </w:rPr>
        <w:lastRenderedPageBreak/>
        <w:t>Abbreviations and Acronyms</w:t>
      </w:r>
      <w:bookmarkEnd w:id="566"/>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7" w:name="_Toc458154276"/>
      <w:bookmarkStart w:id="568" w:name="_Toc426472101"/>
      <w:bookmarkStart w:id="569" w:name="_Toc445211802"/>
      <w:r w:rsidRPr="0027787F">
        <w:t>Conformance classes</w:t>
      </w:r>
      <w:bookmarkEnd w:id="567"/>
    </w:p>
    <w:p w14:paraId="5E078BF4" w14:textId="77777777" w:rsidR="00401781" w:rsidRDefault="00401781" w:rsidP="00345D65"/>
    <w:p w14:paraId="4A3D07E6" w14:textId="6EB45C4F" w:rsidR="003B0AAB" w:rsidRPr="0027787F" w:rsidRDefault="003B0AAB" w:rsidP="003B0AAB">
      <w:pPr>
        <w:pStyle w:val="OGCAnnexXX"/>
      </w:pPr>
      <w:bookmarkStart w:id="570" w:name="_Toc458154277"/>
      <w:r w:rsidRPr="0027787F">
        <w:t xml:space="preserve">Conformance class: GeoSciML </w:t>
      </w:r>
      <w:r>
        <w:t>Conceptual</w:t>
      </w:r>
      <w:bookmarkEnd w:id="570"/>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1" w:name="_Toc458154278"/>
      <w:bookmarkEnd w:id="568"/>
      <w:bookmarkEnd w:id="569"/>
      <w:r w:rsidRPr="0027787F">
        <w:t xml:space="preserve">Conformance class: </w:t>
      </w:r>
      <w:r w:rsidR="00480BB6" w:rsidRPr="0027787F">
        <w:t>GeoSciML Core Abstract</w:t>
      </w:r>
      <w:bookmarkEnd w:id="571"/>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AF19B7" w14:paraId="454F11C3" w14:textId="77777777" w:rsidTr="000B752C">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AF19B7" w14:paraId="72E16BA8" w14:textId="77777777" w:rsidTr="000B752C">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72" w:name="_Toc458154279"/>
      <w:r w:rsidRPr="0027787F">
        <w:t xml:space="preserve">Conformance class: </w:t>
      </w:r>
      <w:r>
        <w:t>GeoSciML Linked Open Data</w:t>
      </w:r>
      <w:bookmarkEnd w:id="572"/>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 xml:space="preserve">t for properties that reference an external resource using a HTTP URI </w:t>
            </w:r>
            <w:proofErr w:type="gramStart"/>
            <w:r w:rsidR="00DF78ED">
              <w:rPr>
                <w:rFonts w:cs="Arial"/>
                <w:szCs w:val="18"/>
                <w:lang w:val="en-CA"/>
              </w:rPr>
              <w:t>identifier ,</w:t>
            </w:r>
            <w:proofErr w:type="gramEnd"/>
            <w:r w:rsidR="00DF78ED">
              <w:rPr>
                <w:rFonts w:cs="Arial"/>
                <w:szCs w:val="18"/>
                <w:lang w:val="en-CA"/>
              </w:rPr>
              <w:t xml:space="preserve">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3" w:name="_Toc458154280"/>
      <w:r w:rsidR="00DF78ED" w:rsidRPr="0027787F">
        <w:lastRenderedPageBreak/>
        <w:t xml:space="preserve">Conformance class: </w:t>
      </w:r>
      <w:r w:rsidR="00DF78ED">
        <w:t>GeoSciML Basic Logical Model</w:t>
      </w:r>
      <w:bookmarkEnd w:id="57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082F229B"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w:t>
            </w:r>
            <w:r w:rsidR="00DF0318">
              <w:rPr>
                <w:rFonts w:cs="Arial"/>
                <w:szCs w:val="18"/>
                <w:lang w:val="en-US"/>
              </w:rPr>
              <w:t>ty-range-</w:t>
            </w:r>
            <w:r w:rsidRPr="00A40893">
              <w:rPr>
                <w:rFonts w:cs="Arial"/>
                <w:szCs w:val="18"/>
                <w:lang w:val="en-US"/>
              </w:rPr>
              <w:t>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5F5BD4F8" w:rsidR="00480BB6" w:rsidRPr="006474AA" w:rsidRDefault="00DF03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/req/gsml4-basic/quantity-range-</w:t>
            </w:r>
            <w:r w:rsidR="00480BB6" w:rsidRPr="00B464F3">
              <w:rPr>
                <w:rFonts w:ascii="Arial" w:hAnsi="Arial" w:cs="Arial"/>
                <w:sz w:val="18"/>
                <w:szCs w:val="18"/>
                <w:lang w:val="en-CA"/>
              </w:rPr>
              <w:t>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4" w:name="_Toc458154281"/>
      <w:bookmarkStart w:id="575" w:name="_GoBack"/>
      <w:bookmarkEnd w:id="575"/>
      <w:r>
        <w:t>Conformance class: GeoSciML Extension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BB609E" w:rsidRPr="00DE63EA" w14:paraId="655D3C33" w14:textId="77777777" w:rsidTr="000C09BA">
        <w:tc>
          <w:tcPr>
            <w:tcW w:w="1549" w:type="dxa"/>
            <w:tcBorders>
              <w:top w:val="single" w:sz="12" w:space="0" w:color="auto"/>
              <w:left w:val="single" w:sz="12" w:space="0" w:color="auto"/>
              <w:bottom w:val="single" w:sz="4" w:space="0" w:color="auto"/>
              <w:right w:val="single" w:sz="4" w:space="0" w:color="auto"/>
            </w:tcBorders>
            <w:shd w:val="clear" w:color="auto" w:fill="BFBFBF"/>
          </w:tcPr>
          <w:p w14:paraId="6B370186" w14:textId="77777777" w:rsidR="00BB609E" w:rsidRPr="006474AA" w:rsidRDefault="00BB609E" w:rsidP="000C09B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8425FAD" w14:textId="77777777" w:rsidR="00BB609E" w:rsidRPr="00AD62E2" w:rsidRDefault="00BB609E" w:rsidP="000C09B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BB609E" w:rsidRPr="00DE63EA" w14:paraId="4F0BD8F7" w14:textId="77777777" w:rsidTr="000C09B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4DB4DE3" w14:textId="77777777" w:rsidR="00BB609E" w:rsidRPr="006474AA" w:rsidRDefault="00BB609E" w:rsidP="000C09B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47E3BE"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CF8C78A"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BB609E" w:rsidRPr="00DE63EA" w14:paraId="30C10881" w14:textId="77777777" w:rsidTr="000C09B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F61C9" w14:textId="77777777" w:rsidR="00BB609E" w:rsidRPr="006474AA" w:rsidRDefault="00BB609E" w:rsidP="000C09B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A71EA1"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EF2B0" w14:textId="77777777" w:rsidR="00BB609E" w:rsidRPr="006474AA" w:rsidRDefault="00BB609E" w:rsidP="000C09B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BB609E" w:rsidRPr="00DE63EA" w14:paraId="3B183ACB" w14:textId="77777777" w:rsidTr="000C09B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700A09" w14:textId="77777777" w:rsidR="00BB609E" w:rsidRPr="006474AA" w:rsidRDefault="00BB609E" w:rsidP="000C09B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3DFEEA"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695CC1"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BB609E" w:rsidRPr="00DE63EA" w14:paraId="41D18898" w14:textId="77777777" w:rsidTr="000C09B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94600E" w14:textId="77777777" w:rsidR="00BB609E" w:rsidRPr="006474AA" w:rsidRDefault="00BB609E" w:rsidP="000C09B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35B88C" w14:textId="77777777" w:rsidR="00BB609E" w:rsidRPr="006474AA" w:rsidRDefault="00BB609E" w:rsidP="000C09B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5F5CD4C" w14:textId="77777777" w:rsidR="00BB609E" w:rsidRPr="006474AA" w:rsidRDefault="00BB609E" w:rsidP="000C09B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26CFEC09" w:rsidR="00480BB6" w:rsidRPr="00AD62E2" w:rsidRDefault="00BB609E"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w:t>
            </w:r>
            <w:r w:rsidRPr="00BB609E">
              <w:rPr>
                <w:rFonts w:cs="Arial"/>
                <w:szCs w:val="18"/>
                <w:lang w:val="en-US"/>
              </w:rPr>
              <w:t>/gsml4-extension/slipComponents-slip</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41A9D173" w:rsidR="00480BB6" w:rsidRPr="006474AA" w:rsidRDefault="00BB609E"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B609E">
              <w:rPr>
                <w:rFonts w:ascii="Arial" w:hAnsi="Arial" w:cs="Arial"/>
                <w:sz w:val="18"/>
                <w:szCs w:val="18"/>
                <w:lang w:val="en-CA"/>
              </w:rPr>
              <w:t>/req/gsml4-extension/slipComponents-slip</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45CD483F" w:rsidR="00480BB6" w:rsidRPr="006474AA" w:rsidRDefault="00BB609E" w:rsidP="00BB609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 slipComponent has at least one of </w:t>
            </w:r>
            <w:r w:rsidRPr="00BB609E">
              <w:rPr>
                <w:rFonts w:cs="Arial"/>
                <w:szCs w:val="18"/>
                <w:lang w:val="en-CA"/>
              </w:rPr>
              <w:t>heave, horizontalSlip or throw</w:t>
            </w:r>
            <w:r>
              <w:rPr>
                <w:rFonts w:cs="Arial"/>
                <w:szCs w:val="18"/>
                <w:lang w:val="en-CA"/>
              </w:rPr>
              <w:t xml:space="preserve"> as a non null</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3F47303E" w:rsidR="00480BB6" w:rsidRPr="006474AA" w:rsidRDefault="00480BB6" w:rsidP="00BB609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w:t>
            </w:r>
            <w:r w:rsidR="00BB609E">
              <w:rPr>
                <w:rFonts w:ascii="Arial" w:hAnsi="Arial" w:cs="Arial"/>
                <w:sz w:val="18"/>
                <w:szCs w:val="18"/>
                <w:lang w:val="en-CA"/>
              </w:rPr>
              <w:t xml:space="preserve">on of </w:t>
            </w:r>
            <w:r w:rsidR="00BB609E" w:rsidRPr="00BB609E">
              <w:rPr>
                <w:rFonts w:ascii="Arial" w:hAnsi="Arial" w:cs="Arial"/>
                <w:sz w:val="18"/>
                <w:szCs w:val="18"/>
                <w:lang w:val="en-CA"/>
              </w:rPr>
              <w:t>heave, horizontalSlip or throw</w:t>
            </w:r>
            <w:r w:rsidR="00BB609E">
              <w:rPr>
                <w:rFonts w:ascii="Arial" w:hAnsi="Arial" w:cs="Arial"/>
                <w:sz w:val="18"/>
                <w:szCs w:val="18"/>
                <w:lang w:val="en-CA"/>
              </w:rPr>
              <w:t xml:space="preserve"> to be non null</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6" w:name="_Toc458154282"/>
      <w:r w:rsidRPr="00B464F3">
        <w:t>Conformance class: GeoSciML Time-Scale Logical Model</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7" w:name="_Toc458154283"/>
      <w:r w:rsidRPr="00B464F3">
        <w:t>Conformance class: GeoSciML Borehole Logical Model</w:t>
      </w:r>
      <w:bookmarkEnd w:id="57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64D37047" w:rsidR="00480BB6" w:rsidRDefault="00371D79"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ISO 19156 Annex A</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8" w:name="_Toc458154284"/>
      <w:r w:rsidRPr="0027787F">
        <w:t>Conformance class: GeoSciML Lab Analysis Logical Model</w:t>
      </w:r>
      <w:bookmarkEnd w:id="57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371D79">
        <w:trPr>
          <w:trHeight w:val="645"/>
        </w:trPr>
        <w:tc>
          <w:tcPr>
            <w:tcW w:w="1549" w:type="dxa"/>
            <w:vMerge/>
            <w:tcBorders>
              <w:top w:val="single" w:sz="4" w:space="0" w:color="auto"/>
              <w:left w:val="single" w:sz="12" w:space="0" w:color="auto"/>
              <w:bottom w:val="nil"/>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371D79">
        <w:trPr>
          <w:trHeight w:val="645"/>
        </w:trPr>
        <w:tc>
          <w:tcPr>
            <w:tcW w:w="1549" w:type="dxa"/>
            <w:vMerge w:val="restart"/>
            <w:tcBorders>
              <w:top w:val="nil"/>
              <w:left w:val="single" w:sz="12" w:space="0" w:color="auto"/>
              <w:bottom w:val="single" w:sz="12" w:space="0" w:color="auto"/>
              <w:right w:val="single" w:sz="4" w:space="0" w:color="auto"/>
            </w:tcBorders>
            <w:vAlign w:val="center"/>
            <w:hideMark/>
          </w:tcPr>
          <w:p w14:paraId="4A4BF5A3" w14:textId="68A84305"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371D79">
        <w:trPr>
          <w:trHeight w:val="462"/>
        </w:trPr>
        <w:tc>
          <w:tcPr>
            <w:tcW w:w="1549" w:type="dxa"/>
            <w:vMerge/>
            <w:tcBorders>
              <w:top w:val="single" w:sz="4" w:space="0" w:color="auto"/>
              <w:left w:val="single" w:sz="12" w:space="0" w:color="auto"/>
              <w:bottom w:val="single" w:sz="12"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371D79">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9" w:name="_Toc458154285"/>
      <w:r w:rsidR="00120B25" w:rsidRPr="003C54F8">
        <w:lastRenderedPageBreak/>
        <w:t xml:space="preserve">Conformance class: </w:t>
      </w:r>
      <w:r w:rsidR="00120B25">
        <w:t>Lite</w:t>
      </w:r>
      <w:r w:rsidR="00120B25" w:rsidRPr="003C54F8">
        <w:t xml:space="preserve"> </w:t>
      </w:r>
      <w:r w:rsidR="00120B25">
        <w:t xml:space="preserve"> Logical</w:t>
      </w:r>
      <w:bookmarkEnd w:id="57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5820FF" w:rsidRPr="00AF19B7" w14:paraId="67577A13" w14:textId="77777777" w:rsidTr="00371D79">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383A3197"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B8D508A" w14:textId="77777777" w:rsidR="005820FF" w:rsidRPr="007F07F2"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Pr="005820FF">
              <w:rPr>
                <w:rStyle w:val="requri"/>
                <w:lang w:val="fr-CA"/>
              </w:rPr>
              <w:t>identifier-unique</w:t>
            </w:r>
          </w:p>
        </w:tc>
      </w:tr>
      <w:tr w:rsidR="005820FF" w:rsidRPr="00AF19B7" w14:paraId="3BECE3C1" w14:textId="77777777" w:rsidTr="00371D79">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1F310BB" w14:textId="77777777" w:rsidR="005820FF" w:rsidRPr="005820FF" w:rsidRDefault="005820FF" w:rsidP="00371D79">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4D5AA02"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E7BA90" w14:textId="77777777" w:rsidR="005820FF" w:rsidRPr="005820FF"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/req/gsml4-lite/identifier-unique</w:t>
            </w:r>
          </w:p>
        </w:tc>
      </w:tr>
      <w:tr w:rsidR="005820FF" w:rsidRPr="00DE63EA" w14:paraId="582246C3" w14:textId="77777777" w:rsidTr="00371D7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EA3ADC" w14:textId="77777777" w:rsidR="005820FF" w:rsidRPr="005820FF" w:rsidRDefault="005820FF" w:rsidP="00371D79">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79E0B1EE"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C16F784"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5820FF" w:rsidRPr="00DE63EA" w14:paraId="51E066F1" w14:textId="77777777" w:rsidTr="00371D7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18F71" w14:textId="77777777" w:rsidR="005820FF" w:rsidRPr="006474AA" w:rsidRDefault="005820FF" w:rsidP="00371D79">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E8AB67"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D0487F4"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5820FF" w:rsidRPr="00DE63EA" w14:paraId="36D57F88" w14:textId="77777777" w:rsidTr="00371D79">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DA1A72" w14:textId="77777777" w:rsidR="005820FF" w:rsidRPr="006474AA" w:rsidRDefault="005820FF" w:rsidP="00371D79">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55AA9"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3E3D7AA"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5820FF" w14:paraId="117D71C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4BE5124"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005820FF">
              <w:rPr>
                <w:rStyle w:val="requri"/>
                <w:lang w:val="fr-CA"/>
              </w:rPr>
              <w:t>identifier-uri</w:t>
            </w:r>
          </w:p>
        </w:tc>
      </w:tr>
      <w:tr w:rsidR="00120B25" w:rsidRPr="00AF19B7" w14:paraId="665F15A7"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141DB85B" w:rsidR="00120B25" w:rsidRPr="005820FF"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w:t>
            </w:r>
            <w:r w:rsidR="005820FF">
              <w:rPr>
                <w:rFonts w:ascii="Arial" w:hAnsi="Arial" w:cs="Arial"/>
                <w:sz w:val="18"/>
                <w:szCs w:val="18"/>
                <w:lang w:val="fr-CA"/>
              </w:rPr>
              <w:t>uri</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245ED551" w:rsidR="00120B25" w:rsidRPr="006474AA" w:rsidRDefault="00120B25" w:rsidP="005820FF">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w:t>
            </w:r>
            <w:r w:rsidR="005820FF">
              <w:rPr>
                <w:rFonts w:cs="Arial"/>
                <w:szCs w:val="18"/>
                <w:lang w:val="en-CA"/>
              </w:rPr>
              <w:t>field is formatted as a URI</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24D1CCF" w:rsidR="00120B25" w:rsidRPr="006474AA"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Check that the target implementation implement </w:t>
            </w:r>
            <w:r w:rsidR="005820FF">
              <w:rPr>
                <w:rFonts w:ascii="Arial" w:hAnsi="Arial" w:cs="Arial"/>
                <w:sz w:val="18"/>
                <w:szCs w:val="18"/>
                <w:lang w:val="en-CA"/>
              </w:rPr>
              <w:t>a formatting constraint on the identifier field that check its compliance to RFC3986</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80" w:name="_Toc458154286"/>
      <w:r w:rsidRPr="00B464F3">
        <w:t>Conformance class: GeoSciML XML Encoding Abstract Core</w:t>
      </w:r>
      <w:bookmarkEnd w:id="58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4423C4C9" w:rsidR="00480BB6" w:rsidRDefault="00EE577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OGC 10-025r1 OMXML </w:t>
            </w:r>
            <w:r w:rsidRPr="00EE5770">
              <w:rPr>
                <w:rFonts w:cs="Arial"/>
                <w:szCs w:val="18"/>
                <w:lang w:val="en-US"/>
              </w:rPr>
              <w:tab/>
              <w:t>Observations and Measurements - XML Implementation</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EE5770">
              <w:rPr>
                <w:rFonts w:cs="Arial"/>
                <w:szCs w:val="18"/>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81" w:name="_Toc458154287"/>
      <w:r w:rsidRPr="00B464F3">
        <w:t>Conformance class: GeoSciML Basic XML Encoding</w:t>
      </w:r>
      <w:bookmarkEnd w:id="581"/>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82" w:name="_Toc458154288"/>
      <w:r>
        <w:t>Conformance class: GeoSciML Extension XML Encoding</w:t>
      </w:r>
      <w:bookmarkEnd w:id="582"/>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83" w:name="_Toc458154289"/>
      <w:r w:rsidRPr="00B464F3">
        <w:rPr>
          <w:lang w:val="en-CA"/>
        </w:rPr>
        <w:t>Conformance class: GeoSciML Geologic Time XML Encoding</w:t>
      </w:r>
      <w:bookmarkEnd w:id="58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4" w:name="_Toc458154290"/>
      <w:r w:rsidRPr="00B464F3">
        <w:rPr>
          <w:lang w:val="en-CA"/>
        </w:rPr>
        <w:t>Conformance class: GeoSciML Borehole XML Encoding</w:t>
      </w:r>
      <w:bookmarkEnd w:id="58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5" w:name="_Toc458154291"/>
      <w:r w:rsidRPr="00B464F3">
        <w:rPr>
          <w:lang w:val="en-CA"/>
        </w:rPr>
        <w:t>Conformance class: GeoSciML Laboratory and Analysis XML Encoding</w:t>
      </w:r>
      <w:bookmarkEnd w:id="58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6" w:name="_Toc458154292"/>
      <w:r w:rsidRPr="00B464F3">
        <w:lastRenderedPageBreak/>
        <w:t xml:space="preserve">Conformance class: GeoSciML </w:t>
      </w:r>
      <w:r>
        <w:t>Lite</w:t>
      </w:r>
      <w:r w:rsidRPr="00B464F3">
        <w:t xml:space="preserve"> XML</w:t>
      </w:r>
      <w:r>
        <w:t xml:space="preserve"> Abstract</w:t>
      </w:r>
      <w:r w:rsidRPr="00B464F3">
        <w:t xml:space="preserve"> Encoding</w:t>
      </w:r>
      <w:bookmarkEnd w:id="58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7" w:name="_Toc458154293"/>
      <w:r w:rsidRPr="00B464F3">
        <w:t xml:space="preserve">Conformance class: GeoSciML </w:t>
      </w:r>
      <w:r>
        <w:t>Lite</w:t>
      </w:r>
      <w:r w:rsidRPr="00B464F3">
        <w:t xml:space="preserve"> XML Encoding for GML</w:t>
      </w:r>
      <w:bookmarkEnd w:id="58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8" w:name="_Toc165888231"/>
      <w:bookmarkStart w:id="589" w:name="_Toc458154294"/>
      <w:r w:rsidRPr="00D12552">
        <w:rPr>
          <w:lang w:val="en-CA"/>
        </w:rPr>
        <w:t>Revision history</w:t>
      </w:r>
      <w:bookmarkEnd w:id="588"/>
      <w:bookmarkEnd w:id="58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EE57DF"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EE57DF" w:rsidRDefault="009A7B37" w:rsidP="00EE57DF">
            <w:pPr>
              <w:pStyle w:val="OGCtableheader"/>
              <w:jc w:val="center"/>
              <w:rPr>
                <w:rFonts w:asciiTheme="minorHAnsi" w:hAnsiTheme="minorHAnsi"/>
                <w:sz w:val="18"/>
                <w:szCs w:val="18"/>
              </w:rPr>
            </w:pPr>
            <w:commentRangeStart w:id="590"/>
            <w:r w:rsidRPr="00EE57DF">
              <w:rPr>
                <w:rFonts w:asciiTheme="minorHAnsi" w:hAnsiTheme="minorHAnsi"/>
                <w:sz w:val="18"/>
                <w:szCs w:val="18"/>
              </w:rPr>
              <w:t>Release</w:t>
            </w:r>
            <w:commentRangeEnd w:id="590"/>
            <w:r w:rsidR="00FD6C86" w:rsidRPr="00EE57DF">
              <w:rPr>
                <w:rStyle w:val="CommentReference"/>
                <w:rFonts w:asciiTheme="minorHAnsi" w:hAnsiTheme="minorHAnsi"/>
                <w:sz w:val="18"/>
                <w:szCs w:val="18"/>
                <w:lang w:val="en-US"/>
              </w:rPr>
              <w:commentReference w:id="590"/>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Description</w:t>
            </w:r>
          </w:p>
        </w:tc>
      </w:tr>
      <w:tr w:rsidR="009A7B37" w:rsidRPr="00EE57DF"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328ED696"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Moved text into standard OGC template</w:t>
            </w:r>
          </w:p>
        </w:tc>
      </w:tr>
      <w:tr w:rsidR="00195C7D" w:rsidRPr="00EE57DF"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0C1B54E4" w:rsidR="00195C7D"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Group review of some clauses at Ispra meeting.</w:t>
            </w:r>
          </w:p>
        </w:tc>
      </w:tr>
      <w:tr w:rsidR="009A7B37" w:rsidRPr="00EE57DF"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355355D9"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 xml:space="preserve">Global review of text for first draft </w:t>
            </w:r>
          </w:p>
        </w:tc>
      </w:tr>
      <w:tr w:rsidR="009A7B37" w:rsidRPr="00EE57DF"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8FED99C" w:rsidR="009A7B37"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General review</w:t>
            </w:r>
          </w:p>
        </w:tc>
      </w:tr>
      <w:tr w:rsidR="00401781" w:rsidRPr="00EE57DF"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798843D8" w:rsidR="00401781"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Review, document structure</w:t>
            </w:r>
            <w:r w:rsidR="006C3FF2" w:rsidRPr="00EE57DF">
              <w:rPr>
                <w:rFonts w:asciiTheme="minorHAnsi" w:hAnsiTheme="minorHAnsi" w:cs="Consolas"/>
                <w:sz w:val="18"/>
                <w:szCs w:val="18"/>
              </w:rPr>
              <w:t>, Bibliography</w:t>
            </w:r>
          </w:p>
        </w:tc>
      </w:tr>
      <w:tr w:rsidR="00F22884" w:rsidRPr="00EE57DF"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23DFE94" w:rsidR="00F22884"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Editorial changes, removed all tracks</w:t>
            </w:r>
          </w:p>
        </w:tc>
      </w:tr>
      <w:tr w:rsidR="004832DE" w:rsidRPr="00EE57DF"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EE57DF" w:rsidRDefault="004832DE" w:rsidP="00B464F3">
            <w:pPr>
              <w:pStyle w:val="ListBullet"/>
              <w:rPr>
                <w:rFonts w:asciiTheme="minorHAnsi" w:hAnsiTheme="minorHAnsi" w:cs="Consolas"/>
                <w:sz w:val="18"/>
                <w:szCs w:val="18"/>
              </w:rPr>
            </w:pPr>
            <w:r w:rsidRPr="00EE57DF">
              <w:rPr>
                <w:rFonts w:asciiTheme="minorHAnsi" w:hAnsiTheme="minorHAnsi"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2AE1E3A7" w:rsidR="004832DE"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EE57DF" w:rsidRDefault="004832DE"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Portrayal -&gt; Lite (Req and Conformance)</w:t>
            </w:r>
          </w:p>
        </w:tc>
      </w:tr>
      <w:tr w:rsidR="000F4A5C" w:rsidRPr="00EE57DF"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58C653D9" w:rsidR="000F4A5C"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Lite (previously Portrayal)</w:t>
            </w:r>
          </w:p>
          <w:p w14:paraId="55CF3BD8" w14:textId="035F475D"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Added mapping table for lite-&gt;GeoSciML</w:t>
            </w:r>
          </w:p>
          <w:p w14:paraId="0A37B76C" w14:textId="4907E068" w:rsidR="000F4A5C" w:rsidRPr="00EE57DF" w:rsidRDefault="000F4A5C" w:rsidP="000F4A5C">
            <w:pPr>
              <w:pStyle w:val="ListBullet"/>
              <w:rPr>
                <w:rFonts w:asciiTheme="minorHAnsi" w:hAnsiTheme="minorHAnsi" w:cs="Consolas"/>
                <w:sz w:val="18"/>
                <w:szCs w:val="18"/>
              </w:rPr>
            </w:pPr>
            <w:r w:rsidRPr="00EE57DF">
              <w:rPr>
                <w:rFonts w:asciiTheme="minorHAnsi" w:hAnsiTheme="minorHAnsi" w:cs="Consolas"/>
                <w:sz w:val="18"/>
                <w:szCs w:val="18"/>
              </w:rPr>
              <w:t xml:space="preserve">Added a small text for conceptual model + requirement class + conformance class </w:t>
            </w:r>
          </w:p>
        </w:tc>
      </w:tr>
      <w:tr w:rsidR="003A0587" w:rsidRPr="00EE57DF"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5C1C5092" w:rsidR="003A0587"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r w:rsidR="005C6E68" w:rsidRPr="00EE57DF">
              <w:rPr>
                <w:rFonts w:asciiTheme="minorHAnsi" w:hAnsiTheme="minorHAnsi" w:cs="Consolas"/>
                <w:sz w:val="18"/>
                <w:szCs w:val="18"/>
              </w:rPr>
              <w:t>, Oliver Raymond, Carlo Cip</w:t>
            </w:r>
            <w:r w:rsidRPr="00EE57DF">
              <w:rPr>
                <w:rFonts w:asciiTheme="minorHAnsi" w:hAnsiTheme="minorHAnsi" w:cs="Consolas"/>
                <w:sz w:val="18"/>
                <w:szCs w:val="18"/>
              </w:rPr>
              <w:t>ol</w:t>
            </w:r>
            <w:r w:rsidR="005C6E68" w:rsidRPr="00EE57DF">
              <w:rPr>
                <w:rFonts w:asciiTheme="minorHAnsi" w:hAnsiTheme="minorHAnsi" w:cs="Consolas"/>
                <w:sz w:val="18"/>
                <w:szCs w:val="18"/>
              </w:rPr>
              <w:t>l</w:t>
            </w:r>
            <w:r w:rsidRPr="00EE57DF">
              <w:rPr>
                <w:rFonts w:asciiTheme="minorHAnsi" w:hAnsiTheme="minorHAnsi"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Updated Etna example</w:t>
            </w:r>
          </w:p>
          <w:p w14:paraId="48502A0B" w14:textId="76CF12F5"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Addressed OGC OAB issues</w:t>
            </w:r>
          </w:p>
        </w:tc>
      </w:tr>
      <w:tr w:rsidR="00BF7C66" w:rsidRPr="00EE57DF"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0D702E72" w:rsidR="00BF7C66"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 xml:space="preserve">Added discussion on Conceptual model. </w:t>
            </w:r>
          </w:p>
          <w:p w14:paraId="21817A77" w14:textId="35827094"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Move Lite (old Portrayal) after other package to enforce the fact that Lite is a transformation of the other packages.</w:t>
            </w:r>
          </w:p>
        </w:tc>
      </w:tr>
      <w:tr w:rsidR="00F62A42" w:rsidRPr="00EE57DF"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01DCA3F3" w:rsidR="00F62A42"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Addressed remaining comments</w:t>
            </w:r>
          </w:p>
          <w:p w14:paraId="44D0452E" w14:textId="20C9529B"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Updated all diagram to 4.1</w:t>
            </w:r>
          </w:p>
        </w:tc>
      </w:tr>
      <w:tr w:rsidR="00CE173B" w:rsidRPr="00EE57DF"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390E5818" w:rsidR="00CE173B"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Revised conformance classes</w:t>
            </w:r>
          </w:p>
        </w:tc>
      </w:tr>
      <w:tr w:rsidR="00FD6C86" w:rsidRPr="00EE57DF" w14:paraId="71C6B11D" w14:textId="77777777" w:rsidTr="00CE173B">
        <w:tc>
          <w:tcPr>
            <w:tcW w:w="1095" w:type="dxa"/>
            <w:tcBorders>
              <w:top w:val="single" w:sz="4" w:space="0" w:color="auto"/>
              <w:left w:val="single" w:sz="4" w:space="0" w:color="auto"/>
              <w:bottom w:val="single" w:sz="4" w:space="0" w:color="auto"/>
              <w:right w:val="single" w:sz="4" w:space="0" w:color="auto"/>
            </w:tcBorders>
          </w:tcPr>
          <w:p w14:paraId="6688CA64" w14:textId="6E85AAC1" w:rsidR="00FD6C86" w:rsidRPr="00EE57DF" w:rsidRDefault="00FD6C86" w:rsidP="00B464F3">
            <w:pPr>
              <w:pStyle w:val="ListBullet"/>
              <w:rPr>
                <w:rFonts w:asciiTheme="minorHAnsi" w:hAnsiTheme="minorHAnsi" w:cs="Consolas"/>
                <w:sz w:val="18"/>
                <w:szCs w:val="18"/>
              </w:rPr>
            </w:pPr>
            <w:r w:rsidRPr="00EE57DF">
              <w:rPr>
                <w:rFonts w:asciiTheme="minorHAnsi" w:hAnsiTheme="minorHAnsi" w:cs="Consolas"/>
                <w:sz w:val="18"/>
                <w:szCs w:val="18"/>
              </w:rPr>
              <w:t>2016-08-05</w:t>
            </w:r>
          </w:p>
        </w:tc>
        <w:tc>
          <w:tcPr>
            <w:tcW w:w="748" w:type="dxa"/>
            <w:tcBorders>
              <w:top w:val="single" w:sz="4" w:space="0" w:color="auto"/>
              <w:left w:val="single" w:sz="4" w:space="0" w:color="auto"/>
              <w:bottom w:val="single" w:sz="4" w:space="0" w:color="auto"/>
              <w:right w:val="single" w:sz="4" w:space="0" w:color="auto"/>
            </w:tcBorders>
          </w:tcPr>
          <w:p w14:paraId="28C95371" w14:textId="7ECAD865" w:rsidR="00FD6C86"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E92EC38" w14:textId="7D90EE04" w:rsidR="00FD6C86" w:rsidRPr="00EE57DF" w:rsidRDefault="00FD6C86"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57CF5D6" w14:textId="21DA8573" w:rsidR="00FD6C86" w:rsidRPr="00EE57DF" w:rsidRDefault="00D9799F" w:rsidP="00B464F3">
            <w:pPr>
              <w:pStyle w:val="ListBullet"/>
              <w:rPr>
                <w:rFonts w:asciiTheme="minorHAnsi" w:hAnsiTheme="minorHAnsi" w:cs="Consolas"/>
                <w:sz w:val="18"/>
                <w:szCs w:val="18"/>
              </w:rPr>
            </w:pPr>
            <w:r>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5EFF63F" w14:textId="0D41AC1D" w:rsidR="00FD6C86" w:rsidRPr="00EE57DF" w:rsidRDefault="00D9799F" w:rsidP="00B464F3">
            <w:pPr>
              <w:pStyle w:val="ListBullet"/>
              <w:rPr>
                <w:rFonts w:asciiTheme="minorHAnsi" w:hAnsiTheme="minorHAnsi" w:cs="Consolas"/>
                <w:sz w:val="18"/>
                <w:szCs w:val="18"/>
              </w:rPr>
            </w:pPr>
            <w:r>
              <w:rPr>
                <w:rFonts w:asciiTheme="minorHAnsi" w:hAnsiTheme="minorHAnsi" w:cs="Consolas"/>
                <w:sz w:val="18"/>
                <w:szCs w:val="18"/>
              </w:rPr>
              <w:t>Check if descriptions of req in summary matched descriptions in text</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91" w:name="_Toc458154295"/>
      <w:r w:rsidRPr="00D12552">
        <w:rPr>
          <w:lang w:val="en-CA"/>
        </w:rPr>
        <w:t>Bibliography</w:t>
      </w:r>
      <w:bookmarkEnd w:id="591"/>
    </w:p>
    <w:p w14:paraId="22CB196E" w14:textId="77777777" w:rsidR="003C54F8" w:rsidRDefault="003C54F8" w:rsidP="00EE57DF">
      <w:pPr>
        <w:pStyle w:val="OGCtableheader"/>
      </w:pPr>
    </w:p>
    <w:p w14:paraId="22F932DB" w14:textId="3A656ED0" w:rsidR="00695488" w:rsidRDefault="00695488" w:rsidP="00B676F5">
      <w:pPr>
        <w:pStyle w:val="ListParagraph"/>
        <w:numPr>
          <w:ilvl w:val="0"/>
          <w:numId w:val="34"/>
        </w:numPr>
      </w:pPr>
      <w:bookmarkStart w:id="592"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Hyperlink"/>
          </w:rPr>
          <w:t>http://www.chronos.org/pdfs/publications/geosphere2005.pdf</w:t>
        </w:r>
      </w:hyperlink>
      <w:bookmarkEnd w:id="592"/>
    </w:p>
    <w:p w14:paraId="7D6940D5" w14:textId="79F9A4A7" w:rsidR="003A0587" w:rsidRPr="006C3FF2" w:rsidRDefault="00D3223F" w:rsidP="00B676F5">
      <w:pPr>
        <w:pStyle w:val="ListParagraph"/>
        <w:numPr>
          <w:ilvl w:val="0"/>
          <w:numId w:val="34"/>
        </w:numPr>
      </w:pPr>
      <w:bookmarkStart w:id="593"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593"/>
    </w:p>
    <w:p w14:paraId="0DB00D36" w14:textId="08D3A4C9" w:rsidR="004A5507" w:rsidRPr="00B676F5" w:rsidRDefault="00B676F5" w:rsidP="00B676F5">
      <w:pPr>
        <w:pStyle w:val="ListParagraph"/>
        <w:numPr>
          <w:ilvl w:val="0"/>
          <w:numId w:val="34"/>
        </w:numPr>
        <w:rPr>
          <w:lang w:val="en-CA"/>
        </w:rPr>
      </w:pPr>
      <w:bookmarkStart w:id="594"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594"/>
    </w:p>
    <w:p w14:paraId="6058F974" w14:textId="642BAB54" w:rsidR="00B676F5" w:rsidRPr="00B676F5" w:rsidRDefault="00EA6BB5" w:rsidP="00B676F5">
      <w:pPr>
        <w:pStyle w:val="ListParagraph"/>
        <w:numPr>
          <w:ilvl w:val="0"/>
          <w:numId w:val="34"/>
        </w:numPr>
        <w:rPr>
          <w:lang w:val="en-CA"/>
        </w:rPr>
      </w:pPr>
      <w:bookmarkStart w:id="595"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595"/>
    </w:p>
    <w:p w14:paraId="301F9BE9" w14:textId="16F8F9A5" w:rsidR="000A6EE8" w:rsidRPr="00B676F5" w:rsidRDefault="00AC23CF" w:rsidP="00B676F5">
      <w:pPr>
        <w:pStyle w:val="ListParagraph"/>
        <w:numPr>
          <w:ilvl w:val="0"/>
          <w:numId w:val="34"/>
        </w:numPr>
        <w:rPr>
          <w:lang w:val="en-CA"/>
        </w:rPr>
      </w:pPr>
      <w:bookmarkStart w:id="596"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596"/>
    </w:p>
    <w:p w14:paraId="7B058887" w14:textId="3BDEB5FE" w:rsidR="00F20F81" w:rsidRPr="00B676F5" w:rsidRDefault="000A6EE8" w:rsidP="00B676F5">
      <w:pPr>
        <w:pStyle w:val="ListParagraph"/>
        <w:numPr>
          <w:ilvl w:val="0"/>
          <w:numId w:val="34"/>
        </w:numPr>
        <w:rPr>
          <w:lang w:val="en-CA"/>
        </w:rPr>
      </w:pPr>
      <w:bookmarkStart w:id="597"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597"/>
    </w:p>
    <w:p w14:paraId="55C3EC29" w14:textId="7B791D1B" w:rsidR="000A6EE8" w:rsidRPr="00B676F5" w:rsidRDefault="000A6EE8" w:rsidP="00B676F5">
      <w:pPr>
        <w:pStyle w:val="ListParagraph"/>
        <w:numPr>
          <w:ilvl w:val="0"/>
          <w:numId w:val="34"/>
        </w:numPr>
        <w:rPr>
          <w:lang w:val="en-CA"/>
        </w:rPr>
      </w:pPr>
      <w:bookmarkStart w:id="598"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598"/>
    </w:p>
    <w:p w14:paraId="5D372C8C" w14:textId="5A8AB8A8" w:rsidR="006C3FF2" w:rsidRPr="00023F00" w:rsidRDefault="006C3FF2" w:rsidP="00B676F5">
      <w:pPr>
        <w:pStyle w:val="ListParagraph"/>
        <w:numPr>
          <w:ilvl w:val="0"/>
          <w:numId w:val="34"/>
        </w:numPr>
        <w:rPr>
          <w:rStyle w:val="Hyperlink"/>
          <w:color w:val="auto"/>
          <w:u w:val="none"/>
          <w:lang w:val="en-CA"/>
        </w:rPr>
      </w:pPr>
      <w:bookmarkStart w:id="599"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Hyperlink"/>
            <w:lang w:val="en-AU"/>
          </w:rPr>
          <w:t>http://inspire.jrc.ec.europa.eu/documents/Data_Specifications/INSPIRE_DataSpecification_GE_v3.0.pdf</w:t>
        </w:r>
      </w:hyperlink>
      <w:bookmarkEnd w:id="599"/>
    </w:p>
    <w:p w14:paraId="2CAE9901" w14:textId="2E6D7B6B" w:rsidR="00023F00" w:rsidRPr="00B676F5" w:rsidRDefault="00023F00" w:rsidP="00B676F5">
      <w:pPr>
        <w:pStyle w:val="ListParagraph"/>
        <w:numPr>
          <w:ilvl w:val="0"/>
          <w:numId w:val="34"/>
        </w:numPr>
        <w:rPr>
          <w:lang w:val="en-CA"/>
        </w:rPr>
      </w:pPr>
      <w:bookmarkStart w:id="600"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600"/>
    </w:p>
    <w:p w14:paraId="0108A78C" w14:textId="118D9C79" w:rsidR="000A6EE8" w:rsidRDefault="00A62891" w:rsidP="00B676F5">
      <w:pPr>
        <w:pStyle w:val="ListParagraph"/>
        <w:numPr>
          <w:ilvl w:val="0"/>
          <w:numId w:val="34"/>
        </w:numPr>
        <w:rPr>
          <w:lang w:val="en-CA"/>
        </w:rPr>
      </w:pPr>
      <w:bookmarkStart w:id="601"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601"/>
    </w:p>
    <w:p w14:paraId="77542FBF" w14:textId="5414DE0E" w:rsidR="007C615B" w:rsidRDefault="00C8182D" w:rsidP="007C615B">
      <w:pPr>
        <w:pStyle w:val="ListParagraph"/>
        <w:numPr>
          <w:ilvl w:val="0"/>
          <w:numId w:val="34"/>
        </w:numPr>
        <w:rPr>
          <w:lang w:val="en-CA"/>
        </w:rPr>
      </w:pPr>
      <w:bookmarkStart w:id="602" w:name="_Ref458066089"/>
      <w:r>
        <w:rPr>
          <w:lang w:val="en-CA"/>
        </w:rPr>
        <w:t>Munsell soil color charts</w:t>
      </w:r>
      <w:r w:rsidR="007C615B" w:rsidRPr="007C615B">
        <w:rPr>
          <w:lang w:val="en-CA"/>
        </w:rPr>
        <w:t xml:space="preserve"> (Munsell Color: New Windsor, NY) Passey HB, Hugie VK, Williams EW, Ball DE (1994)</w:t>
      </w:r>
      <w:bookmarkEnd w:id="602"/>
    </w:p>
    <w:p w14:paraId="45EE3B6D" w14:textId="4C6C6AA3" w:rsidR="000A6EE8" w:rsidRDefault="00A62891" w:rsidP="00B676F5">
      <w:pPr>
        <w:pStyle w:val="ListParagraph"/>
        <w:numPr>
          <w:ilvl w:val="0"/>
          <w:numId w:val="34"/>
        </w:numPr>
        <w:rPr>
          <w:lang w:val="en-CA"/>
        </w:rPr>
      </w:pPr>
      <w:bookmarkStart w:id="603"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Hyperlink"/>
            <w:lang w:val="en-CA"/>
          </w:rPr>
          <w:t>http://pubs.usgs.gov/of/2004/1334/2004-1334.pdf</w:t>
        </w:r>
      </w:hyperlink>
      <w:r w:rsidR="003C54F8" w:rsidRPr="00B676F5">
        <w:rPr>
          <w:lang w:val="en-CA"/>
        </w:rPr>
        <w:t>&gt;</w:t>
      </w:r>
      <w:bookmarkEnd w:id="603"/>
    </w:p>
    <w:p w14:paraId="572D819E" w14:textId="095197D3" w:rsidR="00424648" w:rsidRPr="00424648" w:rsidRDefault="00424648" w:rsidP="00424648">
      <w:pPr>
        <w:pStyle w:val="ListParagraph"/>
        <w:numPr>
          <w:ilvl w:val="0"/>
          <w:numId w:val="34"/>
        </w:numPr>
        <w:rPr>
          <w:lang w:val="en-CA"/>
        </w:rPr>
      </w:pPr>
      <w:bookmarkStart w:id="604" w:name="_Ref458066370"/>
      <w:r>
        <w:rPr>
          <w:lang w:val="en-CA"/>
        </w:rPr>
        <w:t xml:space="preserve">NADM Science-language Technical Team, </w:t>
      </w:r>
      <w:hyperlink r:id="rId163" w:history="1">
        <w:r w:rsidRPr="008D6769">
          <w:rPr>
            <w:rStyle w:val="Hyperlink"/>
            <w:lang w:val="en-CA"/>
          </w:rPr>
          <w:t>http://ngmdb.usgs.gov/www-nadm/sltt/products.html</w:t>
        </w:r>
      </w:hyperlink>
      <w:r>
        <w:rPr>
          <w:lang w:val="en-CA"/>
        </w:rPr>
        <w:t xml:space="preserve"> (2004)</w:t>
      </w:r>
      <w:bookmarkEnd w:id="604"/>
    </w:p>
    <w:p w14:paraId="2DE5F2DD" w14:textId="69A2D469" w:rsidR="000C3A85" w:rsidRPr="00B676F5" w:rsidRDefault="000C3A85" w:rsidP="00B676F5">
      <w:pPr>
        <w:pStyle w:val="ListParagraph"/>
        <w:numPr>
          <w:ilvl w:val="0"/>
          <w:numId w:val="34"/>
        </w:numPr>
        <w:rPr>
          <w:lang w:val="en-CA"/>
        </w:rPr>
      </w:pPr>
      <w:bookmarkStart w:id="605" w:name="_Ref458065542"/>
      <w:r>
        <w:rPr>
          <w:lang w:val="en-CA"/>
        </w:rPr>
        <w:t>North American Commission of Stratigraphic Nomenclature (NACSN), North American Stratigraphic Code: American Association of Petroleum Geologists Bulletin, 89, 11, 1547-1591 (2005)</w:t>
      </w:r>
      <w:bookmarkEnd w:id="605"/>
    </w:p>
    <w:p w14:paraId="60B32082" w14:textId="45605A88" w:rsidR="004A04F6" w:rsidRPr="00B676F5" w:rsidRDefault="00A62891" w:rsidP="00B676F5">
      <w:pPr>
        <w:pStyle w:val="ListParagraph"/>
        <w:numPr>
          <w:ilvl w:val="0"/>
          <w:numId w:val="34"/>
        </w:numPr>
        <w:rPr>
          <w:lang w:val="en-CA"/>
        </w:rPr>
      </w:pPr>
      <w:bookmarkStart w:id="606"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606"/>
    </w:p>
    <w:p w14:paraId="4B1BE626" w14:textId="7850419D" w:rsidR="00681BCD" w:rsidRDefault="00681BCD" w:rsidP="00B676F5">
      <w:pPr>
        <w:pStyle w:val="ListParagraph"/>
        <w:numPr>
          <w:ilvl w:val="0"/>
          <w:numId w:val="34"/>
        </w:numPr>
      </w:pPr>
      <w:bookmarkStart w:id="607" w:name="_Ref458066644"/>
      <w:r>
        <w:lastRenderedPageBreak/>
        <w:t xml:space="preserve">Sneed E.D, Folk </w:t>
      </w:r>
      <w:proofErr w:type="gramStart"/>
      <w:r>
        <w:t>R.L..</w:t>
      </w:r>
      <w:proofErr w:type="gramEnd"/>
      <w:r>
        <w:t xml:space="preserve"> Pebbles in the lower Colorado River, Texas, a study of particle morphoge</w:t>
      </w:r>
      <w:r w:rsidR="00A62891">
        <w:t>nesis. Journal of Geology 66(2),</w:t>
      </w:r>
      <w:r>
        <w:t xml:space="preserve"> 114–150</w:t>
      </w:r>
      <w:r w:rsidR="00A62891">
        <w:t>, (1958)</w:t>
      </w:r>
      <w:bookmarkEnd w:id="607"/>
    </w:p>
    <w:p w14:paraId="1E53A14D" w14:textId="4DE2AD80" w:rsidR="00F20F81" w:rsidRPr="00B676F5" w:rsidRDefault="00A62891" w:rsidP="00B676F5">
      <w:pPr>
        <w:pStyle w:val="ListParagraph"/>
        <w:numPr>
          <w:ilvl w:val="0"/>
          <w:numId w:val="34"/>
        </w:numPr>
        <w:rPr>
          <w:lang w:val="en-CA"/>
        </w:rPr>
      </w:pPr>
      <w:bookmarkStart w:id="608"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608"/>
    </w:p>
    <w:p w14:paraId="33459CDA" w14:textId="5A05971B" w:rsidR="003968C9" w:rsidRPr="00B676F5" w:rsidRDefault="003968C9" w:rsidP="00B676F5">
      <w:pPr>
        <w:pStyle w:val="ListParagraph"/>
        <w:numPr>
          <w:ilvl w:val="0"/>
          <w:numId w:val="34"/>
        </w:numPr>
        <w:rPr>
          <w:color w:val="1F1E1F"/>
        </w:rPr>
      </w:pPr>
      <w:bookmarkStart w:id="609"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4" w:history="1">
        <w:r w:rsidRPr="006C3FF2">
          <w:rPr>
            <w:rStyle w:val="Hyperlink"/>
          </w:rPr>
          <w:t>http://www.geologicacarpathica.com/GeolCarp_Vol56_No3_273_284.html</w:t>
        </w:r>
      </w:hyperlink>
      <w:r w:rsidRPr="00B676F5">
        <w:rPr>
          <w:color w:val="1F1E1F"/>
        </w:rPr>
        <w:t>&gt;</w:t>
      </w:r>
      <w:bookmarkEnd w:id="609"/>
      <w:r w:rsidRPr="00B676F5">
        <w:rPr>
          <w:color w:val="1F1E1F"/>
        </w:rPr>
        <w:t xml:space="preserve"> </w:t>
      </w:r>
    </w:p>
    <w:p w14:paraId="47400B5A" w14:textId="5C9FEDFA" w:rsidR="004A04F6" w:rsidRPr="00B676F5" w:rsidRDefault="004A04F6" w:rsidP="00B676F5">
      <w:pPr>
        <w:pStyle w:val="ListParagraph"/>
        <w:numPr>
          <w:ilvl w:val="0"/>
          <w:numId w:val="34"/>
        </w:numPr>
        <w:rPr>
          <w:lang w:val="en-CA"/>
        </w:rPr>
      </w:pPr>
      <w:bookmarkStart w:id="610"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610"/>
    </w:p>
    <w:p w14:paraId="22AF632D" w14:textId="344519DA" w:rsidR="000A6EE8" w:rsidRPr="00B676F5" w:rsidRDefault="00A62891" w:rsidP="00B676F5">
      <w:pPr>
        <w:pStyle w:val="ListParagraph"/>
        <w:numPr>
          <w:ilvl w:val="0"/>
          <w:numId w:val="34"/>
        </w:numPr>
        <w:rPr>
          <w:lang w:val="en-CA"/>
        </w:rPr>
      </w:pPr>
      <w:bookmarkStart w:id="611" w:name="_Ref458066166"/>
      <w:proofErr w:type="gramStart"/>
      <w:r>
        <w:rPr>
          <w:lang w:val="en-CA"/>
        </w:rPr>
        <w:t>v</w:t>
      </w:r>
      <w:r w:rsidR="000A6EE8" w:rsidRPr="00B676F5">
        <w:rPr>
          <w:lang w:val="en-CA"/>
        </w:rPr>
        <w:t>an</w:t>
      </w:r>
      <w:proofErr w:type="gramEnd"/>
      <w:r w:rsidR="000A6EE8" w:rsidRPr="00B676F5">
        <w:rPr>
          <w:lang w:val="en-CA"/>
        </w:rPr>
        <w:t xml:space="preserve">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611"/>
    </w:p>
    <w:p w14:paraId="5F21EA29" w14:textId="7EB40070" w:rsidR="00C01850" w:rsidRPr="00B676F5" w:rsidRDefault="001111B0" w:rsidP="00B676F5">
      <w:pPr>
        <w:pStyle w:val="ListParagraph"/>
        <w:numPr>
          <w:ilvl w:val="0"/>
          <w:numId w:val="34"/>
        </w:numPr>
        <w:rPr>
          <w:lang w:val="en-CA"/>
        </w:rPr>
      </w:pPr>
      <w:bookmarkStart w:id="612" w:name="_Ref458067225"/>
      <w:commentRangeStart w:id="613"/>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proofErr w:type="gramStart"/>
      <w:r w:rsidR="00A62891">
        <w:rPr>
          <w:lang w:val="en-CA"/>
        </w:rPr>
        <w:t>:</w:t>
      </w:r>
      <w:r w:rsidRPr="00B676F5">
        <w:rPr>
          <w:lang w:val="en-CA"/>
        </w:rPr>
        <w:t>MOLES</w:t>
      </w:r>
      <w:proofErr w:type="gramEnd"/>
      <w:r w:rsidRPr="00B676F5">
        <w:rPr>
          <w:lang w:val="en-CA"/>
        </w:rPr>
        <w:t>-v3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13"/>
      <w:r w:rsidR="00A62891">
        <w:rPr>
          <w:rStyle w:val="CommentReference"/>
        </w:rPr>
        <w:commentReference w:id="613"/>
      </w:r>
      <w:bookmarkEnd w:id="612"/>
    </w:p>
    <w:p w14:paraId="34AA78F2" w14:textId="57E3E39D" w:rsidR="006C3FF2" w:rsidRDefault="00A62891" w:rsidP="00B676F5">
      <w:pPr>
        <w:pStyle w:val="ListParagraph"/>
        <w:numPr>
          <w:ilvl w:val="0"/>
          <w:numId w:val="34"/>
        </w:numPr>
      </w:pPr>
      <w:bookmarkStart w:id="614" w:name="_Ref458066679"/>
      <w:r>
        <w:t>Wadell, H.:</w:t>
      </w:r>
      <w:r w:rsidR="006C3FF2">
        <w:t xml:space="preserve"> Volume, shape, and roundness of rock particle</w:t>
      </w:r>
      <w:r>
        <w:t>s. Journal of Geology 40 (1932)</w:t>
      </w:r>
      <w:bookmarkEnd w:id="614"/>
    </w:p>
    <w:p w14:paraId="001A4034" w14:textId="7180E640" w:rsidR="005D5B95" w:rsidRPr="006C3FF2" w:rsidRDefault="005D5B95" w:rsidP="00B676F5">
      <w:pPr>
        <w:pStyle w:val="ListParagraph"/>
        <w:numPr>
          <w:ilvl w:val="0"/>
          <w:numId w:val="34"/>
        </w:numPr>
      </w:pPr>
      <w:bookmarkStart w:id="615"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5" w:history="1">
        <w:r w:rsidR="006C3FF2" w:rsidRPr="00B676F5">
          <w:rPr>
            <w:rStyle w:val="Hyperlink"/>
            <w:lang w:val="en-CA"/>
          </w:rPr>
          <w:t>http://precambrian.stratigraphy.org/Walsh_et_al_2004.pdf</w:t>
        </w:r>
      </w:hyperlink>
      <w:r w:rsidR="006C3FF2" w:rsidRPr="00B676F5">
        <w:rPr>
          <w:rStyle w:val="Hyperlink"/>
          <w:lang w:val="en-CA"/>
        </w:rPr>
        <w:t>&gt;</w:t>
      </w:r>
      <w:bookmarkEnd w:id="615"/>
    </w:p>
    <w:p w14:paraId="1723E3C4" w14:textId="534847D8" w:rsidR="00E32A61" w:rsidRPr="00B676F5" w:rsidRDefault="00A62891" w:rsidP="00B676F5">
      <w:pPr>
        <w:pStyle w:val="ListParagraph"/>
        <w:numPr>
          <w:ilvl w:val="0"/>
          <w:numId w:val="34"/>
        </w:numPr>
        <w:rPr>
          <w:lang w:val="en-CA"/>
        </w:rPr>
      </w:pPr>
      <w:bookmarkStart w:id="616"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616"/>
    </w:p>
    <w:sectPr w:rsidR="00E32A61" w:rsidRPr="00B676F5" w:rsidSect="00F27D5A">
      <w:footerReference w:type="default" r:id="rId16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 w:author="Boisvert, Eric" w:date="2016-08-03T12:31:00Z" w:initials="BE">
    <w:p w14:paraId="0869B0D9" w14:textId="4604046E" w:rsidR="00371D79" w:rsidRDefault="00371D79">
      <w:pPr>
        <w:pStyle w:val="CommentText"/>
      </w:pPr>
      <w:r>
        <w:rPr>
          <w:rStyle w:val="CommentReference"/>
        </w:rPr>
        <w:annotationRef/>
      </w:r>
      <w:r>
        <w:t>I had to rework this one because I realized that DescriptionPurpose was not following the URI thing.</w:t>
      </w:r>
    </w:p>
  </w:comment>
  <w:comment w:id="518" w:author="Boisvert, Eric" w:date="2016-08-03T12:58:00Z" w:initials="BE">
    <w:p w14:paraId="5B375164" w14:textId="461DEFAE" w:rsidR="00371D79" w:rsidRDefault="00371D79">
      <w:pPr>
        <w:pStyle w:val="CommentText"/>
      </w:pPr>
      <w:r>
        <w:rPr>
          <w:rStyle w:val="CommentReference"/>
        </w:rPr>
        <w:annotationRef/>
      </w:r>
      <w:r>
        <w:t>Note: It does not implement GeoSciML core, but Conceptual.  It could not implement several of the core rules.</w:t>
      </w:r>
    </w:p>
  </w:comment>
  <w:comment w:id="530" w:author="SSO Standard Desktop" w:date="2016-07-31T18:25:00Z" w:initials="SSD">
    <w:p w14:paraId="26958D8B" w14:textId="59535217" w:rsidR="00371D79" w:rsidRDefault="00371D79">
      <w:pPr>
        <w:pStyle w:val="CommentText"/>
      </w:pPr>
      <w:r>
        <w:rPr>
          <w:rStyle w:val="CommentReference"/>
        </w:rPr>
        <w:annotationRef/>
      </w:r>
      <w:r>
        <w:t xml:space="preserve">Is </w:t>
      </w:r>
      <w:proofErr w:type="gramStart"/>
      <w:r>
        <w:t>it ?</w:t>
      </w:r>
      <w:proofErr w:type="gramEnd"/>
    </w:p>
  </w:comment>
  <w:comment w:id="590" w:author="Boisvert, Eric" w:date="2016-08-05T09:51:00Z" w:initials="BE">
    <w:p w14:paraId="46DCA5AF" w14:textId="132FFB21" w:rsidR="00371D79" w:rsidRDefault="00371D79">
      <w:pPr>
        <w:pStyle w:val="CommentText"/>
      </w:pPr>
      <w:r>
        <w:rPr>
          <w:rStyle w:val="CommentReference"/>
        </w:rPr>
        <w:annotationRef/>
      </w:r>
      <w:r>
        <w:t xml:space="preserve">This is the r bit (eg: 16-008r1) after the OGC #.  Not sure if we are are 1 or 2.  I assume first OAB submission was r1 and this is r2 (update the presentation </w:t>
      </w:r>
      <w:proofErr w:type="gramStart"/>
      <w:r>
        <w:t>page ?)</w:t>
      </w:r>
      <w:proofErr w:type="gramEnd"/>
    </w:p>
  </w:comment>
  <w:comment w:id="613" w:author="Boisvert, Eric" w:date="2016-08-02T12:41:00Z" w:initials="BE">
    <w:p w14:paraId="5A81C6F1" w14:textId="12406BE3" w:rsidR="00371D79" w:rsidRDefault="00371D79">
      <w:pPr>
        <w:pStyle w:val="CommentText"/>
      </w:pPr>
      <w:r>
        <w:rPr>
          <w:rStyle w:val="CommentReference"/>
        </w:rPr>
        <w:annotationRef/>
      </w:r>
      <w:r>
        <w:t xml:space="preserve">Is it 2009 or </w:t>
      </w:r>
      <w:proofErr w:type="gramStart"/>
      <w:r>
        <w:t>2010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BE47D0" w14:textId="77777777" w:rsidR="0029259E" w:rsidRDefault="0029259E">
      <w:pPr>
        <w:spacing w:after="0"/>
      </w:pPr>
      <w:r>
        <w:separator/>
      </w:r>
    </w:p>
  </w:endnote>
  <w:endnote w:type="continuationSeparator" w:id="0">
    <w:p w14:paraId="4CE9134E" w14:textId="77777777" w:rsidR="0029259E" w:rsidRDefault="002925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371D79" w:rsidRDefault="00371D79">
    <w:pPr>
      <w:pStyle w:val="Footer"/>
      <w:jc w:val="center"/>
    </w:pPr>
    <w:r>
      <w:fldChar w:fldCharType="begin"/>
    </w:r>
    <w:r>
      <w:instrText xml:space="preserve"> PAGE   \* MERGEFORMAT </w:instrText>
    </w:r>
    <w:r>
      <w:fldChar w:fldCharType="separate"/>
    </w:r>
    <w:r w:rsidR="00DF0318">
      <w:rPr>
        <w:noProof/>
      </w:rPr>
      <w:t>227</w:t>
    </w:r>
    <w:r>
      <w:rPr>
        <w:noProof/>
      </w:rPr>
      <w:fldChar w:fldCharType="end"/>
    </w:r>
  </w:p>
  <w:p w14:paraId="5299F2EC" w14:textId="6ACF2E1F" w:rsidR="00371D79" w:rsidRPr="0079517D" w:rsidRDefault="00371D79"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C3D32" w14:textId="77777777" w:rsidR="0029259E" w:rsidRDefault="0029259E">
      <w:pPr>
        <w:spacing w:after="0"/>
      </w:pPr>
      <w:r>
        <w:separator/>
      </w:r>
    </w:p>
  </w:footnote>
  <w:footnote w:type="continuationSeparator" w:id="0">
    <w:p w14:paraId="615A558D" w14:textId="77777777" w:rsidR="0029259E" w:rsidRDefault="0029259E">
      <w:pPr>
        <w:spacing w:after="0"/>
      </w:pPr>
      <w:r>
        <w:continuationSeparator/>
      </w:r>
    </w:p>
  </w:footnote>
  <w:footnote w:id="1">
    <w:p w14:paraId="015C3D42" w14:textId="77777777" w:rsidR="00371D79" w:rsidRDefault="00371D79">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371D79" w:rsidRPr="00674005" w:rsidRDefault="00371D79">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76AC5ABD" w:rsidR="00371D79" w:rsidRPr="006F2ACD" w:rsidRDefault="00371D79" w:rsidP="00657E64">
      <w:pPr>
        <w:pStyle w:val="FootnoteText"/>
        <w:rPr>
          <w:lang w:val="en-CA"/>
        </w:rPr>
      </w:pPr>
      <w:r>
        <w:rPr>
          <w:rStyle w:val="FootnoteReference"/>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1"/>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7F9"/>
    <w:rsid w:val="000209D6"/>
    <w:rsid w:val="00020BE9"/>
    <w:rsid w:val="00023F00"/>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4AB"/>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59E"/>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3322"/>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1D79"/>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20FF"/>
    <w:rsid w:val="0058466D"/>
    <w:rsid w:val="00585E84"/>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4BC"/>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867"/>
    <w:rsid w:val="007D4D67"/>
    <w:rsid w:val="007D6F81"/>
    <w:rsid w:val="007E0D8B"/>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483"/>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02F9"/>
    <w:rsid w:val="00AC23CF"/>
    <w:rsid w:val="00AC2E40"/>
    <w:rsid w:val="00AC3B61"/>
    <w:rsid w:val="00AC496E"/>
    <w:rsid w:val="00AC5088"/>
    <w:rsid w:val="00AD16D5"/>
    <w:rsid w:val="00AD3B07"/>
    <w:rsid w:val="00AD44BE"/>
    <w:rsid w:val="00AD7448"/>
    <w:rsid w:val="00AD7649"/>
    <w:rsid w:val="00AE0777"/>
    <w:rsid w:val="00AE357E"/>
    <w:rsid w:val="00AE3B9C"/>
    <w:rsid w:val="00AE504B"/>
    <w:rsid w:val="00AE53C0"/>
    <w:rsid w:val="00AE59F3"/>
    <w:rsid w:val="00AE70BC"/>
    <w:rsid w:val="00AE70CD"/>
    <w:rsid w:val="00AE77BC"/>
    <w:rsid w:val="00AF0657"/>
    <w:rsid w:val="00AF19B7"/>
    <w:rsid w:val="00AF3FC1"/>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678D8"/>
    <w:rsid w:val="00B7146B"/>
    <w:rsid w:val="00B770B7"/>
    <w:rsid w:val="00B820B6"/>
    <w:rsid w:val="00B8253A"/>
    <w:rsid w:val="00B8418B"/>
    <w:rsid w:val="00B8606F"/>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09E"/>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74C"/>
    <w:rsid w:val="00C65F2A"/>
    <w:rsid w:val="00C66BD7"/>
    <w:rsid w:val="00C6749A"/>
    <w:rsid w:val="00C6749B"/>
    <w:rsid w:val="00C67B89"/>
    <w:rsid w:val="00C67C22"/>
    <w:rsid w:val="00C70FFE"/>
    <w:rsid w:val="00C71FFD"/>
    <w:rsid w:val="00C74871"/>
    <w:rsid w:val="00C800D0"/>
    <w:rsid w:val="00C80D4B"/>
    <w:rsid w:val="00C8182D"/>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078BD"/>
    <w:rsid w:val="00D10719"/>
    <w:rsid w:val="00D12552"/>
    <w:rsid w:val="00D14821"/>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9799F"/>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0318"/>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41"/>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770"/>
    <w:rsid w:val="00EE57DF"/>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E82"/>
    <w:rsid w:val="00F85F80"/>
    <w:rsid w:val="00F8603E"/>
    <w:rsid w:val="00F91B65"/>
    <w:rsid w:val="00F92942"/>
    <w:rsid w:val="00F9640E"/>
    <w:rsid w:val="00F96D1E"/>
    <w:rsid w:val="00F97733"/>
    <w:rsid w:val="00FA03D9"/>
    <w:rsid w:val="00FA21EA"/>
    <w:rsid w:val="00FA31AE"/>
    <w:rsid w:val="00FA3C67"/>
    <w:rsid w:val="00FA3D28"/>
    <w:rsid w:val="00FA4FE3"/>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6C86"/>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70" Type="http://schemas.microsoft.com/office/2011/relationships/people" Target="people.xm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hyperlink" Target="http://precambrian.stratigraphy.org/Walsh_et_al_2004.pdf" TargetMode="Externa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www.geologicacarpathica.com/GeolCarp_Vol56_No3_273_284.html"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ngmdb.usgs.gov/www-nadm/sltt/products.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6CC37-50D0-4919-B0B3-FF49CA78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23</TotalTime>
  <Pages>248</Pages>
  <Words>46655</Words>
  <Characters>265938</Characters>
  <Application>Microsoft Office Word</Application>
  <DocSecurity>0</DocSecurity>
  <Lines>2216</Lines>
  <Paragraphs>623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311970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cp:revision>
  <cp:lastPrinted>2016-06-02T18:06:00Z</cp:lastPrinted>
  <dcterms:created xsi:type="dcterms:W3CDTF">2016-08-07T20:19:00Z</dcterms:created>
  <dcterms:modified xsi:type="dcterms:W3CDTF">2016-08-07T20:31:00Z</dcterms:modified>
</cp:coreProperties>
</file>