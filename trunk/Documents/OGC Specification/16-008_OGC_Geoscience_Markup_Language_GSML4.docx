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2180E5C1" w14:textId="77777777" w:rsidR="00AD44BE"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8154171" w:history="1">
        <w:r w:rsidR="00AD44BE" w:rsidRPr="00822ED7">
          <w:rPr>
            <w:rStyle w:val="Lienhypertexte"/>
            <w:noProof/>
            <w:lang w:val="en-CA"/>
          </w:rPr>
          <w:t>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Scope</w:t>
        </w:r>
        <w:r w:rsidR="00AD44BE">
          <w:rPr>
            <w:noProof/>
            <w:webHidden/>
          </w:rPr>
          <w:tab/>
        </w:r>
        <w:r w:rsidR="00AD44BE">
          <w:rPr>
            <w:noProof/>
            <w:webHidden/>
          </w:rPr>
          <w:fldChar w:fldCharType="begin"/>
        </w:r>
        <w:r w:rsidR="00AD44BE">
          <w:rPr>
            <w:noProof/>
            <w:webHidden/>
          </w:rPr>
          <w:instrText xml:space="preserve"> PAGEREF _Toc458154171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68FAE485"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72" w:history="1">
        <w:r w:rsidR="00AD44BE" w:rsidRPr="00822ED7">
          <w:rPr>
            <w:rStyle w:val="Lienhypertexte"/>
            <w:noProof/>
            <w:lang w:val="en-CA"/>
          </w:rPr>
          <w:t>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Conformance</w:t>
        </w:r>
        <w:r w:rsidR="00AD44BE">
          <w:rPr>
            <w:noProof/>
            <w:webHidden/>
          </w:rPr>
          <w:tab/>
        </w:r>
        <w:r w:rsidR="00AD44BE">
          <w:rPr>
            <w:noProof/>
            <w:webHidden/>
          </w:rPr>
          <w:fldChar w:fldCharType="begin"/>
        </w:r>
        <w:r w:rsidR="00AD44BE">
          <w:rPr>
            <w:noProof/>
            <w:webHidden/>
          </w:rPr>
          <w:instrText xml:space="preserve"> PAGEREF _Toc458154172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7C1DA020"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73" w:history="1">
        <w:r w:rsidR="00AD44BE" w:rsidRPr="00822ED7">
          <w:rPr>
            <w:rStyle w:val="Lienhypertexte"/>
            <w:noProof/>
            <w:lang w:val="en-CA"/>
          </w:rPr>
          <w:t>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References</w:t>
        </w:r>
        <w:r w:rsidR="00AD44BE">
          <w:rPr>
            <w:noProof/>
            <w:webHidden/>
          </w:rPr>
          <w:tab/>
        </w:r>
        <w:r w:rsidR="00AD44BE">
          <w:rPr>
            <w:noProof/>
            <w:webHidden/>
          </w:rPr>
          <w:fldChar w:fldCharType="begin"/>
        </w:r>
        <w:r w:rsidR="00AD44BE">
          <w:rPr>
            <w:noProof/>
            <w:webHidden/>
          </w:rPr>
          <w:instrText xml:space="preserve"> PAGEREF _Toc458154173 \h </w:instrText>
        </w:r>
        <w:r w:rsidR="00AD44BE">
          <w:rPr>
            <w:noProof/>
            <w:webHidden/>
          </w:rPr>
        </w:r>
        <w:r w:rsidR="00AD44BE">
          <w:rPr>
            <w:noProof/>
            <w:webHidden/>
          </w:rPr>
          <w:fldChar w:fldCharType="separate"/>
        </w:r>
        <w:r w:rsidR="00AD44BE">
          <w:rPr>
            <w:noProof/>
            <w:webHidden/>
          </w:rPr>
          <w:t>11</w:t>
        </w:r>
        <w:r w:rsidR="00AD44BE">
          <w:rPr>
            <w:noProof/>
            <w:webHidden/>
          </w:rPr>
          <w:fldChar w:fldCharType="end"/>
        </w:r>
      </w:hyperlink>
    </w:p>
    <w:p w14:paraId="1794D55A"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74" w:history="1">
        <w:r w:rsidR="00AD44BE" w:rsidRPr="00822ED7">
          <w:rPr>
            <w:rStyle w:val="Lienhypertexte"/>
            <w:noProof/>
            <w:lang w:val="en-CA"/>
          </w:rPr>
          <w:t>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Terms and Definitions</w:t>
        </w:r>
        <w:r w:rsidR="00AD44BE">
          <w:rPr>
            <w:noProof/>
            <w:webHidden/>
          </w:rPr>
          <w:tab/>
        </w:r>
        <w:r w:rsidR="00AD44BE">
          <w:rPr>
            <w:noProof/>
            <w:webHidden/>
          </w:rPr>
          <w:fldChar w:fldCharType="begin"/>
        </w:r>
        <w:r w:rsidR="00AD44BE">
          <w:rPr>
            <w:noProof/>
            <w:webHidden/>
          </w:rPr>
          <w:instrText xml:space="preserve"> PAGEREF _Toc458154174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43C99C8F"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5" w:history="1">
        <w:r w:rsidR="00AD44BE" w:rsidRPr="00822ED7">
          <w:rPr>
            <w:rStyle w:val="Lienhypertexte"/>
            <w:noProof/>
          </w:rPr>
          <w:t>4.1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classifier</w:t>
        </w:r>
        <w:r w:rsidR="00AD44BE">
          <w:rPr>
            <w:noProof/>
            <w:webHidden/>
          </w:rPr>
          <w:tab/>
        </w:r>
        <w:r w:rsidR="00AD44BE">
          <w:rPr>
            <w:noProof/>
            <w:webHidden/>
          </w:rPr>
          <w:fldChar w:fldCharType="begin"/>
        </w:r>
        <w:r w:rsidR="00AD44BE">
          <w:rPr>
            <w:noProof/>
            <w:webHidden/>
          </w:rPr>
          <w:instrText xml:space="preserve"> PAGEREF _Toc458154175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28880300"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6" w:history="1">
        <w:r w:rsidR="00AD44BE" w:rsidRPr="00822ED7">
          <w:rPr>
            <w:rStyle w:val="Lienhypertexte"/>
            <w:noProof/>
            <w:lang w:val="en-CA"/>
          </w:rPr>
          <w:t>4.2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domain feature</w:t>
        </w:r>
        <w:r w:rsidR="00AD44BE">
          <w:rPr>
            <w:noProof/>
            <w:webHidden/>
          </w:rPr>
          <w:tab/>
        </w:r>
        <w:r w:rsidR="00AD44BE">
          <w:rPr>
            <w:noProof/>
            <w:webHidden/>
          </w:rPr>
          <w:fldChar w:fldCharType="begin"/>
        </w:r>
        <w:r w:rsidR="00AD44BE">
          <w:rPr>
            <w:noProof/>
            <w:webHidden/>
          </w:rPr>
          <w:instrText xml:space="preserve"> PAGEREF _Toc458154176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04E7E3CE"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7" w:history="1">
        <w:r w:rsidR="00AD44BE" w:rsidRPr="00822ED7">
          <w:rPr>
            <w:rStyle w:val="Lienhypertexte"/>
            <w:noProof/>
            <w:lang w:val="en-CA"/>
          </w:rPr>
          <w:t>4.3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element &lt;XML&gt;</w:t>
        </w:r>
        <w:r w:rsidR="00AD44BE">
          <w:rPr>
            <w:noProof/>
            <w:webHidden/>
          </w:rPr>
          <w:tab/>
        </w:r>
        <w:r w:rsidR="00AD44BE">
          <w:rPr>
            <w:noProof/>
            <w:webHidden/>
          </w:rPr>
          <w:fldChar w:fldCharType="begin"/>
        </w:r>
        <w:r w:rsidR="00AD44BE">
          <w:rPr>
            <w:noProof/>
            <w:webHidden/>
          </w:rPr>
          <w:instrText xml:space="preserve"> PAGEREF _Toc458154177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4F1B1048"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8" w:history="1">
        <w:r w:rsidR="00AD44BE" w:rsidRPr="00822ED7">
          <w:rPr>
            <w:rStyle w:val="Lienhypertexte"/>
            <w:noProof/>
            <w:lang w:val="en-CA"/>
          </w:rPr>
          <w:t>4.4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feature</w:t>
        </w:r>
        <w:r w:rsidR="00AD44BE">
          <w:rPr>
            <w:noProof/>
            <w:webHidden/>
          </w:rPr>
          <w:tab/>
        </w:r>
        <w:r w:rsidR="00AD44BE">
          <w:rPr>
            <w:noProof/>
            <w:webHidden/>
          </w:rPr>
          <w:fldChar w:fldCharType="begin"/>
        </w:r>
        <w:r w:rsidR="00AD44BE">
          <w:rPr>
            <w:noProof/>
            <w:webHidden/>
          </w:rPr>
          <w:instrText xml:space="preserve"> PAGEREF _Toc458154178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5C4C67B5"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79" w:history="1">
        <w:r w:rsidR="00AD44BE" w:rsidRPr="00822ED7">
          <w:rPr>
            <w:rStyle w:val="Lienhypertexte"/>
            <w:noProof/>
            <w:lang w:val="en-CA"/>
          </w:rPr>
          <w:t>4.5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GML application schema</w:t>
        </w:r>
        <w:r w:rsidR="00AD44BE">
          <w:rPr>
            <w:noProof/>
            <w:webHidden/>
          </w:rPr>
          <w:tab/>
        </w:r>
        <w:r w:rsidR="00AD44BE">
          <w:rPr>
            <w:noProof/>
            <w:webHidden/>
          </w:rPr>
          <w:fldChar w:fldCharType="begin"/>
        </w:r>
        <w:r w:rsidR="00AD44BE">
          <w:rPr>
            <w:noProof/>
            <w:webHidden/>
          </w:rPr>
          <w:instrText xml:space="preserve"> PAGEREF _Toc458154179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7A336484"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0" w:history="1">
        <w:r w:rsidR="00AD44BE" w:rsidRPr="00822ED7">
          <w:rPr>
            <w:rStyle w:val="Lienhypertexte"/>
            <w:noProof/>
            <w:lang w:val="en-CA"/>
          </w:rPr>
          <w:t>4.6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GML document</w:t>
        </w:r>
        <w:r w:rsidR="00AD44BE">
          <w:rPr>
            <w:noProof/>
            <w:webHidden/>
          </w:rPr>
          <w:tab/>
        </w:r>
        <w:r w:rsidR="00AD44BE">
          <w:rPr>
            <w:noProof/>
            <w:webHidden/>
          </w:rPr>
          <w:fldChar w:fldCharType="begin"/>
        </w:r>
        <w:r w:rsidR="00AD44BE">
          <w:rPr>
            <w:noProof/>
            <w:webHidden/>
          </w:rPr>
          <w:instrText xml:space="preserve"> PAGEREF _Toc458154180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20A40D06"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1" w:history="1">
        <w:r w:rsidR="00AD44BE" w:rsidRPr="00822ED7">
          <w:rPr>
            <w:rStyle w:val="Lienhypertexte"/>
            <w:noProof/>
            <w:lang w:val="en-CA"/>
          </w:rPr>
          <w:t>4.7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GML schema</w:t>
        </w:r>
        <w:r w:rsidR="00AD44BE">
          <w:rPr>
            <w:noProof/>
            <w:webHidden/>
          </w:rPr>
          <w:tab/>
        </w:r>
        <w:r w:rsidR="00AD44BE">
          <w:rPr>
            <w:noProof/>
            <w:webHidden/>
          </w:rPr>
          <w:fldChar w:fldCharType="begin"/>
        </w:r>
        <w:r w:rsidR="00AD44BE">
          <w:rPr>
            <w:noProof/>
            <w:webHidden/>
          </w:rPr>
          <w:instrText xml:space="preserve"> PAGEREF _Toc458154181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50945667"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2" w:history="1">
        <w:r w:rsidR="00AD44BE" w:rsidRPr="00822ED7">
          <w:rPr>
            <w:rStyle w:val="Lienhypertexte"/>
            <w:noProof/>
            <w:lang w:val="en-CA"/>
          </w:rPr>
          <w:t>4.8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measurement</w:t>
        </w:r>
        <w:r w:rsidR="00AD44BE">
          <w:rPr>
            <w:noProof/>
            <w:webHidden/>
          </w:rPr>
          <w:tab/>
        </w:r>
        <w:r w:rsidR="00AD44BE">
          <w:rPr>
            <w:noProof/>
            <w:webHidden/>
          </w:rPr>
          <w:fldChar w:fldCharType="begin"/>
        </w:r>
        <w:r w:rsidR="00AD44BE">
          <w:rPr>
            <w:noProof/>
            <w:webHidden/>
          </w:rPr>
          <w:instrText xml:space="preserve"> PAGEREF _Toc458154182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65C3823C"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83" w:history="1">
        <w:r w:rsidR="00AD44BE" w:rsidRPr="00822ED7">
          <w:rPr>
            <w:rStyle w:val="Lienhypertexte"/>
            <w:noProof/>
            <w:lang w:val="en-CA"/>
          </w:rPr>
          <w:t>4.9</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observation</w:t>
        </w:r>
        <w:r w:rsidR="00AD44BE">
          <w:rPr>
            <w:noProof/>
            <w:webHidden/>
          </w:rPr>
          <w:tab/>
        </w:r>
        <w:r w:rsidR="00AD44BE">
          <w:rPr>
            <w:noProof/>
            <w:webHidden/>
          </w:rPr>
          <w:fldChar w:fldCharType="begin"/>
        </w:r>
        <w:r w:rsidR="00AD44BE">
          <w:rPr>
            <w:noProof/>
            <w:webHidden/>
          </w:rPr>
          <w:instrText xml:space="preserve"> PAGEREF _Toc458154183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18682951"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4" w:history="1">
        <w:r w:rsidR="00AD44BE" w:rsidRPr="00822ED7">
          <w:rPr>
            <w:rStyle w:val="Lienhypertexte"/>
            <w:noProof/>
            <w:lang w:val="en-CA"/>
          </w:rPr>
          <w:t>4.10</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observation procedure</w:t>
        </w:r>
        <w:r w:rsidR="00AD44BE">
          <w:rPr>
            <w:noProof/>
            <w:webHidden/>
          </w:rPr>
          <w:tab/>
        </w:r>
        <w:r w:rsidR="00AD44BE">
          <w:rPr>
            <w:noProof/>
            <w:webHidden/>
          </w:rPr>
          <w:fldChar w:fldCharType="begin"/>
        </w:r>
        <w:r w:rsidR="00AD44BE">
          <w:rPr>
            <w:noProof/>
            <w:webHidden/>
          </w:rPr>
          <w:instrText xml:space="preserve"> PAGEREF _Toc458154184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6F05C304"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5" w:history="1">
        <w:r w:rsidR="00AD44BE" w:rsidRPr="00822ED7">
          <w:rPr>
            <w:rStyle w:val="Lienhypertexte"/>
            <w:noProof/>
            <w:lang w:val="en-CA"/>
          </w:rPr>
          <w:t>4.11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observation result</w:t>
        </w:r>
        <w:r w:rsidR="00AD44BE">
          <w:rPr>
            <w:noProof/>
            <w:webHidden/>
          </w:rPr>
          <w:tab/>
        </w:r>
        <w:r w:rsidR="00AD44BE">
          <w:rPr>
            <w:noProof/>
            <w:webHidden/>
          </w:rPr>
          <w:fldChar w:fldCharType="begin"/>
        </w:r>
        <w:r w:rsidR="00AD44BE">
          <w:rPr>
            <w:noProof/>
            <w:webHidden/>
          </w:rPr>
          <w:instrText xml:space="preserve"> PAGEREF _Toc458154185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4B17724E"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6" w:history="1">
        <w:r w:rsidR="00AD44BE" w:rsidRPr="00822ED7">
          <w:rPr>
            <w:rStyle w:val="Lienhypertexte"/>
            <w:noProof/>
            <w:lang w:val="en-CA"/>
          </w:rPr>
          <w:t>4.12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property &lt;General Feature Model&gt;</w:t>
        </w:r>
        <w:r w:rsidR="00AD44BE">
          <w:rPr>
            <w:noProof/>
            <w:webHidden/>
          </w:rPr>
          <w:tab/>
        </w:r>
        <w:r w:rsidR="00AD44BE">
          <w:rPr>
            <w:noProof/>
            <w:webHidden/>
          </w:rPr>
          <w:fldChar w:fldCharType="begin"/>
        </w:r>
        <w:r w:rsidR="00AD44BE">
          <w:rPr>
            <w:noProof/>
            <w:webHidden/>
          </w:rPr>
          <w:instrText xml:space="preserve"> PAGEREF _Toc458154186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5D88EBEE"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7" w:history="1">
        <w:r w:rsidR="00AD44BE" w:rsidRPr="00822ED7">
          <w:rPr>
            <w:rStyle w:val="Lienhypertexte"/>
            <w:noProof/>
            <w:lang w:val="en-CA"/>
          </w:rPr>
          <w:t>4.13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sampled feature</w:t>
        </w:r>
        <w:r w:rsidR="00AD44BE">
          <w:rPr>
            <w:noProof/>
            <w:webHidden/>
          </w:rPr>
          <w:tab/>
        </w:r>
        <w:r w:rsidR="00AD44BE">
          <w:rPr>
            <w:noProof/>
            <w:webHidden/>
          </w:rPr>
          <w:fldChar w:fldCharType="begin"/>
        </w:r>
        <w:r w:rsidR="00AD44BE">
          <w:rPr>
            <w:noProof/>
            <w:webHidden/>
          </w:rPr>
          <w:instrText xml:space="preserve"> PAGEREF _Toc458154187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68D0023E"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8" w:history="1">
        <w:r w:rsidR="00AD44BE" w:rsidRPr="00822ED7">
          <w:rPr>
            <w:rStyle w:val="Lienhypertexte"/>
            <w:noProof/>
            <w:lang w:val="en-CA"/>
          </w:rPr>
          <w:t>4.14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sampling feature</w:t>
        </w:r>
        <w:r w:rsidR="00AD44BE">
          <w:rPr>
            <w:noProof/>
            <w:webHidden/>
          </w:rPr>
          <w:tab/>
        </w:r>
        <w:r w:rsidR="00AD44BE">
          <w:rPr>
            <w:noProof/>
            <w:webHidden/>
          </w:rPr>
          <w:fldChar w:fldCharType="begin"/>
        </w:r>
        <w:r w:rsidR="00AD44BE">
          <w:rPr>
            <w:noProof/>
            <w:webHidden/>
          </w:rPr>
          <w:instrText xml:space="preserve"> PAGEREF _Toc458154188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0EF2FD3C"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189" w:history="1">
        <w:r w:rsidR="00AD44BE" w:rsidRPr="00822ED7">
          <w:rPr>
            <w:rStyle w:val="Lienhypertexte"/>
            <w:noProof/>
            <w:lang w:val="en-CA"/>
          </w:rPr>
          <w:t>4.15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schema &lt;XML Schema&gt;</w:t>
        </w:r>
        <w:r w:rsidR="00AD44BE">
          <w:rPr>
            <w:noProof/>
            <w:webHidden/>
          </w:rPr>
          <w:tab/>
        </w:r>
        <w:r w:rsidR="00AD44BE">
          <w:rPr>
            <w:noProof/>
            <w:webHidden/>
          </w:rPr>
          <w:fldChar w:fldCharType="begin"/>
        </w:r>
        <w:r w:rsidR="00AD44BE">
          <w:rPr>
            <w:noProof/>
            <w:webHidden/>
          </w:rPr>
          <w:instrText xml:space="preserve"> PAGEREF _Toc458154189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1AE9B22D"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90" w:history="1">
        <w:r w:rsidR="00AD44BE" w:rsidRPr="00822ED7">
          <w:rPr>
            <w:rStyle w:val="Lienhypertexte"/>
            <w:noProof/>
            <w:lang w:val="en-CA"/>
          </w:rPr>
          <w:t>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Models</w:t>
        </w:r>
        <w:r w:rsidR="00AD44BE">
          <w:rPr>
            <w:noProof/>
            <w:webHidden/>
          </w:rPr>
          <w:tab/>
        </w:r>
        <w:r w:rsidR="00AD44BE">
          <w:rPr>
            <w:noProof/>
            <w:webHidden/>
          </w:rPr>
          <w:fldChar w:fldCharType="begin"/>
        </w:r>
        <w:r w:rsidR="00AD44BE">
          <w:rPr>
            <w:noProof/>
            <w:webHidden/>
          </w:rPr>
          <w:instrText xml:space="preserve"> PAGEREF _Toc458154190 \h </w:instrText>
        </w:r>
        <w:r w:rsidR="00AD44BE">
          <w:rPr>
            <w:noProof/>
            <w:webHidden/>
          </w:rPr>
        </w:r>
        <w:r w:rsidR="00AD44BE">
          <w:rPr>
            <w:noProof/>
            <w:webHidden/>
          </w:rPr>
          <w:fldChar w:fldCharType="separate"/>
        </w:r>
        <w:r w:rsidR="00AD44BE">
          <w:rPr>
            <w:noProof/>
            <w:webHidden/>
          </w:rPr>
          <w:t>15</w:t>
        </w:r>
        <w:r w:rsidR="00AD44BE">
          <w:rPr>
            <w:noProof/>
            <w:webHidden/>
          </w:rPr>
          <w:fldChar w:fldCharType="end"/>
        </w:r>
      </w:hyperlink>
    </w:p>
    <w:p w14:paraId="126537DA"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1" w:history="1">
        <w:r w:rsidR="00AD44BE" w:rsidRPr="00822ED7">
          <w:rPr>
            <w:rStyle w:val="Lienhypertexte"/>
            <w:noProof/>
            <w:lang w:val="en-CA"/>
          </w:rPr>
          <w:t>5.1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Basic and Extension</w:t>
        </w:r>
        <w:r w:rsidR="00AD44BE">
          <w:rPr>
            <w:noProof/>
            <w:webHidden/>
          </w:rPr>
          <w:tab/>
        </w:r>
        <w:r w:rsidR="00AD44BE">
          <w:rPr>
            <w:noProof/>
            <w:webHidden/>
          </w:rPr>
          <w:fldChar w:fldCharType="begin"/>
        </w:r>
        <w:r w:rsidR="00AD44BE">
          <w:rPr>
            <w:noProof/>
            <w:webHidden/>
          </w:rPr>
          <w:instrText xml:space="preserve"> PAGEREF _Toc458154191 \h </w:instrText>
        </w:r>
        <w:r w:rsidR="00AD44BE">
          <w:rPr>
            <w:noProof/>
            <w:webHidden/>
          </w:rPr>
        </w:r>
        <w:r w:rsidR="00AD44BE">
          <w:rPr>
            <w:noProof/>
            <w:webHidden/>
          </w:rPr>
          <w:fldChar w:fldCharType="separate"/>
        </w:r>
        <w:r w:rsidR="00AD44BE">
          <w:rPr>
            <w:noProof/>
            <w:webHidden/>
          </w:rPr>
          <w:t>17</w:t>
        </w:r>
        <w:r w:rsidR="00AD44BE">
          <w:rPr>
            <w:noProof/>
            <w:webHidden/>
          </w:rPr>
          <w:fldChar w:fldCharType="end"/>
        </w:r>
      </w:hyperlink>
    </w:p>
    <w:p w14:paraId="501C4EF5"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192" w:history="1">
        <w:r w:rsidR="00AD44BE" w:rsidRPr="00822ED7">
          <w:rPr>
            <w:rStyle w:val="Lienhypertexte"/>
            <w:noProof/>
            <w:lang w:val="en-CA" w:bidi="x-none"/>
          </w:rPr>
          <w:t>5.1.1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AbstractDescription classes</w:t>
        </w:r>
        <w:r w:rsidR="00AD44BE">
          <w:rPr>
            <w:noProof/>
            <w:webHidden/>
          </w:rPr>
          <w:tab/>
        </w:r>
        <w:r w:rsidR="00AD44BE">
          <w:rPr>
            <w:noProof/>
            <w:webHidden/>
          </w:rPr>
          <w:fldChar w:fldCharType="begin"/>
        </w:r>
        <w:r w:rsidR="00AD44BE">
          <w:rPr>
            <w:noProof/>
            <w:webHidden/>
          </w:rPr>
          <w:instrText xml:space="preserve"> PAGEREF _Toc458154192 \h </w:instrText>
        </w:r>
        <w:r w:rsidR="00AD44BE">
          <w:rPr>
            <w:noProof/>
            <w:webHidden/>
          </w:rPr>
        </w:r>
        <w:r w:rsidR="00AD44BE">
          <w:rPr>
            <w:noProof/>
            <w:webHidden/>
          </w:rPr>
          <w:fldChar w:fldCharType="separate"/>
        </w:r>
        <w:r w:rsidR="00AD44BE">
          <w:rPr>
            <w:noProof/>
            <w:webHidden/>
          </w:rPr>
          <w:t>18</w:t>
        </w:r>
        <w:r w:rsidR="00AD44BE">
          <w:rPr>
            <w:noProof/>
            <w:webHidden/>
          </w:rPr>
          <w:fldChar w:fldCharType="end"/>
        </w:r>
      </w:hyperlink>
    </w:p>
    <w:p w14:paraId="690DDFA6"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3" w:history="1">
        <w:r w:rsidR="00AD44BE" w:rsidRPr="00822ED7">
          <w:rPr>
            <w:rStyle w:val="Lienhypertexte"/>
            <w:noProof/>
            <w:lang w:val="en-CA"/>
          </w:rPr>
          <w:t>5.2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Lite</w:t>
        </w:r>
        <w:r w:rsidR="00AD44BE">
          <w:rPr>
            <w:noProof/>
            <w:webHidden/>
          </w:rPr>
          <w:tab/>
        </w:r>
        <w:r w:rsidR="00AD44BE">
          <w:rPr>
            <w:noProof/>
            <w:webHidden/>
          </w:rPr>
          <w:fldChar w:fldCharType="begin"/>
        </w:r>
        <w:r w:rsidR="00AD44BE">
          <w:rPr>
            <w:noProof/>
            <w:webHidden/>
          </w:rPr>
          <w:instrText xml:space="preserve"> PAGEREF _Toc458154193 \h </w:instrText>
        </w:r>
        <w:r w:rsidR="00AD44BE">
          <w:rPr>
            <w:noProof/>
            <w:webHidden/>
          </w:rPr>
        </w:r>
        <w:r w:rsidR="00AD44BE">
          <w:rPr>
            <w:noProof/>
            <w:webHidden/>
          </w:rPr>
          <w:fldChar w:fldCharType="separate"/>
        </w:r>
        <w:r w:rsidR="00AD44BE">
          <w:rPr>
            <w:noProof/>
            <w:webHidden/>
          </w:rPr>
          <w:t>21</w:t>
        </w:r>
        <w:r w:rsidR="00AD44BE">
          <w:rPr>
            <w:noProof/>
            <w:webHidden/>
          </w:rPr>
          <w:fldChar w:fldCharType="end"/>
        </w:r>
      </w:hyperlink>
    </w:p>
    <w:p w14:paraId="5449CA8E"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194" w:history="1">
        <w:r w:rsidR="00AD44BE" w:rsidRPr="00822ED7">
          <w:rPr>
            <w:rStyle w:val="Lienhypertexte"/>
            <w:noProof/>
            <w:lang w:val="en-CA"/>
          </w:rPr>
          <w:t>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Conventions</w:t>
        </w:r>
        <w:r w:rsidR="00AD44BE">
          <w:rPr>
            <w:noProof/>
            <w:webHidden/>
          </w:rPr>
          <w:tab/>
        </w:r>
        <w:r w:rsidR="00AD44BE">
          <w:rPr>
            <w:noProof/>
            <w:webHidden/>
          </w:rPr>
          <w:fldChar w:fldCharType="begin"/>
        </w:r>
        <w:r w:rsidR="00AD44BE">
          <w:rPr>
            <w:noProof/>
            <w:webHidden/>
          </w:rPr>
          <w:instrText xml:space="preserve"> PAGEREF _Toc458154194 \h </w:instrText>
        </w:r>
        <w:r w:rsidR="00AD44BE">
          <w:rPr>
            <w:noProof/>
            <w:webHidden/>
          </w:rPr>
        </w:r>
        <w:r w:rsidR="00AD44BE">
          <w:rPr>
            <w:noProof/>
            <w:webHidden/>
          </w:rPr>
          <w:fldChar w:fldCharType="separate"/>
        </w:r>
        <w:r w:rsidR="00AD44BE">
          <w:rPr>
            <w:noProof/>
            <w:webHidden/>
          </w:rPr>
          <w:t>22</w:t>
        </w:r>
        <w:r w:rsidR="00AD44BE">
          <w:rPr>
            <w:noProof/>
            <w:webHidden/>
          </w:rPr>
          <w:fldChar w:fldCharType="end"/>
        </w:r>
      </w:hyperlink>
    </w:p>
    <w:p w14:paraId="2DEC8EF7"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5" w:history="1">
        <w:r w:rsidR="00AD44BE" w:rsidRPr="00822ED7">
          <w:rPr>
            <w:rStyle w:val="Lienhypertexte"/>
            <w:noProof/>
            <w:lang w:val="en-CA"/>
          </w:rPr>
          <w:t>6.1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Requirement class</w:t>
        </w:r>
        <w:r w:rsidR="00AD44BE">
          <w:rPr>
            <w:noProof/>
            <w:webHidden/>
          </w:rPr>
          <w:tab/>
        </w:r>
        <w:r w:rsidR="00AD44BE">
          <w:rPr>
            <w:noProof/>
            <w:webHidden/>
          </w:rPr>
          <w:fldChar w:fldCharType="begin"/>
        </w:r>
        <w:r w:rsidR="00AD44BE">
          <w:rPr>
            <w:noProof/>
            <w:webHidden/>
          </w:rPr>
          <w:instrText xml:space="preserve"> PAGEREF _Toc458154195 \h </w:instrText>
        </w:r>
        <w:r w:rsidR="00AD44BE">
          <w:rPr>
            <w:noProof/>
            <w:webHidden/>
          </w:rPr>
        </w:r>
        <w:r w:rsidR="00AD44BE">
          <w:rPr>
            <w:noProof/>
            <w:webHidden/>
          </w:rPr>
          <w:fldChar w:fldCharType="separate"/>
        </w:r>
        <w:r w:rsidR="00AD44BE">
          <w:rPr>
            <w:noProof/>
            <w:webHidden/>
          </w:rPr>
          <w:t>22</w:t>
        </w:r>
        <w:r w:rsidR="00AD44BE">
          <w:rPr>
            <w:noProof/>
            <w:webHidden/>
          </w:rPr>
          <w:fldChar w:fldCharType="end"/>
        </w:r>
      </w:hyperlink>
    </w:p>
    <w:p w14:paraId="67356A5A"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6" w:history="1">
        <w:r w:rsidR="00AD44BE" w:rsidRPr="00822ED7">
          <w:rPr>
            <w:rStyle w:val="Lienhypertexte"/>
            <w:noProof/>
            <w:lang w:val="en-CA"/>
          </w:rPr>
          <w:t>6.2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Requirement and Recommendation</w:t>
        </w:r>
        <w:r w:rsidR="00AD44BE">
          <w:rPr>
            <w:noProof/>
            <w:webHidden/>
          </w:rPr>
          <w:tab/>
        </w:r>
        <w:r w:rsidR="00AD44BE">
          <w:rPr>
            <w:noProof/>
            <w:webHidden/>
          </w:rPr>
          <w:fldChar w:fldCharType="begin"/>
        </w:r>
        <w:r w:rsidR="00AD44BE">
          <w:rPr>
            <w:noProof/>
            <w:webHidden/>
          </w:rPr>
          <w:instrText xml:space="preserve"> PAGEREF _Toc458154196 \h </w:instrText>
        </w:r>
        <w:r w:rsidR="00AD44BE">
          <w:rPr>
            <w:noProof/>
            <w:webHidden/>
          </w:rPr>
        </w:r>
        <w:r w:rsidR="00AD44BE">
          <w:rPr>
            <w:noProof/>
            <w:webHidden/>
          </w:rPr>
          <w:fldChar w:fldCharType="separate"/>
        </w:r>
        <w:r w:rsidR="00AD44BE">
          <w:rPr>
            <w:noProof/>
            <w:webHidden/>
          </w:rPr>
          <w:t>23</w:t>
        </w:r>
        <w:r w:rsidR="00AD44BE">
          <w:rPr>
            <w:noProof/>
            <w:webHidden/>
          </w:rPr>
          <w:fldChar w:fldCharType="end"/>
        </w:r>
      </w:hyperlink>
    </w:p>
    <w:p w14:paraId="073DE99F"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7" w:history="1">
        <w:r w:rsidR="00AD44BE" w:rsidRPr="00822ED7">
          <w:rPr>
            <w:rStyle w:val="Lienhypertexte"/>
            <w:noProof/>
            <w:lang w:val="en-CA"/>
          </w:rPr>
          <w:t>6.3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Conformance class</w:t>
        </w:r>
        <w:r w:rsidR="00AD44BE">
          <w:rPr>
            <w:noProof/>
            <w:webHidden/>
          </w:rPr>
          <w:tab/>
        </w:r>
        <w:r w:rsidR="00AD44BE">
          <w:rPr>
            <w:noProof/>
            <w:webHidden/>
          </w:rPr>
          <w:fldChar w:fldCharType="begin"/>
        </w:r>
        <w:r w:rsidR="00AD44BE">
          <w:rPr>
            <w:noProof/>
            <w:webHidden/>
          </w:rPr>
          <w:instrText xml:space="preserve"> PAGEREF _Toc458154197 \h </w:instrText>
        </w:r>
        <w:r w:rsidR="00AD44BE">
          <w:rPr>
            <w:noProof/>
            <w:webHidden/>
          </w:rPr>
        </w:r>
        <w:r w:rsidR="00AD44BE">
          <w:rPr>
            <w:noProof/>
            <w:webHidden/>
          </w:rPr>
          <w:fldChar w:fldCharType="separate"/>
        </w:r>
        <w:r w:rsidR="00AD44BE">
          <w:rPr>
            <w:noProof/>
            <w:webHidden/>
          </w:rPr>
          <w:t>23</w:t>
        </w:r>
        <w:r w:rsidR="00AD44BE">
          <w:rPr>
            <w:noProof/>
            <w:webHidden/>
          </w:rPr>
          <w:fldChar w:fldCharType="end"/>
        </w:r>
      </w:hyperlink>
    </w:p>
    <w:p w14:paraId="6D3833F4"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8" w:history="1">
        <w:r w:rsidR="00AD44BE" w:rsidRPr="00822ED7">
          <w:rPr>
            <w:rStyle w:val="Lienhypertexte"/>
            <w:noProof/>
            <w:lang w:val="en-CA"/>
          </w:rPr>
          <w:t>6.4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Identifiers</w:t>
        </w:r>
        <w:r w:rsidR="00AD44BE">
          <w:rPr>
            <w:noProof/>
            <w:webHidden/>
          </w:rPr>
          <w:tab/>
        </w:r>
        <w:r w:rsidR="00AD44BE">
          <w:rPr>
            <w:noProof/>
            <w:webHidden/>
          </w:rPr>
          <w:fldChar w:fldCharType="begin"/>
        </w:r>
        <w:r w:rsidR="00AD44BE">
          <w:rPr>
            <w:noProof/>
            <w:webHidden/>
          </w:rPr>
          <w:instrText xml:space="preserve"> PAGEREF _Toc458154198 \h </w:instrText>
        </w:r>
        <w:r w:rsidR="00AD44BE">
          <w:rPr>
            <w:noProof/>
            <w:webHidden/>
          </w:rPr>
        </w:r>
        <w:r w:rsidR="00AD44BE">
          <w:rPr>
            <w:noProof/>
            <w:webHidden/>
          </w:rPr>
          <w:fldChar w:fldCharType="separate"/>
        </w:r>
        <w:r w:rsidR="00AD44BE">
          <w:rPr>
            <w:noProof/>
            <w:webHidden/>
          </w:rPr>
          <w:t>24</w:t>
        </w:r>
        <w:r w:rsidR="00AD44BE">
          <w:rPr>
            <w:noProof/>
            <w:webHidden/>
          </w:rPr>
          <w:fldChar w:fldCharType="end"/>
        </w:r>
      </w:hyperlink>
    </w:p>
    <w:p w14:paraId="202E0484"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199" w:history="1">
        <w:r w:rsidR="00AD44BE" w:rsidRPr="00822ED7">
          <w:rPr>
            <w:rStyle w:val="Lienhypertexte"/>
            <w:noProof/>
            <w:lang w:val="en-CA"/>
          </w:rPr>
          <w:t>6.5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Classifiers</w:t>
        </w:r>
        <w:r w:rsidR="00AD44BE">
          <w:rPr>
            <w:noProof/>
            <w:webHidden/>
          </w:rPr>
          <w:tab/>
        </w:r>
        <w:r w:rsidR="00AD44BE">
          <w:rPr>
            <w:noProof/>
            <w:webHidden/>
          </w:rPr>
          <w:fldChar w:fldCharType="begin"/>
        </w:r>
        <w:r w:rsidR="00AD44BE">
          <w:rPr>
            <w:noProof/>
            <w:webHidden/>
          </w:rPr>
          <w:instrText xml:space="preserve"> PAGEREF _Toc458154199 \h </w:instrText>
        </w:r>
        <w:r w:rsidR="00AD44BE">
          <w:rPr>
            <w:noProof/>
            <w:webHidden/>
          </w:rPr>
        </w:r>
        <w:r w:rsidR="00AD44BE">
          <w:rPr>
            <w:noProof/>
            <w:webHidden/>
          </w:rPr>
          <w:fldChar w:fldCharType="separate"/>
        </w:r>
        <w:r w:rsidR="00AD44BE">
          <w:rPr>
            <w:noProof/>
            <w:webHidden/>
          </w:rPr>
          <w:t>25</w:t>
        </w:r>
        <w:r w:rsidR="00AD44BE">
          <w:rPr>
            <w:noProof/>
            <w:webHidden/>
          </w:rPr>
          <w:fldChar w:fldCharType="end"/>
        </w:r>
      </w:hyperlink>
    </w:p>
    <w:p w14:paraId="206FEC95"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200" w:history="1">
        <w:r w:rsidR="00AD44BE" w:rsidRPr="00822ED7">
          <w:rPr>
            <w:rStyle w:val="Lienhypertexte"/>
            <w:noProof/>
            <w:lang w:val="en-CA"/>
          </w:rPr>
          <w:t>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Conceptual Model</w:t>
        </w:r>
        <w:r w:rsidR="00AD44BE">
          <w:rPr>
            <w:noProof/>
            <w:webHidden/>
          </w:rPr>
          <w:tab/>
        </w:r>
        <w:r w:rsidR="00AD44BE">
          <w:rPr>
            <w:noProof/>
            <w:webHidden/>
          </w:rPr>
          <w:fldChar w:fldCharType="begin"/>
        </w:r>
        <w:r w:rsidR="00AD44BE">
          <w:rPr>
            <w:noProof/>
            <w:webHidden/>
          </w:rPr>
          <w:instrText xml:space="preserve"> PAGEREF _Toc458154200 \h </w:instrText>
        </w:r>
        <w:r w:rsidR="00AD44BE">
          <w:rPr>
            <w:noProof/>
            <w:webHidden/>
          </w:rPr>
        </w:r>
        <w:r w:rsidR="00AD44BE">
          <w:rPr>
            <w:noProof/>
            <w:webHidden/>
          </w:rPr>
          <w:fldChar w:fldCharType="separate"/>
        </w:r>
        <w:r w:rsidR="00AD44BE">
          <w:rPr>
            <w:noProof/>
            <w:webHidden/>
          </w:rPr>
          <w:t>26</w:t>
        </w:r>
        <w:r w:rsidR="00AD44BE">
          <w:rPr>
            <w:noProof/>
            <w:webHidden/>
          </w:rPr>
          <w:fldChar w:fldCharType="end"/>
        </w:r>
      </w:hyperlink>
    </w:p>
    <w:p w14:paraId="00D3E58D"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201" w:history="1">
        <w:r w:rsidR="00AD44BE" w:rsidRPr="00822ED7">
          <w:rPr>
            <w:rStyle w:val="Lienhypertexte"/>
            <w:noProof/>
            <w:lang w:val="en-CA"/>
          </w:rPr>
          <w:t>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Logical Model</w:t>
        </w:r>
        <w:r w:rsidR="00AD44BE">
          <w:rPr>
            <w:noProof/>
            <w:webHidden/>
          </w:rPr>
          <w:tab/>
        </w:r>
        <w:r w:rsidR="00AD44BE">
          <w:rPr>
            <w:noProof/>
            <w:webHidden/>
          </w:rPr>
          <w:fldChar w:fldCharType="begin"/>
        </w:r>
        <w:r w:rsidR="00AD44BE">
          <w:rPr>
            <w:noProof/>
            <w:webHidden/>
          </w:rPr>
          <w:instrText xml:space="preserve"> PAGEREF _Toc458154201 \h </w:instrText>
        </w:r>
        <w:r w:rsidR="00AD44BE">
          <w:rPr>
            <w:noProof/>
            <w:webHidden/>
          </w:rPr>
        </w:r>
        <w:r w:rsidR="00AD44BE">
          <w:rPr>
            <w:noProof/>
            <w:webHidden/>
          </w:rPr>
          <w:fldChar w:fldCharType="separate"/>
        </w:r>
        <w:r w:rsidR="00AD44BE">
          <w:rPr>
            <w:noProof/>
            <w:webHidden/>
          </w:rPr>
          <w:t>27</w:t>
        </w:r>
        <w:r w:rsidR="00AD44BE">
          <w:rPr>
            <w:noProof/>
            <w:webHidden/>
          </w:rPr>
          <w:fldChar w:fldCharType="end"/>
        </w:r>
      </w:hyperlink>
    </w:p>
    <w:p w14:paraId="5C1A0865"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2" w:history="1">
        <w:r w:rsidR="00AD44BE" w:rsidRPr="00822ED7">
          <w:rPr>
            <w:rStyle w:val="Lienhypertexte"/>
            <w:noProof/>
            <w:lang w:val="en-CA" w:bidi="x-none"/>
          </w:rPr>
          <w:t>8.1.1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Property cardinality</w:t>
        </w:r>
        <w:r w:rsidR="00AD44BE">
          <w:rPr>
            <w:noProof/>
            <w:webHidden/>
          </w:rPr>
          <w:tab/>
        </w:r>
        <w:r w:rsidR="00AD44BE">
          <w:rPr>
            <w:noProof/>
            <w:webHidden/>
          </w:rPr>
          <w:fldChar w:fldCharType="begin"/>
        </w:r>
        <w:r w:rsidR="00AD44BE">
          <w:rPr>
            <w:noProof/>
            <w:webHidden/>
          </w:rPr>
          <w:instrText xml:space="preserve"> PAGEREF _Toc458154202 \h </w:instrText>
        </w:r>
        <w:r w:rsidR="00AD44BE">
          <w:rPr>
            <w:noProof/>
            <w:webHidden/>
          </w:rPr>
        </w:r>
        <w:r w:rsidR="00AD44BE">
          <w:rPr>
            <w:noProof/>
            <w:webHidden/>
          </w:rPr>
          <w:fldChar w:fldCharType="separate"/>
        </w:r>
        <w:r w:rsidR="00AD44BE">
          <w:rPr>
            <w:noProof/>
            <w:webHidden/>
          </w:rPr>
          <w:t>28</w:t>
        </w:r>
        <w:r w:rsidR="00AD44BE">
          <w:rPr>
            <w:noProof/>
            <w:webHidden/>
          </w:rPr>
          <w:fldChar w:fldCharType="end"/>
        </w:r>
      </w:hyperlink>
    </w:p>
    <w:p w14:paraId="6DC0F10B"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3" w:history="1">
        <w:r w:rsidR="00AD44BE" w:rsidRPr="00822ED7">
          <w:rPr>
            <w:rStyle w:val="Lienhypertexte"/>
            <w:noProof/>
            <w:lang w:val="en-CA" w:bidi="x-none"/>
          </w:rPr>
          <w:t>8.1.2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Package shortcuts</w:t>
        </w:r>
        <w:r w:rsidR="00AD44BE">
          <w:rPr>
            <w:noProof/>
            <w:webHidden/>
          </w:rPr>
          <w:tab/>
        </w:r>
        <w:r w:rsidR="00AD44BE">
          <w:rPr>
            <w:noProof/>
            <w:webHidden/>
          </w:rPr>
          <w:fldChar w:fldCharType="begin"/>
        </w:r>
        <w:r w:rsidR="00AD44BE">
          <w:rPr>
            <w:noProof/>
            <w:webHidden/>
          </w:rPr>
          <w:instrText xml:space="preserve"> PAGEREF _Toc458154203 \h </w:instrText>
        </w:r>
        <w:r w:rsidR="00AD44BE">
          <w:rPr>
            <w:noProof/>
            <w:webHidden/>
          </w:rPr>
        </w:r>
        <w:r w:rsidR="00AD44BE">
          <w:rPr>
            <w:noProof/>
            <w:webHidden/>
          </w:rPr>
          <w:fldChar w:fldCharType="separate"/>
        </w:r>
        <w:r w:rsidR="00AD44BE">
          <w:rPr>
            <w:noProof/>
            <w:webHidden/>
          </w:rPr>
          <w:t>29</w:t>
        </w:r>
        <w:r w:rsidR="00AD44BE">
          <w:rPr>
            <w:noProof/>
            <w:webHidden/>
          </w:rPr>
          <w:fldChar w:fldCharType="end"/>
        </w:r>
      </w:hyperlink>
    </w:p>
    <w:p w14:paraId="1DEC1CF2"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04" w:history="1">
        <w:r w:rsidR="00AD44BE" w:rsidRPr="00822ED7">
          <w:rPr>
            <w:rStyle w:val="Lienhypertexte"/>
            <w:noProof/>
            <w:lang w:val="en-CA"/>
          </w:rPr>
          <w:t>8.2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Core Abstract Requirements Class (Normative)</w:t>
        </w:r>
        <w:r w:rsidR="00AD44BE">
          <w:rPr>
            <w:noProof/>
            <w:webHidden/>
          </w:rPr>
          <w:tab/>
        </w:r>
        <w:r w:rsidR="00AD44BE">
          <w:rPr>
            <w:noProof/>
            <w:webHidden/>
          </w:rPr>
          <w:fldChar w:fldCharType="begin"/>
        </w:r>
        <w:r w:rsidR="00AD44BE">
          <w:rPr>
            <w:noProof/>
            <w:webHidden/>
          </w:rPr>
          <w:instrText xml:space="preserve"> PAGEREF _Toc458154204 \h </w:instrText>
        </w:r>
        <w:r w:rsidR="00AD44BE">
          <w:rPr>
            <w:noProof/>
            <w:webHidden/>
          </w:rPr>
        </w:r>
        <w:r w:rsidR="00AD44BE">
          <w:rPr>
            <w:noProof/>
            <w:webHidden/>
          </w:rPr>
          <w:fldChar w:fldCharType="separate"/>
        </w:r>
        <w:r w:rsidR="00AD44BE">
          <w:rPr>
            <w:noProof/>
            <w:webHidden/>
          </w:rPr>
          <w:t>29</w:t>
        </w:r>
        <w:r w:rsidR="00AD44BE">
          <w:rPr>
            <w:noProof/>
            <w:webHidden/>
          </w:rPr>
          <w:fldChar w:fldCharType="end"/>
        </w:r>
      </w:hyperlink>
    </w:p>
    <w:p w14:paraId="061F439D"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5" w:history="1">
        <w:r w:rsidR="00AD44BE" w:rsidRPr="00822ED7">
          <w:rPr>
            <w:rStyle w:val="Lienhypertexte"/>
            <w:noProof/>
            <w:lang w:val="en-CA" w:bidi="x-none"/>
          </w:rPr>
          <w:t>8.2.1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Naming of entities</w:t>
        </w:r>
        <w:r w:rsidR="00AD44BE">
          <w:rPr>
            <w:noProof/>
            <w:webHidden/>
          </w:rPr>
          <w:tab/>
        </w:r>
        <w:r w:rsidR="00AD44BE">
          <w:rPr>
            <w:noProof/>
            <w:webHidden/>
          </w:rPr>
          <w:fldChar w:fldCharType="begin"/>
        </w:r>
        <w:r w:rsidR="00AD44BE">
          <w:rPr>
            <w:noProof/>
            <w:webHidden/>
          </w:rPr>
          <w:instrText xml:space="preserve"> PAGEREF _Toc458154205 \h </w:instrText>
        </w:r>
        <w:r w:rsidR="00AD44BE">
          <w:rPr>
            <w:noProof/>
            <w:webHidden/>
          </w:rPr>
        </w:r>
        <w:r w:rsidR="00AD44BE">
          <w:rPr>
            <w:noProof/>
            <w:webHidden/>
          </w:rPr>
          <w:fldChar w:fldCharType="separate"/>
        </w:r>
        <w:r w:rsidR="00AD44BE">
          <w:rPr>
            <w:noProof/>
            <w:webHidden/>
          </w:rPr>
          <w:t>30</w:t>
        </w:r>
        <w:r w:rsidR="00AD44BE">
          <w:rPr>
            <w:noProof/>
            <w:webHidden/>
          </w:rPr>
          <w:fldChar w:fldCharType="end"/>
        </w:r>
      </w:hyperlink>
    </w:p>
    <w:p w14:paraId="78718D63"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6" w:history="1">
        <w:r w:rsidR="00AD44BE" w:rsidRPr="00822ED7">
          <w:rPr>
            <w:rStyle w:val="Lienhypertexte"/>
            <w:noProof/>
            <w:lang w:val="en-CA" w:bidi="x-none"/>
          </w:rPr>
          <w:t>8.2.2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Cardinality</w:t>
        </w:r>
        <w:r w:rsidR="00AD44BE">
          <w:rPr>
            <w:noProof/>
            <w:webHidden/>
          </w:rPr>
          <w:tab/>
        </w:r>
        <w:r w:rsidR="00AD44BE">
          <w:rPr>
            <w:noProof/>
            <w:webHidden/>
          </w:rPr>
          <w:fldChar w:fldCharType="begin"/>
        </w:r>
        <w:r w:rsidR="00AD44BE">
          <w:rPr>
            <w:noProof/>
            <w:webHidden/>
          </w:rPr>
          <w:instrText xml:space="preserve"> PAGEREF _Toc458154206 \h </w:instrText>
        </w:r>
        <w:r w:rsidR="00AD44BE">
          <w:rPr>
            <w:noProof/>
            <w:webHidden/>
          </w:rPr>
        </w:r>
        <w:r w:rsidR="00AD44BE">
          <w:rPr>
            <w:noProof/>
            <w:webHidden/>
          </w:rPr>
          <w:fldChar w:fldCharType="separate"/>
        </w:r>
        <w:r w:rsidR="00AD44BE">
          <w:rPr>
            <w:noProof/>
            <w:webHidden/>
          </w:rPr>
          <w:t>30</w:t>
        </w:r>
        <w:r w:rsidR="00AD44BE">
          <w:rPr>
            <w:noProof/>
            <w:webHidden/>
          </w:rPr>
          <w:fldChar w:fldCharType="end"/>
        </w:r>
      </w:hyperlink>
    </w:p>
    <w:p w14:paraId="374A0760"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7" w:history="1">
        <w:r w:rsidR="00AD44BE" w:rsidRPr="00822ED7">
          <w:rPr>
            <w:rStyle w:val="Lienhypertexte"/>
            <w:noProof/>
            <w:lang w:val="en-CA" w:bidi="x-none"/>
          </w:rPr>
          <w:t>8.2.3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Abstract classes</w:t>
        </w:r>
        <w:r w:rsidR="00AD44BE">
          <w:rPr>
            <w:noProof/>
            <w:webHidden/>
          </w:rPr>
          <w:tab/>
        </w:r>
        <w:r w:rsidR="00AD44BE">
          <w:rPr>
            <w:noProof/>
            <w:webHidden/>
          </w:rPr>
          <w:fldChar w:fldCharType="begin"/>
        </w:r>
        <w:r w:rsidR="00AD44BE">
          <w:rPr>
            <w:noProof/>
            <w:webHidden/>
          </w:rPr>
          <w:instrText xml:space="preserve"> PAGEREF _Toc458154207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2E09C3D2"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8" w:history="1">
        <w:r w:rsidR="00AD44BE" w:rsidRPr="00822ED7">
          <w:rPr>
            <w:rStyle w:val="Lienhypertexte"/>
            <w:noProof/>
            <w:lang w:val="en-CA" w:bidi="x-none"/>
          </w:rPr>
          <w:t>8.2.4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Polymorphism</w:t>
        </w:r>
        <w:r w:rsidR="00AD44BE">
          <w:rPr>
            <w:noProof/>
            <w:webHidden/>
          </w:rPr>
          <w:tab/>
        </w:r>
        <w:r w:rsidR="00AD44BE">
          <w:rPr>
            <w:noProof/>
            <w:webHidden/>
          </w:rPr>
          <w:fldChar w:fldCharType="begin"/>
        </w:r>
        <w:r w:rsidR="00AD44BE">
          <w:rPr>
            <w:noProof/>
            <w:webHidden/>
          </w:rPr>
          <w:instrText xml:space="preserve"> PAGEREF _Toc458154208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47AA0FE1"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09" w:history="1">
        <w:r w:rsidR="00AD44BE" w:rsidRPr="00822ED7">
          <w:rPr>
            <w:rStyle w:val="Lienhypertexte"/>
            <w:noProof/>
            <w:lang w:val="en-CA" w:bidi="x-none"/>
          </w:rPr>
          <w:t>8.2.5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Quantities</w:t>
        </w:r>
        <w:r w:rsidR="00AD44BE">
          <w:rPr>
            <w:noProof/>
            <w:webHidden/>
          </w:rPr>
          <w:tab/>
        </w:r>
        <w:r w:rsidR="00AD44BE">
          <w:rPr>
            <w:noProof/>
            <w:webHidden/>
          </w:rPr>
          <w:fldChar w:fldCharType="begin"/>
        </w:r>
        <w:r w:rsidR="00AD44BE">
          <w:rPr>
            <w:noProof/>
            <w:webHidden/>
          </w:rPr>
          <w:instrText xml:space="preserve"> PAGEREF _Toc458154209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622FF43E"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0" w:history="1">
        <w:r w:rsidR="00AD44BE" w:rsidRPr="00822ED7">
          <w:rPr>
            <w:rStyle w:val="Lienhypertexte"/>
            <w:noProof/>
            <w:lang w:val="en-CA" w:bidi="x-none"/>
          </w:rPr>
          <w:t>8.2.6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QuantityRange</w:t>
        </w:r>
        <w:r w:rsidR="00AD44BE">
          <w:rPr>
            <w:noProof/>
            <w:webHidden/>
          </w:rPr>
          <w:tab/>
        </w:r>
        <w:r w:rsidR="00AD44BE">
          <w:rPr>
            <w:noProof/>
            <w:webHidden/>
          </w:rPr>
          <w:fldChar w:fldCharType="begin"/>
        </w:r>
        <w:r w:rsidR="00AD44BE">
          <w:rPr>
            <w:noProof/>
            <w:webHidden/>
          </w:rPr>
          <w:instrText xml:space="preserve"> PAGEREF _Toc458154210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64B9CFA1"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1" w:history="1">
        <w:r w:rsidR="00AD44BE" w:rsidRPr="00822ED7">
          <w:rPr>
            <w:rStyle w:val="Lienhypertexte"/>
            <w:noProof/>
            <w:lang w:val="en-CA" w:bidi="x-none"/>
          </w:rPr>
          <w:t>8.2.7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Code lists </w:t>
        </w:r>
        <w:r w:rsidR="00AD44BE">
          <w:rPr>
            <w:noProof/>
            <w:webHidden/>
          </w:rPr>
          <w:tab/>
        </w:r>
        <w:r w:rsidR="00AD44BE">
          <w:rPr>
            <w:noProof/>
            <w:webHidden/>
          </w:rPr>
          <w:fldChar w:fldCharType="begin"/>
        </w:r>
        <w:r w:rsidR="00AD44BE">
          <w:rPr>
            <w:noProof/>
            <w:webHidden/>
          </w:rPr>
          <w:instrText xml:space="preserve"> PAGEREF _Toc458154211 \h </w:instrText>
        </w:r>
        <w:r w:rsidR="00AD44BE">
          <w:rPr>
            <w:noProof/>
            <w:webHidden/>
          </w:rPr>
        </w:r>
        <w:r w:rsidR="00AD44BE">
          <w:rPr>
            <w:noProof/>
            <w:webHidden/>
          </w:rPr>
          <w:fldChar w:fldCharType="separate"/>
        </w:r>
        <w:r w:rsidR="00AD44BE">
          <w:rPr>
            <w:noProof/>
            <w:webHidden/>
          </w:rPr>
          <w:t>32</w:t>
        </w:r>
        <w:r w:rsidR="00AD44BE">
          <w:rPr>
            <w:noProof/>
            <w:webHidden/>
          </w:rPr>
          <w:fldChar w:fldCharType="end"/>
        </w:r>
      </w:hyperlink>
    </w:p>
    <w:p w14:paraId="475F3CEA"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12" w:history="1">
        <w:r w:rsidR="00AD44BE" w:rsidRPr="00822ED7">
          <w:rPr>
            <w:rStyle w:val="Lienhypertexte"/>
            <w:noProof/>
            <w:lang w:val="en-CA"/>
          </w:rPr>
          <w:t>8.3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Linked Open Data Requirements Class (Normative)</w:t>
        </w:r>
        <w:r w:rsidR="00AD44BE">
          <w:rPr>
            <w:noProof/>
            <w:webHidden/>
          </w:rPr>
          <w:tab/>
        </w:r>
        <w:r w:rsidR="00AD44BE">
          <w:rPr>
            <w:noProof/>
            <w:webHidden/>
          </w:rPr>
          <w:fldChar w:fldCharType="begin"/>
        </w:r>
        <w:r w:rsidR="00AD44BE">
          <w:rPr>
            <w:noProof/>
            <w:webHidden/>
          </w:rPr>
          <w:instrText xml:space="preserve"> PAGEREF _Toc458154212 \h </w:instrText>
        </w:r>
        <w:r w:rsidR="00AD44BE">
          <w:rPr>
            <w:noProof/>
            <w:webHidden/>
          </w:rPr>
        </w:r>
        <w:r w:rsidR="00AD44BE">
          <w:rPr>
            <w:noProof/>
            <w:webHidden/>
          </w:rPr>
          <w:fldChar w:fldCharType="separate"/>
        </w:r>
        <w:r w:rsidR="00AD44BE">
          <w:rPr>
            <w:noProof/>
            <w:webHidden/>
          </w:rPr>
          <w:t>32</w:t>
        </w:r>
        <w:r w:rsidR="00AD44BE">
          <w:rPr>
            <w:noProof/>
            <w:webHidden/>
          </w:rPr>
          <w:fldChar w:fldCharType="end"/>
        </w:r>
      </w:hyperlink>
    </w:p>
    <w:p w14:paraId="2BB0A64A"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3" w:history="1">
        <w:r w:rsidR="00AD44BE" w:rsidRPr="00822ED7">
          <w:rPr>
            <w:rStyle w:val="Lienhypertexte"/>
            <w:noProof/>
            <w:lang w:val="en-CA" w:bidi="x-none"/>
          </w:rPr>
          <w:t>8.3.1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Code lists URI</w:t>
        </w:r>
        <w:r w:rsidR="00AD44BE">
          <w:rPr>
            <w:noProof/>
            <w:webHidden/>
          </w:rPr>
          <w:tab/>
        </w:r>
        <w:r w:rsidR="00AD44BE">
          <w:rPr>
            <w:noProof/>
            <w:webHidden/>
          </w:rPr>
          <w:fldChar w:fldCharType="begin"/>
        </w:r>
        <w:r w:rsidR="00AD44BE">
          <w:rPr>
            <w:noProof/>
            <w:webHidden/>
          </w:rPr>
          <w:instrText xml:space="preserve"> PAGEREF _Toc458154213 \h </w:instrText>
        </w:r>
        <w:r w:rsidR="00AD44BE">
          <w:rPr>
            <w:noProof/>
            <w:webHidden/>
          </w:rPr>
        </w:r>
        <w:r w:rsidR="00AD44BE">
          <w:rPr>
            <w:noProof/>
            <w:webHidden/>
          </w:rPr>
          <w:fldChar w:fldCharType="separate"/>
        </w:r>
        <w:r w:rsidR="00AD44BE">
          <w:rPr>
            <w:noProof/>
            <w:webHidden/>
          </w:rPr>
          <w:t>33</w:t>
        </w:r>
        <w:r w:rsidR="00AD44BE">
          <w:rPr>
            <w:noProof/>
            <w:webHidden/>
          </w:rPr>
          <w:fldChar w:fldCharType="end"/>
        </w:r>
      </w:hyperlink>
    </w:p>
    <w:p w14:paraId="32E83116"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4" w:history="1">
        <w:r w:rsidR="00AD44BE" w:rsidRPr="00822ED7">
          <w:rPr>
            <w:rStyle w:val="Lienhypertexte"/>
            <w:noProof/>
            <w:lang w:val="en-CA" w:bidi="x-none"/>
          </w:rPr>
          <w:t>8.3.2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Identifier</w:t>
        </w:r>
        <w:r w:rsidR="00AD44BE">
          <w:rPr>
            <w:noProof/>
            <w:webHidden/>
          </w:rPr>
          <w:tab/>
        </w:r>
        <w:r w:rsidR="00AD44BE">
          <w:rPr>
            <w:noProof/>
            <w:webHidden/>
          </w:rPr>
          <w:fldChar w:fldCharType="begin"/>
        </w:r>
        <w:r w:rsidR="00AD44BE">
          <w:rPr>
            <w:noProof/>
            <w:webHidden/>
          </w:rPr>
          <w:instrText xml:space="preserve"> PAGEREF _Toc458154214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10AFE86B"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5" w:history="1">
        <w:r w:rsidR="00AD44BE" w:rsidRPr="00822ED7">
          <w:rPr>
            <w:rStyle w:val="Lienhypertexte"/>
            <w:noProof/>
            <w:lang w:val="en-CA" w:bidi="x-none"/>
          </w:rPr>
          <w:t>8.3.3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ByReference associations</w:t>
        </w:r>
        <w:r w:rsidR="00AD44BE">
          <w:rPr>
            <w:noProof/>
            <w:webHidden/>
          </w:rPr>
          <w:tab/>
        </w:r>
        <w:r w:rsidR="00AD44BE">
          <w:rPr>
            <w:noProof/>
            <w:webHidden/>
          </w:rPr>
          <w:fldChar w:fldCharType="begin"/>
        </w:r>
        <w:r w:rsidR="00AD44BE">
          <w:rPr>
            <w:noProof/>
            <w:webHidden/>
          </w:rPr>
          <w:instrText xml:space="preserve"> PAGEREF _Toc458154215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47741907"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16" w:history="1">
        <w:r w:rsidR="00AD44BE" w:rsidRPr="00822ED7">
          <w:rPr>
            <w:rStyle w:val="Lienhypertexte"/>
            <w:noProof/>
            <w:lang w:val="en-CA"/>
          </w:rPr>
          <w:t>8.4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Basic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_Toc458154216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4BF0F84F"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7" w:history="1">
        <w:r w:rsidR="00AD44BE" w:rsidRPr="00822ED7">
          <w:rPr>
            <w:rStyle w:val="Lienhypertexte"/>
            <w:noProof/>
            <w:lang w:val="en-CA" w:bidi="x-none"/>
          </w:rPr>
          <w:t>8.4.1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Geology Basic</w:t>
        </w:r>
        <w:r w:rsidR="00AD44BE">
          <w:rPr>
            <w:noProof/>
            <w:webHidden/>
          </w:rPr>
          <w:tab/>
        </w:r>
        <w:r w:rsidR="00AD44BE">
          <w:rPr>
            <w:noProof/>
            <w:webHidden/>
          </w:rPr>
          <w:fldChar w:fldCharType="begin"/>
        </w:r>
        <w:r w:rsidR="00AD44BE">
          <w:rPr>
            <w:noProof/>
            <w:webHidden/>
          </w:rPr>
          <w:instrText xml:space="preserve"> PAGEREF _Toc458154217 \h </w:instrText>
        </w:r>
        <w:r w:rsidR="00AD44BE">
          <w:rPr>
            <w:noProof/>
            <w:webHidden/>
          </w:rPr>
        </w:r>
        <w:r w:rsidR="00AD44BE">
          <w:rPr>
            <w:noProof/>
            <w:webHidden/>
          </w:rPr>
          <w:fldChar w:fldCharType="separate"/>
        </w:r>
        <w:r w:rsidR="00AD44BE">
          <w:rPr>
            <w:noProof/>
            <w:webHidden/>
          </w:rPr>
          <w:t>36</w:t>
        </w:r>
        <w:r w:rsidR="00AD44BE">
          <w:rPr>
            <w:noProof/>
            <w:webHidden/>
          </w:rPr>
          <w:fldChar w:fldCharType="end"/>
        </w:r>
      </w:hyperlink>
    </w:p>
    <w:p w14:paraId="7672D593"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8" w:history="1">
        <w:r w:rsidR="00AD44BE" w:rsidRPr="00822ED7">
          <w:rPr>
            <w:rStyle w:val="Lienhypertexte"/>
            <w:noProof/>
            <w:lang w:bidi="x-none"/>
          </w:rPr>
          <w:t>8.4.2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 Event</w:t>
        </w:r>
        <w:r w:rsidR="00AD44BE">
          <w:rPr>
            <w:noProof/>
            <w:webHidden/>
          </w:rPr>
          <w:tab/>
        </w:r>
        <w:r w:rsidR="00AD44BE">
          <w:rPr>
            <w:noProof/>
            <w:webHidden/>
          </w:rPr>
          <w:fldChar w:fldCharType="begin"/>
        </w:r>
        <w:r w:rsidR="00AD44BE">
          <w:rPr>
            <w:noProof/>
            <w:webHidden/>
          </w:rPr>
          <w:instrText xml:space="preserve"> PAGEREF _Toc458154218 \h </w:instrText>
        </w:r>
        <w:r w:rsidR="00AD44BE">
          <w:rPr>
            <w:noProof/>
            <w:webHidden/>
          </w:rPr>
        </w:r>
        <w:r w:rsidR="00AD44BE">
          <w:rPr>
            <w:noProof/>
            <w:webHidden/>
          </w:rPr>
          <w:fldChar w:fldCharType="separate"/>
        </w:r>
        <w:r w:rsidR="00AD44BE">
          <w:rPr>
            <w:noProof/>
            <w:webHidden/>
          </w:rPr>
          <w:t>46</w:t>
        </w:r>
        <w:r w:rsidR="00AD44BE">
          <w:rPr>
            <w:noProof/>
            <w:webHidden/>
          </w:rPr>
          <w:fldChar w:fldCharType="end"/>
        </w:r>
      </w:hyperlink>
    </w:p>
    <w:p w14:paraId="2E78514E"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19" w:history="1">
        <w:r w:rsidR="00AD44BE" w:rsidRPr="00822ED7">
          <w:rPr>
            <w:rStyle w:val="Lienhypertexte"/>
            <w:noProof/>
            <w:lang w:bidi="x-none"/>
          </w:rPr>
          <w:t>8.4.3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 Structure</w:t>
        </w:r>
        <w:r w:rsidR="00AD44BE">
          <w:rPr>
            <w:noProof/>
            <w:webHidden/>
          </w:rPr>
          <w:tab/>
        </w:r>
        <w:r w:rsidR="00AD44BE">
          <w:rPr>
            <w:noProof/>
            <w:webHidden/>
          </w:rPr>
          <w:fldChar w:fldCharType="begin"/>
        </w:r>
        <w:r w:rsidR="00AD44BE">
          <w:rPr>
            <w:noProof/>
            <w:webHidden/>
          </w:rPr>
          <w:instrText xml:space="preserve"> PAGEREF _Toc458154219 \h </w:instrText>
        </w:r>
        <w:r w:rsidR="00AD44BE">
          <w:rPr>
            <w:noProof/>
            <w:webHidden/>
          </w:rPr>
        </w:r>
        <w:r w:rsidR="00AD44BE">
          <w:rPr>
            <w:noProof/>
            <w:webHidden/>
          </w:rPr>
          <w:fldChar w:fldCharType="separate"/>
        </w:r>
        <w:r w:rsidR="00AD44BE">
          <w:rPr>
            <w:noProof/>
            <w:webHidden/>
          </w:rPr>
          <w:t>49</w:t>
        </w:r>
        <w:r w:rsidR="00AD44BE">
          <w:rPr>
            <w:noProof/>
            <w:webHidden/>
          </w:rPr>
          <w:fldChar w:fldCharType="end"/>
        </w:r>
      </w:hyperlink>
    </w:p>
    <w:p w14:paraId="58D3DC33"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0" w:history="1">
        <w:r w:rsidR="00AD44BE" w:rsidRPr="00822ED7">
          <w:rPr>
            <w:rStyle w:val="Lienhypertexte"/>
            <w:noProof/>
            <w:lang w:bidi="x-none"/>
          </w:rPr>
          <w:t>8.4.4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Geomorphology</w:t>
        </w:r>
        <w:r w:rsidR="00AD44BE">
          <w:rPr>
            <w:noProof/>
            <w:webHidden/>
          </w:rPr>
          <w:tab/>
        </w:r>
        <w:r w:rsidR="00AD44BE">
          <w:rPr>
            <w:noProof/>
            <w:webHidden/>
          </w:rPr>
          <w:fldChar w:fldCharType="begin"/>
        </w:r>
        <w:r w:rsidR="00AD44BE">
          <w:rPr>
            <w:noProof/>
            <w:webHidden/>
          </w:rPr>
          <w:instrText xml:space="preserve"> PAGEREF _Toc458154220 \h </w:instrText>
        </w:r>
        <w:r w:rsidR="00AD44BE">
          <w:rPr>
            <w:noProof/>
            <w:webHidden/>
          </w:rPr>
        </w:r>
        <w:r w:rsidR="00AD44BE">
          <w:rPr>
            <w:noProof/>
            <w:webHidden/>
          </w:rPr>
          <w:fldChar w:fldCharType="separate"/>
        </w:r>
        <w:r w:rsidR="00AD44BE">
          <w:rPr>
            <w:noProof/>
            <w:webHidden/>
          </w:rPr>
          <w:t>55</w:t>
        </w:r>
        <w:r w:rsidR="00AD44BE">
          <w:rPr>
            <w:noProof/>
            <w:webHidden/>
          </w:rPr>
          <w:fldChar w:fldCharType="end"/>
        </w:r>
      </w:hyperlink>
    </w:p>
    <w:p w14:paraId="52B37993"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1" w:history="1">
        <w:r w:rsidR="00AD44BE" w:rsidRPr="00822ED7">
          <w:rPr>
            <w:rStyle w:val="Lienhypertexte"/>
            <w:noProof/>
            <w:lang w:val="en-CA" w:bidi="x-none"/>
          </w:rPr>
          <w:t>8.4.5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Collection</w:t>
        </w:r>
        <w:r w:rsidR="00AD44BE">
          <w:rPr>
            <w:noProof/>
            <w:webHidden/>
          </w:rPr>
          <w:tab/>
        </w:r>
        <w:r w:rsidR="00AD44BE">
          <w:rPr>
            <w:noProof/>
            <w:webHidden/>
          </w:rPr>
          <w:fldChar w:fldCharType="begin"/>
        </w:r>
        <w:r w:rsidR="00AD44BE">
          <w:rPr>
            <w:noProof/>
            <w:webHidden/>
          </w:rPr>
          <w:instrText xml:space="preserve"> PAGEREF _Toc458154221 \h </w:instrText>
        </w:r>
        <w:r w:rsidR="00AD44BE">
          <w:rPr>
            <w:noProof/>
            <w:webHidden/>
          </w:rPr>
        </w:r>
        <w:r w:rsidR="00AD44BE">
          <w:rPr>
            <w:noProof/>
            <w:webHidden/>
          </w:rPr>
          <w:fldChar w:fldCharType="separate"/>
        </w:r>
        <w:r w:rsidR="00AD44BE">
          <w:rPr>
            <w:noProof/>
            <w:webHidden/>
          </w:rPr>
          <w:t>58</w:t>
        </w:r>
        <w:r w:rsidR="00AD44BE">
          <w:rPr>
            <w:noProof/>
            <w:webHidden/>
          </w:rPr>
          <w:fldChar w:fldCharType="end"/>
        </w:r>
      </w:hyperlink>
    </w:p>
    <w:p w14:paraId="4A4BEF91"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2" w:history="1">
        <w:r w:rsidR="00AD44BE" w:rsidRPr="00822ED7">
          <w:rPr>
            <w:rStyle w:val="Lienhypertexte"/>
            <w:noProof/>
            <w:lang w:val="en-CA" w:bidi="x-none"/>
          </w:rPr>
          <w:t>8.4.6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Data Types</w:t>
        </w:r>
        <w:r w:rsidR="00AD44BE">
          <w:rPr>
            <w:noProof/>
            <w:webHidden/>
          </w:rPr>
          <w:tab/>
        </w:r>
        <w:r w:rsidR="00AD44BE">
          <w:rPr>
            <w:noProof/>
            <w:webHidden/>
          </w:rPr>
          <w:fldChar w:fldCharType="begin"/>
        </w:r>
        <w:r w:rsidR="00AD44BE">
          <w:rPr>
            <w:noProof/>
            <w:webHidden/>
          </w:rPr>
          <w:instrText xml:space="preserve"> PAGEREF _Toc458154222 \h </w:instrText>
        </w:r>
        <w:r w:rsidR="00AD44BE">
          <w:rPr>
            <w:noProof/>
            <w:webHidden/>
          </w:rPr>
        </w:r>
        <w:r w:rsidR="00AD44BE">
          <w:rPr>
            <w:noProof/>
            <w:webHidden/>
          </w:rPr>
          <w:fldChar w:fldCharType="separate"/>
        </w:r>
        <w:r w:rsidR="00AD44BE">
          <w:rPr>
            <w:noProof/>
            <w:webHidden/>
          </w:rPr>
          <w:t>61</w:t>
        </w:r>
        <w:r w:rsidR="00AD44BE">
          <w:rPr>
            <w:noProof/>
            <w:webHidden/>
          </w:rPr>
          <w:fldChar w:fldCharType="end"/>
        </w:r>
      </w:hyperlink>
    </w:p>
    <w:p w14:paraId="5E326E7B"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3" w:history="1">
        <w:r w:rsidR="00AD44BE" w:rsidRPr="00822ED7">
          <w:rPr>
            <w:rStyle w:val="Lienhypertexte"/>
            <w:noProof/>
            <w:lang w:val="en-CA" w:bidi="x-none"/>
          </w:rPr>
          <w:t>8.4.7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basic vocabularies</w:t>
        </w:r>
        <w:r w:rsidR="00AD44BE">
          <w:rPr>
            <w:noProof/>
            <w:webHidden/>
          </w:rPr>
          <w:tab/>
        </w:r>
        <w:r w:rsidR="00AD44BE">
          <w:rPr>
            <w:noProof/>
            <w:webHidden/>
          </w:rPr>
          <w:fldChar w:fldCharType="begin"/>
        </w:r>
        <w:r w:rsidR="00AD44BE">
          <w:rPr>
            <w:noProof/>
            <w:webHidden/>
          </w:rPr>
          <w:instrText xml:space="preserve"> PAGEREF _Toc458154223 \h </w:instrText>
        </w:r>
        <w:r w:rsidR="00AD44BE">
          <w:rPr>
            <w:noProof/>
            <w:webHidden/>
          </w:rPr>
        </w:r>
        <w:r w:rsidR="00AD44BE">
          <w:rPr>
            <w:noProof/>
            <w:webHidden/>
          </w:rPr>
          <w:fldChar w:fldCharType="separate"/>
        </w:r>
        <w:r w:rsidR="00AD44BE">
          <w:rPr>
            <w:noProof/>
            <w:webHidden/>
          </w:rPr>
          <w:t>67</w:t>
        </w:r>
        <w:r w:rsidR="00AD44BE">
          <w:rPr>
            <w:noProof/>
            <w:webHidden/>
          </w:rPr>
          <w:fldChar w:fldCharType="end"/>
        </w:r>
      </w:hyperlink>
    </w:p>
    <w:p w14:paraId="4FC55899"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4" w:history="1">
        <w:r w:rsidR="00AD44BE" w:rsidRPr="00822ED7">
          <w:rPr>
            <w:rStyle w:val="Lienhypertexte"/>
            <w:noProof/>
            <w:lang w:val="en-CA" w:bidi="x-none"/>
          </w:rPr>
          <w:t>8.4.8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Instance examples</w:t>
        </w:r>
        <w:r w:rsidR="00AD44BE">
          <w:rPr>
            <w:noProof/>
            <w:webHidden/>
          </w:rPr>
          <w:tab/>
        </w:r>
        <w:r w:rsidR="00AD44BE">
          <w:rPr>
            <w:noProof/>
            <w:webHidden/>
          </w:rPr>
          <w:fldChar w:fldCharType="begin"/>
        </w:r>
        <w:r w:rsidR="00AD44BE">
          <w:rPr>
            <w:noProof/>
            <w:webHidden/>
          </w:rPr>
          <w:instrText xml:space="preserve"> PAGEREF _Toc458154224 \h </w:instrText>
        </w:r>
        <w:r w:rsidR="00AD44BE">
          <w:rPr>
            <w:noProof/>
            <w:webHidden/>
          </w:rPr>
        </w:r>
        <w:r w:rsidR="00AD44BE">
          <w:rPr>
            <w:noProof/>
            <w:webHidden/>
          </w:rPr>
          <w:fldChar w:fldCharType="separate"/>
        </w:r>
        <w:r w:rsidR="00AD44BE">
          <w:rPr>
            <w:noProof/>
            <w:webHidden/>
          </w:rPr>
          <w:t>69</w:t>
        </w:r>
        <w:r w:rsidR="00AD44BE">
          <w:rPr>
            <w:noProof/>
            <w:webHidden/>
          </w:rPr>
          <w:fldChar w:fldCharType="end"/>
        </w:r>
      </w:hyperlink>
    </w:p>
    <w:p w14:paraId="60E4BF58"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25" w:history="1">
        <w:r w:rsidR="00AD44BE" w:rsidRPr="00822ED7">
          <w:rPr>
            <w:rStyle w:val="Lienhypertexte"/>
            <w:noProof/>
            <w:lang w:val="en-CA"/>
          </w:rPr>
          <w:t>8.5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Extension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_Toc458154225 \h </w:instrText>
        </w:r>
        <w:r w:rsidR="00AD44BE">
          <w:rPr>
            <w:noProof/>
            <w:webHidden/>
          </w:rPr>
        </w:r>
        <w:r w:rsidR="00AD44BE">
          <w:rPr>
            <w:noProof/>
            <w:webHidden/>
          </w:rPr>
          <w:fldChar w:fldCharType="separate"/>
        </w:r>
        <w:r w:rsidR="00AD44BE">
          <w:rPr>
            <w:noProof/>
            <w:webHidden/>
          </w:rPr>
          <w:t>72</w:t>
        </w:r>
        <w:r w:rsidR="00AD44BE">
          <w:rPr>
            <w:noProof/>
            <w:webHidden/>
          </w:rPr>
          <w:fldChar w:fldCharType="end"/>
        </w:r>
      </w:hyperlink>
    </w:p>
    <w:p w14:paraId="428D8409"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6" w:history="1">
        <w:r w:rsidR="00AD44BE" w:rsidRPr="00822ED7">
          <w:rPr>
            <w:rStyle w:val="Lienhypertexte"/>
            <w:noProof/>
            <w:lang w:val="en-CA" w:bidi="x-none"/>
          </w:rPr>
          <w:t>8.5.1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Geologic Relations</w:t>
        </w:r>
        <w:r w:rsidR="00AD44BE">
          <w:rPr>
            <w:noProof/>
            <w:webHidden/>
          </w:rPr>
          <w:tab/>
        </w:r>
        <w:r w:rsidR="00AD44BE">
          <w:rPr>
            <w:noProof/>
            <w:webHidden/>
          </w:rPr>
          <w:fldChar w:fldCharType="begin"/>
        </w:r>
        <w:r w:rsidR="00AD44BE">
          <w:rPr>
            <w:noProof/>
            <w:webHidden/>
          </w:rPr>
          <w:instrText xml:space="preserve"> PAGEREF _Toc458154226 \h </w:instrText>
        </w:r>
        <w:r w:rsidR="00AD44BE">
          <w:rPr>
            <w:noProof/>
            <w:webHidden/>
          </w:rPr>
        </w:r>
        <w:r w:rsidR="00AD44BE">
          <w:rPr>
            <w:noProof/>
            <w:webHidden/>
          </w:rPr>
          <w:fldChar w:fldCharType="separate"/>
        </w:r>
        <w:r w:rsidR="00AD44BE">
          <w:rPr>
            <w:noProof/>
            <w:webHidden/>
          </w:rPr>
          <w:t>73</w:t>
        </w:r>
        <w:r w:rsidR="00AD44BE">
          <w:rPr>
            <w:noProof/>
            <w:webHidden/>
          </w:rPr>
          <w:fldChar w:fldCharType="end"/>
        </w:r>
      </w:hyperlink>
    </w:p>
    <w:p w14:paraId="4A0F2AC8"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7" w:history="1">
        <w:r w:rsidR="00AD44BE" w:rsidRPr="00822ED7">
          <w:rPr>
            <w:rStyle w:val="Lienhypertexte"/>
            <w:noProof/>
            <w:lang w:val="en-CA" w:bidi="x-none"/>
          </w:rPr>
          <w:t>8.5.2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Earth material details</w:t>
        </w:r>
        <w:r w:rsidR="00AD44BE">
          <w:rPr>
            <w:noProof/>
            <w:webHidden/>
          </w:rPr>
          <w:tab/>
        </w:r>
        <w:r w:rsidR="00AD44BE">
          <w:rPr>
            <w:noProof/>
            <w:webHidden/>
          </w:rPr>
          <w:fldChar w:fldCharType="begin"/>
        </w:r>
        <w:r w:rsidR="00AD44BE">
          <w:rPr>
            <w:noProof/>
            <w:webHidden/>
          </w:rPr>
          <w:instrText xml:space="preserve"> PAGEREF _Toc458154227 \h </w:instrText>
        </w:r>
        <w:r w:rsidR="00AD44BE">
          <w:rPr>
            <w:noProof/>
            <w:webHidden/>
          </w:rPr>
        </w:r>
        <w:r w:rsidR="00AD44BE">
          <w:rPr>
            <w:noProof/>
            <w:webHidden/>
          </w:rPr>
          <w:fldChar w:fldCharType="separate"/>
        </w:r>
        <w:r w:rsidR="00AD44BE">
          <w:rPr>
            <w:noProof/>
            <w:webHidden/>
          </w:rPr>
          <w:t>78</w:t>
        </w:r>
        <w:r w:rsidR="00AD44BE">
          <w:rPr>
            <w:noProof/>
            <w:webHidden/>
          </w:rPr>
          <w:fldChar w:fldCharType="end"/>
        </w:r>
      </w:hyperlink>
    </w:p>
    <w:p w14:paraId="42E90882"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8" w:history="1">
        <w:r w:rsidR="00AD44BE" w:rsidRPr="00822ED7">
          <w:rPr>
            <w:rStyle w:val="Lienhypertexte"/>
            <w:noProof/>
            <w:lang w:bidi="x-none"/>
          </w:rPr>
          <w:t>8.5.3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GeologicAgeDetails</w:t>
        </w:r>
        <w:r w:rsidR="00AD44BE">
          <w:rPr>
            <w:noProof/>
            <w:webHidden/>
          </w:rPr>
          <w:tab/>
        </w:r>
        <w:r w:rsidR="00AD44BE">
          <w:rPr>
            <w:noProof/>
            <w:webHidden/>
          </w:rPr>
          <w:fldChar w:fldCharType="begin"/>
        </w:r>
        <w:r w:rsidR="00AD44BE">
          <w:rPr>
            <w:noProof/>
            <w:webHidden/>
          </w:rPr>
          <w:instrText xml:space="preserve"> PAGEREF _Toc458154228 \h </w:instrText>
        </w:r>
        <w:r w:rsidR="00AD44BE">
          <w:rPr>
            <w:noProof/>
            <w:webHidden/>
          </w:rPr>
        </w:r>
        <w:r w:rsidR="00AD44BE">
          <w:rPr>
            <w:noProof/>
            <w:webHidden/>
          </w:rPr>
          <w:fldChar w:fldCharType="separate"/>
        </w:r>
        <w:r w:rsidR="00AD44BE">
          <w:rPr>
            <w:noProof/>
            <w:webHidden/>
          </w:rPr>
          <w:t>97</w:t>
        </w:r>
        <w:r w:rsidR="00AD44BE">
          <w:rPr>
            <w:noProof/>
            <w:webHidden/>
          </w:rPr>
          <w:fldChar w:fldCharType="end"/>
        </w:r>
      </w:hyperlink>
    </w:p>
    <w:p w14:paraId="00F83281"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29" w:history="1">
        <w:r w:rsidR="00AD44BE" w:rsidRPr="00822ED7">
          <w:rPr>
            <w:rStyle w:val="Lienhypertexte"/>
            <w:noProof/>
            <w:lang w:bidi="x-none"/>
          </w:rPr>
          <w:t>8.5.4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 Structure Details</w:t>
        </w:r>
        <w:r w:rsidR="00AD44BE">
          <w:rPr>
            <w:noProof/>
            <w:webHidden/>
          </w:rPr>
          <w:tab/>
        </w:r>
        <w:r w:rsidR="00AD44BE">
          <w:rPr>
            <w:noProof/>
            <w:webHidden/>
          </w:rPr>
          <w:fldChar w:fldCharType="begin"/>
        </w:r>
        <w:r w:rsidR="00AD44BE">
          <w:rPr>
            <w:noProof/>
            <w:webHidden/>
          </w:rPr>
          <w:instrText xml:space="preserve"> PAGEREF _Toc458154229 \h </w:instrText>
        </w:r>
        <w:r w:rsidR="00AD44BE">
          <w:rPr>
            <w:noProof/>
            <w:webHidden/>
          </w:rPr>
        </w:r>
        <w:r w:rsidR="00AD44BE">
          <w:rPr>
            <w:noProof/>
            <w:webHidden/>
          </w:rPr>
          <w:fldChar w:fldCharType="separate"/>
        </w:r>
        <w:r w:rsidR="00AD44BE">
          <w:rPr>
            <w:noProof/>
            <w:webHidden/>
          </w:rPr>
          <w:t>99</w:t>
        </w:r>
        <w:r w:rsidR="00AD44BE">
          <w:rPr>
            <w:noProof/>
            <w:webHidden/>
          </w:rPr>
          <w:fldChar w:fldCharType="end"/>
        </w:r>
      </w:hyperlink>
    </w:p>
    <w:p w14:paraId="4CB63915"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0" w:history="1">
        <w:r w:rsidR="00AD44BE" w:rsidRPr="00822ED7">
          <w:rPr>
            <w:rStyle w:val="Lienhypertexte"/>
            <w:noProof/>
            <w:lang w:bidi="x-none"/>
          </w:rPr>
          <w:t>8.5.5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 Unit Details</w:t>
        </w:r>
        <w:r w:rsidR="00AD44BE">
          <w:rPr>
            <w:noProof/>
            <w:webHidden/>
          </w:rPr>
          <w:tab/>
        </w:r>
        <w:r w:rsidR="00AD44BE">
          <w:rPr>
            <w:noProof/>
            <w:webHidden/>
          </w:rPr>
          <w:fldChar w:fldCharType="begin"/>
        </w:r>
        <w:r w:rsidR="00AD44BE">
          <w:rPr>
            <w:noProof/>
            <w:webHidden/>
          </w:rPr>
          <w:instrText xml:space="preserve"> PAGEREF _Toc458154230 \h </w:instrText>
        </w:r>
        <w:r w:rsidR="00AD44BE">
          <w:rPr>
            <w:noProof/>
            <w:webHidden/>
          </w:rPr>
        </w:r>
        <w:r w:rsidR="00AD44BE">
          <w:rPr>
            <w:noProof/>
            <w:webHidden/>
          </w:rPr>
          <w:fldChar w:fldCharType="separate"/>
        </w:r>
        <w:r w:rsidR="00AD44BE">
          <w:rPr>
            <w:noProof/>
            <w:webHidden/>
          </w:rPr>
          <w:t>112</w:t>
        </w:r>
        <w:r w:rsidR="00AD44BE">
          <w:rPr>
            <w:noProof/>
            <w:webHidden/>
          </w:rPr>
          <w:fldChar w:fldCharType="end"/>
        </w:r>
      </w:hyperlink>
    </w:p>
    <w:p w14:paraId="05B8B9A5"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1" w:history="1">
        <w:r w:rsidR="00AD44BE" w:rsidRPr="00822ED7">
          <w:rPr>
            <w:rStyle w:val="Lienhypertexte"/>
            <w:noProof/>
            <w:lang w:bidi="x-none"/>
          </w:rPr>
          <w:t>8.5.6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GeoSciML extension vocabularies</w:t>
        </w:r>
        <w:r w:rsidR="00AD44BE">
          <w:rPr>
            <w:noProof/>
            <w:webHidden/>
          </w:rPr>
          <w:tab/>
        </w:r>
        <w:r w:rsidR="00AD44BE">
          <w:rPr>
            <w:noProof/>
            <w:webHidden/>
          </w:rPr>
          <w:fldChar w:fldCharType="begin"/>
        </w:r>
        <w:r w:rsidR="00AD44BE">
          <w:rPr>
            <w:noProof/>
            <w:webHidden/>
          </w:rPr>
          <w:instrText xml:space="preserve"> PAGEREF _Toc458154231 \h </w:instrText>
        </w:r>
        <w:r w:rsidR="00AD44BE">
          <w:rPr>
            <w:noProof/>
            <w:webHidden/>
          </w:rPr>
        </w:r>
        <w:r w:rsidR="00AD44BE">
          <w:rPr>
            <w:noProof/>
            <w:webHidden/>
          </w:rPr>
          <w:fldChar w:fldCharType="separate"/>
        </w:r>
        <w:r w:rsidR="00AD44BE">
          <w:rPr>
            <w:noProof/>
            <w:webHidden/>
          </w:rPr>
          <w:t>115</w:t>
        </w:r>
        <w:r w:rsidR="00AD44BE">
          <w:rPr>
            <w:noProof/>
            <w:webHidden/>
          </w:rPr>
          <w:fldChar w:fldCharType="end"/>
        </w:r>
      </w:hyperlink>
    </w:p>
    <w:p w14:paraId="1AB693CF"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32" w:history="1">
        <w:r w:rsidR="00AD44BE" w:rsidRPr="00822ED7">
          <w:rPr>
            <w:rStyle w:val="Lienhypertexte"/>
            <w:noProof/>
            <w:lang w:val="en-CA"/>
          </w:rPr>
          <w:t>8.6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GeologicTime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_Toc458154232 \h </w:instrText>
        </w:r>
        <w:r w:rsidR="00AD44BE">
          <w:rPr>
            <w:noProof/>
            <w:webHidden/>
          </w:rPr>
        </w:r>
        <w:r w:rsidR="00AD44BE">
          <w:rPr>
            <w:noProof/>
            <w:webHidden/>
          </w:rPr>
          <w:fldChar w:fldCharType="separate"/>
        </w:r>
        <w:r w:rsidR="00AD44BE">
          <w:rPr>
            <w:noProof/>
            <w:webHidden/>
          </w:rPr>
          <w:t>117</w:t>
        </w:r>
        <w:r w:rsidR="00AD44BE">
          <w:rPr>
            <w:noProof/>
            <w:webHidden/>
          </w:rPr>
          <w:fldChar w:fldCharType="end"/>
        </w:r>
      </w:hyperlink>
    </w:p>
    <w:p w14:paraId="69512DC2"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3" w:history="1">
        <w:r w:rsidR="00AD44BE" w:rsidRPr="00822ED7">
          <w:rPr>
            <w:rStyle w:val="Lienhypertexte"/>
            <w:noProof/>
            <w:lang w:bidi="x-none"/>
          </w:rPr>
          <w:t>8.6.1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Global Boundary Stratotype Sections and Points</w:t>
        </w:r>
        <w:r w:rsidR="00AD44BE">
          <w:rPr>
            <w:noProof/>
            <w:webHidden/>
          </w:rPr>
          <w:tab/>
        </w:r>
        <w:r w:rsidR="00AD44BE">
          <w:rPr>
            <w:noProof/>
            <w:webHidden/>
          </w:rPr>
          <w:fldChar w:fldCharType="begin"/>
        </w:r>
        <w:r w:rsidR="00AD44BE">
          <w:rPr>
            <w:noProof/>
            <w:webHidden/>
          </w:rPr>
          <w:instrText xml:space="preserve"> PAGEREF _Toc458154233 \h </w:instrText>
        </w:r>
        <w:r w:rsidR="00AD44BE">
          <w:rPr>
            <w:noProof/>
            <w:webHidden/>
          </w:rPr>
        </w:r>
        <w:r w:rsidR="00AD44BE">
          <w:rPr>
            <w:noProof/>
            <w:webHidden/>
          </w:rPr>
          <w:fldChar w:fldCharType="separate"/>
        </w:r>
        <w:r w:rsidR="00AD44BE">
          <w:rPr>
            <w:noProof/>
            <w:webHidden/>
          </w:rPr>
          <w:t>119</w:t>
        </w:r>
        <w:r w:rsidR="00AD44BE">
          <w:rPr>
            <w:noProof/>
            <w:webHidden/>
          </w:rPr>
          <w:fldChar w:fldCharType="end"/>
        </w:r>
      </w:hyperlink>
    </w:p>
    <w:p w14:paraId="6A556934"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4" w:history="1">
        <w:r w:rsidR="00AD44BE" w:rsidRPr="00822ED7">
          <w:rPr>
            <w:rStyle w:val="Lienhypertexte"/>
            <w:noProof/>
            <w:lang w:bidi="x-none"/>
          </w:rPr>
          <w:t>8.6.2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Temporal Reference System</w:t>
        </w:r>
        <w:r w:rsidR="00AD44BE">
          <w:rPr>
            <w:noProof/>
            <w:webHidden/>
          </w:rPr>
          <w:tab/>
        </w:r>
        <w:r w:rsidR="00AD44BE">
          <w:rPr>
            <w:noProof/>
            <w:webHidden/>
          </w:rPr>
          <w:fldChar w:fldCharType="begin"/>
        </w:r>
        <w:r w:rsidR="00AD44BE">
          <w:rPr>
            <w:noProof/>
            <w:webHidden/>
          </w:rPr>
          <w:instrText xml:space="preserve"> PAGEREF _Toc458154234 \h </w:instrText>
        </w:r>
        <w:r w:rsidR="00AD44BE">
          <w:rPr>
            <w:noProof/>
            <w:webHidden/>
          </w:rPr>
        </w:r>
        <w:r w:rsidR="00AD44BE">
          <w:rPr>
            <w:noProof/>
            <w:webHidden/>
          </w:rPr>
          <w:fldChar w:fldCharType="separate"/>
        </w:r>
        <w:r w:rsidR="00AD44BE">
          <w:rPr>
            <w:noProof/>
            <w:webHidden/>
          </w:rPr>
          <w:t>123</w:t>
        </w:r>
        <w:r w:rsidR="00AD44BE">
          <w:rPr>
            <w:noProof/>
            <w:webHidden/>
          </w:rPr>
          <w:fldChar w:fldCharType="end"/>
        </w:r>
      </w:hyperlink>
    </w:p>
    <w:p w14:paraId="69B1E826"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5" w:history="1">
        <w:r w:rsidR="00AD44BE" w:rsidRPr="00822ED7">
          <w:rPr>
            <w:rStyle w:val="Lienhypertexte"/>
            <w:noProof/>
            <w:lang w:bidi="x-none"/>
          </w:rPr>
          <w:t>8.6.3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Time scale</w:t>
        </w:r>
        <w:r w:rsidR="00AD44BE">
          <w:rPr>
            <w:noProof/>
            <w:webHidden/>
          </w:rPr>
          <w:tab/>
        </w:r>
        <w:r w:rsidR="00AD44BE">
          <w:rPr>
            <w:noProof/>
            <w:webHidden/>
          </w:rPr>
          <w:fldChar w:fldCharType="begin"/>
        </w:r>
        <w:r w:rsidR="00AD44BE">
          <w:rPr>
            <w:noProof/>
            <w:webHidden/>
          </w:rPr>
          <w:instrText xml:space="preserve"> PAGEREF _Toc458154235 \h </w:instrText>
        </w:r>
        <w:r w:rsidR="00AD44BE">
          <w:rPr>
            <w:noProof/>
            <w:webHidden/>
          </w:rPr>
        </w:r>
        <w:r w:rsidR="00AD44BE">
          <w:rPr>
            <w:noProof/>
            <w:webHidden/>
          </w:rPr>
          <w:fldChar w:fldCharType="separate"/>
        </w:r>
        <w:r w:rsidR="00AD44BE">
          <w:rPr>
            <w:noProof/>
            <w:webHidden/>
          </w:rPr>
          <w:t>126</w:t>
        </w:r>
        <w:r w:rsidR="00AD44BE">
          <w:rPr>
            <w:noProof/>
            <w:webHidden/>
          </w:rPr>
          <w:fldChar w:fldCharType="end"/>
        </w:r>
      </w:hyperlink>
    </w:p>
    <w:p w14:paraId="6923E819"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6" w:history="1">
        <w:r w:rsidR="00AD44BE" w:rsidRPr="00822ED7">
          <w:rPr>
            <w:rStyle w:val="Lienhypertexte"/>
            <w:noProof/>
            <w:lang w:bidi="x-none"/>
          </w:rPr>
          <w:t>8.6.4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 time vocabularies</w:t>
        </w:r>
        <w:r w:rsidR="00AD44BE">
          <w:rPr>
            <w:noProof/>
            <w:webHidden/>
          </w:rPr>
          <w:tab/>
        </w:r>
        <w:r w:rsidR="00AD44BE">
          <w:rPr>
            <w:noProof/>
            <w:webHidden/>
          </w:rPr>
          <w:fldChar w:fldCharType="begin"/>
        </w:r>
        <w:r w:rsidR="00AD44BE">
          <w:rPr>
            <w:noProof/>
            <w:webHidden/>
          </w:rPr>
          <w:instrText xml:space="preserve"> PAGEREF _Toc458154236 \h </w:instrText>
        </w:r>
        <w:r w:rsidR="00AD44BE">
          <w:rPr>
            <w:noProof/>
            <w:webHidden/>
          </w:rPr>
        </w:r>
        <w:r w:rsidR="00AD44BE">
          <w:rPr>
            <w:noProof/>
            <w:webHidden/>
          </w:rPr>
          <w:fldChar w:fldCharType="separate"/>
        </w:r>
        <w:r w:rsidR="00AD44BE">
          <w:rPr>
            <w:noProof/>
            <w:webHidden/>
          </w:rPr>
          <w:t>131</w:t>
        </w:r>
        <w:r w:rsidR="00AD44BE">
          <w:rPr>
            <w:noProof/>
            <w:webHidden/>
          </w:rPr>
          <w:fldChar w:fldCharType="end"/>
        </w:r>
      </w:hyperlink>
    </w:p>
    <w:p w14:paraId="218BEF4F"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37" w:history="1">
        <w:r w:rsidR="00AD44BE" w:rsidRPr="00822ED7">
          <w:rPr>
            <w:rStyle w:val="Lienhypertexte"/>
            <w:noProof/>
            <w:lang w:val="en-CA"/>
          </w:rPr>
          <w:t>8.7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Borehole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_Toc458154237 \h </w:instrText>
        </w:r>
        <w:r w:rsidR="00AD44BE">
          <w:rPr>
            <w:noProof/>
            <w:webHidden/>
          </w:rPr>
        </w:r>
        <w:r w:rsidR="00AD44BE">
          <w:rPr>
            <w:noProof/>
            <w:webHidden/>
          </w:rPr>
          <w:fldChar w:fldCharType="separate"/>
        </w:r>
        <w:r w:rsidR="00AD44BE">
          <w:rPr>
            <w:noProof/>
            <w:webHidden/>
          </w:rPr>
          <w:t>133</w:t>
        </w:r>
        <w:r w:rsidR="00AD44BE">
          <w:rPr>
            <w:noProof/>
            <w:webHidden/>
          </w:rPr>
          <w:fldChar w:fldCharType="end"/>
        </w:r>
      </w:hyperlink>
    </w:p>
    <w:p w14:paraId="10687694"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38" w:history="1">
        <w:r w:rsidR="00AD44BE" w:rsidRPr="00822ED7">
          <w:rPr>
            <w:rStyle w:val="Lienhypertexte"/>
            <w:noProof/>
            <w:lang w:val="en-CA" w:bidi="x-none"/>
          </w:rPr>
          <w:t>8.7.1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Borehole</w:t>
        </w:r>
        <w:r w:rsidR="00AD44BE">
          <w:rPr>
            <w:noProof/>
            <w:webHidden/>
          </w:rPr>
          <w:tab/>
        </w:r>
        <w:r w:rsidR="00AD44BE">
          <w:rPr>
            <w:noProof/>
            <w:webHidden/>
          </w:rPr>
          <w:fldChar w:fldCharType="begin"/>
        </w:r>
        <w:r w:rsidR="00AD44BE">
          <w:rPr>
            <w:noProof/>
            <w:webHidden/>
          </w:rPr>
          <w:instrText xml:space="preserve"> PAGEREF _Toc458154238 \h </w:instrText>
        </w:r>
        <w:r w:rsidR="00AD44BE">
          <w:rPr>
            <w:noProof/>
            <w:webHidden/>
          </w:rPr>
        </w:r>
        <w:r w:rsidR="00AD44BE">
          <w:rPr>
            <w:noProof/>
            <w:webHidden/>
          </w:rPr>
          <w:fldChar w:fldCharType="separate"/>
        </w:r>
        <w:r w:rsidR="00AD44BE">
          <w:rPr>
            <w:noProof/>
            <w:webHidden/>
          </w:rPr>
          <w:t>135</w:t>
        </w:r>
        <w:r w:rsidR="00AD44BE">
          <w:rPr>
            <w:noProof/>
            <w:webHidden/>
          </w:rPr>
          <w:fldChar w:fldCharType="end"/>
        </w:r>
      </w:hyperlink>
    </w:p>
    <w:p w14:paraId="1299CD2E"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39" w:history="1">
        <w:r w:rsidR="00AD44BE" w:rsidRPr="00822ED7">
          <w:rPr>
            <w:rStyle w:val="Lienhypertexte"/>
            <w:noProof/>
            <w:lang w:val="en-CA"/>
          </w:rPr>
          <w:t>8.8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Laboratory Analysis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_Toc458154239 \h </w:instrText>
        </w:r>
        <w:r w:rsidR="00AD44BE">
          <w:rPr>
            <w:noProof/>
            <w:webHidden/>
          </w:rPr>
        </w:r>
        <w:r w:rsidR="00AD44BE">
          <w:rPr>
            <w:noProof/>
            <w:webHidden/>
          </w:rPr>
          <w:fldChar w:fldCharType="separate"/>
        </w:r>
        <w:r w:rsidR="00AD44BE">
          <w:rPr>
            <w:noProof/>
            <w:webHidden/>
          </w:rPr>
          <w:t>147</w:t>
        </w:r>
        <w:r w:rsidR="00AD44BE">
          <w:rPr>
            <w:noProof/>
            <w:webHidden/>
          </w:rPr>
          <w:fldChar w:fldCharType="end"/>
        </w:r>
      </w:hyperlink>
    </w:p>
    <w:p w14:paraId="31612724"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0" w:history="1">
        <w:r w:rsidR="00AD44BE" w:rsidRPr="00822ED7">
          <w:rPr>
            <w:rStyle w:val="Lienhypertexte"/>
            <w:noProof/>
            <w:lang w:val="en-CA" w:bidi="x-none"/>
          </w:rPr>
          <w:t>8.8.1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Laboratory Analysis</w:t>
        </w:r>
        <w:r w:rsidR="00AD44BE">
          <w:rPr>
            <w:noProof/>
            <w:webHidden/>
          </w:rPr>
          <w:tab/>
        </w:r>
        <w:r w:rsidR="00AD44BE">
          <w:rPr>
            <w:noProof/>
            <w:webHidden/>
          </w:rPr>
          <w:fldChar w:fldCharType="begin"/>
        </w:r>
        <w:r w:rsidR="00AD44BE">
          <w:rPr>
            <w:noProof/>
            <w:webHidden/>
          </w:rPr>
          <w:instrText xml:space="preserve"> PAGEREF _Toc458154240 \h </w:instrText>
        </w:r>
        <w:r w:rsidR="00AD44BE">
          <w:rPr>
            <w:noProof/>
            <w:webHidden/>
          </w:rPr>
        </w:r>
        <w:r w:rsidR="00AD44BE">
          <w:rPr>
            <w:noProof/>
            <w:webHidden/>
          </w:rPr>
          <w:fldChar w:fldCharType="separate"/>
        </w:r>
        <w:r w:rsidR="00AD44BE">
          <w:rPr>
            <w:noProof/>
            <w:webHidden/>
          </w:rPr>
          <w:t>149</w:t>
        </w:r>
        <w:r w:rsidR="00AD44BE">
          <w:rPr>
            <w:noProof/>
            <w:webHidden/>
          </w:rPr>
          <w:fldChar w:fldCharType="end"/>
        </w:r>
      </w:hyperlink>
    </w:p>
    <w:p w14:paraId="77276A37"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1" w:history="1">
        <w:r w:rsidR="00AD44BE" w:rsidRPr="00822ED7">
          <w:rPr>
            <w:rStyle w:val="Lienhypertexte"/>
            <w:noProof/>
            <w:lang w:bidi="x-none"/>
          </w:rPr>
          <w:t>8.8.2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Geochronology</w:t>
        </w:r>
        <w:r w:rsidR="00AD44BE">
          <w:rPr>
            <w:noProof/>
            <w:webHidden/>
          </w:rPr>
          <w:tab/>
        </w:r>
        <w:r w:rsidR="00AD44BE">
          <w:rPr>
            <w:noProof/>
            <w:webHidden/>
          </w:rPr>
          <w:fldChar w:fldCharType="begin"/>
        </w:r>
        <w:r w:rsidR="00AD44BE">
          <w:rPr>
            <w:noProof/>
            <w:webHidden/>
          </w:rPr>
          <w:instrText xml:space="preserve"> PAGEREF _Toc458154241 \h </w:instrText>
        </w:r>
        <w:r w:rsidR="00AD44BE">
          <w:rPr>
            <w:noProof/>
            <w:webHidden/>
          </w:rPr>
        </w:r>
        <w:r w:rsidR="00AD44BE">
          <w:rPr>
            <w:noProof/>
            <w:webHidden/>
          </w:rPr>
          <w:fldChar w:fldCharType="separate"/>
        </w:r>
        <w:r w:rsidR="00AD44BE">
          <w:rPr>
            <w:noProof/>
            <w:webHidden/>
          </w:rPr>
          <w:t>156</w:t>
        </w:r>
        <w:r w:rsidR="00AD44BE">
          <w:rPr>
            <w:noProof/>
            <w:webHidden/>
          </w:rPr>
          <w:fldChar w:fldCharType="end"/>
        </w:r>
      </w:hyperlink>
    </w:p>
    <w:p w14:paraId="3E22AD87"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2" w:history="1">
        <w:r w:rsidR="00AD44BE" w:rsidRPr="00822ED7">
          <w:rPr>
            <w:rStyle w:val="Lienhypertexte"/>
            <w:noProof/>
            <w:lang w:val="en-CA" w:bidi="x-none"/>
          </w:rPr>
          <w:t>8.8.3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Geologic Specimen</w:t>
        </w:r>
        <w:r w:rsidR="00AD44BE">
          <w:rPr>
            <w:noProof/>
            <w:webHidden/>
          </w:rPr>
          <w:tab/>
        </w:r>
        <w:r w:rsidR="00AD44BE">
          <w:rPr>
            <w:noProof/>
            <w:webHidden/>
          </w:rPr>
          <w:fldChar w:fldCharType="begin"/>
        </w:r>
        <w:r w:rsidR="00AD44BE">
          <w:rPr>
            <w:noProof/>
            <w:webHidden/>
          </w:rPr>
          <w:instrText xml:space="preserve"> PAGEREF _Toc458154242 \h </w:instrText>
        </w:r>
        <w:r w:rsidR="00AD44BE">
          <w:rPr>
            <w:noProof/>
            <w:webHidden/>
          </w:rPr>
        </w:r>
        <w:r w:rsidR="00AD44BE">
          <w:rPr>
            <w:noProof/>
            <w:webHidden/>
          </w:rPr>
          <w:fldChar w:fldCharType="separate"/>
        </w:r>
        <w:r w:rsidR="00AD44BE">
          <w:rPr>
            <w:noProof/>
            <w:webHidden/>
          </w:rPr>
          <w:t>159</w:t>
        </w:r>
        <w:r w:rsidR="00AD44BE">
          <w:rPr>
            <w:noProof/>
            <w:webHidden/>
          </w:rPr>
          <w:fldChar w:fldCharType="end"/>
        </w:r>
      </w:hyperlink>
    </w:p>
    <w:p w14:paraId="5367DCF3"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3" w:history="1">
        <w:r w:rsidR="00AD44BE" w:rsidRPr="00822ED7">
          <w:rPr>
            <w:rStyle w:val="Lienhypertexte"/>
            <w:noProof/>
            <w:lang w:val="en-CA" w:bidi="x-none"/>
          </w:rPr>
          <w:t>8.8.4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Laboratory analysis and specimen vocabularies</w:t>
        </w:r>
        <w:r w:rsidR="00AD44BE">
          <w:rPr>
            <w:noProof/>
            <w:webHidden/>
          </w:rPr>
          <w:tab/>
        </w:r>
        <w:r w:rsidR="00AD44BE">
          <w:rPr>
            <w:noProof/>
            <w:webHidden/>
          </w:rPr>
          <w:fldChar w:fldCharType="begin"/>
        </w:r>
        <w:r w:rsidR="00AD44BE">
          <w:rPr>
            <w:noProof/>
            <w:webHidden/>
          </w:rPr>
          <w:instrText xml:space="preserve"> PAGEREF _Toc458154243 \h </w:instrText>
        </w:r>
        <w:r w:rsidR="00AD44BE">
          <w:rPr>
            <w:noProof/>
            <w:webHidden/>
          </w:rPr>
        </w:r>
        <w:r w:rsidR="00AD44BE">
          <w:rPr>
            <w:noProof/>
            <w:webHidden/>
          </w:rPr>
          <w:fldChar w:fldCharType="separate"/>
        </w:r>
        <w:r w:rsidR="00AD44BE">
          <w:rPr>
            <w:noProof/>
            <w:webHidden/>
          </w:rPr>
          <w:t>164</w:t>
        </w:r>
        <w:r w:rsidR="00AD44BE">
          <w:rPr>
            <w:noProof/>
            <w:webHidden/>
          </w:rPr>
          <w:fldChar w:fldCharType="end"/>
        </w:r>
      </w:hyperlink>
    </w:p>
    <w:p w14:paraId="52942600"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4" w:history="1">
        <w:r w:rsidR="00AD44BE" w:rsidRPr="00822ED7">
          <w:rPr>
            <w:rStyle w:val="Lienhypertexte"/>
            <w:noProof/>
            <w:lang w:val="en-CA" w:bidi="x-none"/>
          </w:rPr>
          <w:t>8.8.5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Outcrop encoding pattern (Informative)</w:t>
        </w:r>
        <w:r w:rsidR="00AD44BE">
          <w:rPr>
            <w:noProof/>
            <w:webHidden/>
          </w:rPr>
          <w:tab/>
        </w:r>
        <w:r w:rsidR="00AD44BE">
          <w:rPr>
            <w:noProof/>
            <w:webHidden/>
          </w:rPr>
          <w:fldChar w:fldCharType="begin"/>
        </w:r>
        <w:r w:rsidR="00AD44BE">
          <w:rPr>
            <w:noProof/>
            <w:webHidden/>
          </w:rPr>
          <w:instrText xml:space="preserve"> PAGEREF _Toc458154244 \h </w:instrText>
        </w:r>
        <w:r w:rsidR="00AD44BE">
          <w:rPr>
            <w:noProof/>
            <w:webHidden/>
          </w:rPr>
        </w:r>
        <w:r w:rsidR="00AD44BE">
          <w:rPr>
            <w:noProof/>
            <w:webHidden/>
          </w:rPr>
          <w:fldChar w:fldCharType="separate"/>
        </w:r>
        <w:r w:rsidR="00AD44BE">
          <w:rPr>
            <w:noProof/>
            <w:webHidden/>
          </w:rPr>
          <w:t>164</w:t>
        </w:r>
        <w:r w:rsidR="00AD44BE">
          <w:rPr>
            <w:noProof/>
            <w:webHidden/>
          </w:rPr>
          <w:fldChar w:fldCharType="end"/>
        </w:r>
      </w:hyperlink>
    </w:p>
    <w:p w14:paraId="1882B208"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45" w:history="1">
        <w:r w:rsidR="00AD44BE" w:rsidRPr="00822ED7">
          <w:rPr>
            <w:rStyle w:val="Lienhypertexte"/>
            <w:noProof/>
            <w:lang w:val="en-CA"/>
          </w:rPr>
          <w:t>8.9</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Lite Requirements Class </w:t>
        </w:r>
        <w:r w:rsidR="00AD44BE" w:rsidRPr="00822ED7">
          <w:rPr>
            <w:rStyle w:val="Lienhypertexte"/>
            <w:noProof/>
          </w:rPr>
          <w:t xml:space="preserve"> (Normative)</w:t>
        </w:r>
        <w:r w:rsidR="00AD44BE">
          <w:rPr>
            <w:noProof/>
            <w:webHidden/>
          </w:rPr>
          <w:tab/>
        </w:r>
        <w:r w:rsidR="00AD44BE">
          <w:rPr>
            <w:noProof/>
            <w:webHidden/>
          </w:rPr>
          <w:fldChar w:fldCharType="begin"/>
        </w:r>
        <w:r w:rsidR="00AD44BE">
          <w:rPr>
            <w:noProof/>
            <w:webHidden/>
          </w:rPr>
          <w:instrText xml:space="preserve"> PAGEREF _Toc458154245 \h </w:instrText>
        </w:r>
        <w:r w:rsidR="00AD44BE">
          <w:rPr>
            <w:noProof/>
            <w:webHidden/>
          </w:rPr>
        </w:r>
        <w:r w:rsidR="00AD44BE">
          <w:rPr>
            <w:noProof/>
            <w:webHidden/>
          </w:rPr>
          <w:fldChar w:fldCharType="separate"/>
        </w:r>
        <w:r w:rsidR="00AD44BE">
          <w:rPr>
            <w:noProof/>
            <w:webHidden/>
          </w:rPr>
          <w:t>165</w:t>
        </w:r>
        <w:r w:rsidR="00AD44BE">
          <w:rPr>
            <w:noProof/>
            <w:webHidden/>
          </w:rPr>
          <w:fldChar w:fldCharType="end"/>
        </w:r>
      </w:hyperlink>
    </w:p>
    <w:p w14:paraId="68F4A330"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6" w:history="1">
        <w:r w:rsidR="00AD44BE" w:rsidRPr="00822ED7">
          <w:rPr>
            <w:rStyle w:val="Lienhypertexte"/>
            <w:noProof/>
            <w:lang w:val="en-CA" w:bidi="x-none"/>
          </w:rPr>
          <w:t>8.9.1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Property mapping</w:t>
        </w:r>
        <w:r w:rsidR="00AD44BE">
          <w:rPr>
            <w:noProof/>
            <w:webHidden/>
          </w:rPr>
          <w:tab/>
        </w:r>
        <w:r w:rsidR="00AD44BE">
          <w:rPr>
            <w:noProof/>
            <w:webHidden/>
          </w:rPr>
          <w:fldChar w:fldCharType="begin"/>
        </w:r>
        <w:r w:rsidR="00AD44BE">
          <w:rPr>
            <w:noProof/>
            <w:webHidden/>
          </w:rPr>
          <w:instrText xml:space="preserve"> PAGEREF _Toc458154246 \h </w:instrText>
        </w:r>
        <w:r w:rsidR="00AD44BE">
          <w:rPr>
            <w:noProof/>
            <w:webHidden/>
          </w:rPr>
        </w:r>
        <w:r w:rsidR="00AD44BE">
          <w:rPr>
            <w:noProof/>
            <w:webHidden/>
          </w:rPr>
          <w:fldChar w:fldCharType="separate"/>
        </w:r>
        <w:r w:rsidR="00AD44BE">
          <w:rPr>
            <w:noProof/>
            <w:webHidden/>
          </w:rPr>
          <w:t>169</w:t>
        </w:r>
        <w:r w:rsidR="00AD44BE">
          <w:rPr>
            <w:noProof/>
            <w:webHidden/>
          </w:rPr>
          <w:fldChar w:fldCharType="end"/>
        </w:r>
      </w:hyperlink>
    </w:p>
    <w:p w14:paraId="0C2550D1"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7" w:history="1">
        <w:r w:rsidR="00AD44BE" w:rsidRPr="00822ED7">
          <w:rPr>
            <w:rStyle w:val="Lienhypertexte"/>
            <w:noProof/>
            <w:lang w:val="en-CA" w:bidi="x-none"/>
          </w:rPr>
          <w:t>8.9.2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Lite views</w:t>
        </w:r>
        <w:r w:rsidR="00AD44BE">
          <w:rPr>
            <w:noProof/>
            <w:webHidden/>
          </w:rPr>
          <w:tab/>
        </w:r>
        <w:r w:rsidR="00AD44BE">
          <w:rPr>
            <w:noProof/>
            <w:webHidden/>
          </w:rPr>
          <w:fldChar w:fldCharType="begin"/>
        </w:r>
        <w:r w:rsidR="00AD44BE">
          <w:rPr>
            <w:noProof/>
            <w:webHidden/>
          </w:rPr>
          <w:instrText xml:space="preserve"> PAGEREF _Toc458154247 \h </w:instrText>
        </w:r>
        <w:r w:rsidR="00AD44BE">
          <w:rPr>
            <w:noProof/>
            <w:webHidden/>
          </w:rPr>
        </w:r>
        <w:r w:rsidR="00AD44BE">
          <w:rPr>
            <w:noProof/>
            <w:webHidden/>
          </w:rPr>
          <w:fldChar w:fldCharType="separate"/>
        </w:r>
        <w:r w:rsidR="00AD44BE">
          <w:rPr>
            <w:noProof/>
            <w:webHidden/>
          </w:rPr>
          <w:t>171</w:t>
        </w:r>
        <w:r w:rsidR="00AD44BE">
          <w:rPr>
            <w:noProof/>
            <w:webHidden/>
          </w:rPr>
          <w:fldChar w:fldCharType="end"/>
        </w:r>
      </w:hyperlink>
    </w:p>
    <w:p w14:paraId="0E9A1661"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8" w:history="1">
        <w:r w:rsidR="00AD44BE" w:rsidRPr="00822ED7">
          <w:rPr>
            <w:rStyle w:val="Lienhypertexte"/>
            <w:noProof/>
            <w:lang w:bidi="x-none"/>
          </w:rPr>
          <w:t>8.9.3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GeologicUnitView</w:t>
        </w:r>
        <w:r w:rsidR="00AD44BE">
          <w:rPr>
            <w:noProof/>
            <w:webHidden/>
          </w:rPr>
          <w:tab/>
        </w:r>
        <w:r w:rsidR="00AD44BE">
          <w:rPr>
            <w:noProof/>
            <w:webHidden/>
          </w:rPr>
          <w:fldChar w:fldCharType="begin"/>
        </w:r>
        <w:r w:rsidR="00AD44BE">
          <w:rPr>
            <w:noProof/>
            <w:webHidden/>
          </w:rPr>
          <w:instrText xml:space="preserve"> PAGEREF _Toc458154248 \h </w:instrText>
        </w:r>
        <w:r w:rsidR="00AD44BE">
          <w:rPr>
            <w:noProof/>
            <w:webHidden/>
          </w:rPr>
        </w:r>
        <w:r w:rsidR="00AD44BE">
          <w:rPr>
            <w:noProof/>
            <w:webHidden/>
          </w:rPr>
          <w:fldChar w:fldCharType="separate"/>
        </w:r>
        <w:r w:rsidR="00AD44BE">
          <w:rPr>
            <w:noProof/>
            <w:webHidden/>
          </w:rPr>
          <w:t>174</w:t>
        </w:r>
        <w:r w:rsidR="00AD44BE">
          <w:rPr>
            <w:noProof/>
            <w:webHidden/>
          </w:rPr>
          <w:fldChar w:fldCharType="end"/>
        </w:r>
      </w:hyperlink>
    </w:p>
    <w:p w14:paraId="48594069"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49" w:history="1">
        <w:r w:rsidR="00AD44BE" w:rsidRPr="00822ED7">
          <w:rPr>
            <w:rStyle w:val="Lienhypertexte"/>
            <w:noProof/>
            <w:lang w:val="en-CA" w:bidi="x-none"/>
          </w:rPr>
          <w:t>8.9.4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BoreholeView</w:t>
        </w:r>
        <w:r w:rsidR="00AD44BE">
          <w:rPr>
            <w:noProof/>
            <w:webHidden/>
          </w:rPr>
          <w:tab/>
        </w:r>
        <w:r w:rsidR="00AD44BE">
          <w:rPr>
            <w:noProof/>
            <w:webHidden/>
          </w:rPr>
          <w:fldChar w:fldCharType="begin"/>
        </w:r>
        <w:r w:rsidR="00AD44BE">
          <w:rPr>
            <w:noProof/>
            <w:webHidden/>
          </w:rPr>
          <w:instrText xml:space="preserve"> PAGEREF _Toc458154249 \h </w:instrText>
        </w:r>
        <w:r w:rsidR="00AD44BE">
          <w:rPr>
            <w:noProof/>
            <w:webHidden/>
          </w:rPr>
        </w:r>
        <w:r w:rsidR="00AD44BE">
          <w:rPr>
            <w:noProof/>
            <w:webHidden/>
          </w:rPr>
          <w:fldChar w:fldCharType="separate"/>
        </w:r>
        <w:r w:rsidR="00AD44BE">
          <w:rPr>
            <w:noProof/>
            <w:webHidden/>
          </w:rPr>
          <w:t>180</w:t>
        </w:r>
        <w:r w:rsidR="00AD44BE">
          <w:rPr>
            <w:noProof/>
            <w:webHidden/>
          </w:rPr>
          <w:fldChar w:fldCharType="end"/>
        </w:r>
      </w:hyperlink>
    </w:p>
    <w:p w14:paraId="2308C653"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0" w:history="1">
        <w:r w:rsidR="00AD44BE" w:rsidRPr="00822ED7">
          <w:rPr>
            <w:rStyle w:val="Lienhypertexte"/>
            <w:noProof/>
            <w:lang w:val="en-CA" w:bidi="x-none"/>
          </w:rPr>
          <w:t>8.9.5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ContactView</w:t>
        </w:r>
        <w:r w:rsidR="00AD44BE">
          <w:rPr>
            <w:noProof/>
            <w:webHidden/>
          </w:rPr>
          <w:tab/>
        </w:r>
        <w:r w:rsidR="00AD44BE">
          <w:rPr>
            <w:noProof/>
            <w:webHidden/>
          </w:rPr>
          <w:fldChar w:fldCharType="begin"/>
        </w:r>
        <w:r w:rsidR="00AD44BE">
          <w:rPr>
            <w:noProof/>
            <w:webHidden/>
          </w:rPr>
          <w:instrText xml:space="preserve"> PAGEREF _Toc458154250 \h </w:instrText>
        </w:r>
        <w:r w:rsidR="00AD44BE">
          <w:rPr>
            <w:noProof/>
            <w:webHidden/>
          </w:rPr>
        </w:r>
        <w:r w:rsidR="00AD44BE">
          <w:rPr>
            <w:noProof/>
            <w:webHidden/>
          </w:rPr>
          <w:fldChar w:fldCharType="separate"/>
        </w:r>
        <w:r w:rsidR="00AD44BE">
          <w:rPr>
            <w:noProof/>
            <w:webHidden/>
          </w:rPr>
          <w:t>185</w:t>
        </w:r>
        <w:r w:rsidR="00AD44BE">
          <w:rPr>
            <w:noProof/>
            <w:webHidden/>
          </w:rPr>
          <w:fldChar w:fldCharType="end"/>
        </w:r>
      </w:hyperlink>
    </w:p>
    <w:p w14:paraId="22AD3140"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1" w:history="1">
        <w:r w:rsidR="00AD44BE" w:rsidRPr="00822ED7">
          <w:rPr>
            <w:rStyle w:val="Lienhypertexte"/>
            <w:noProof/>
            <w:lang w:val="en-CA" w:bidi="x-none"/>
          </w:rPr>
          <w:t>8.9.6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GeologicSpecimenView</w:t>
        </w:r>
        <w:r w:rsidR="00AD44BE">
          <w:rPr>
            <w:noProof/>
            <w:webHidden/>
          </w:rPr>
          <w:tab/>
        </w:r>
        <w:r w:rsidR="00AD44BE">
          <w:rPr>
            <w:noProof/>
            <w:webHidden/>
          </w:rPr>
          <w:fldChar w:fldCharType="begin"/>
        </w:r>
        <w:r w:rsidR="00AD44BE">
          <w:rPr>
            <w:noProof/>
            <w:webHidden/>
          </w:rPr>
          <w:instrText xml:space="preserve"> PAGEREF _Toc458154251 \h </w:instrText>
        </w:r>
        <w:r w:rsidR="00AD44BE">
          <w:rPr>
            <w:noProof/>
            <w:webHidden/>
          </w:rPr>
        </w:r>
        <w:r w:rsidR="00AD44BE">
          <w:rPr>
            <w:noProof/>
            <w:webHidden/>
          </w:rPr>
          <w:fldChar w:fldCharType="separate"/>
        </w:r>
        <w:r w:rsidR="00AD44BE">
          <w:rPr>
            <w:noProof/>
            <w:webHidden/>
          </w:rPr>
          <w:t>188</w:t>
        </w:r>
        <w:r w:rsidR="00AD44BE">
          <w:rPr>
            <w:noProof/>
            <w:webHidden/>
          </w:rPr>
          <w:fldChar w:fldCharType="end"/>
        </w:r>
      </w:hyperlink>
    </w:p>
    <w:p w14:paraId="69472895"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2" w:history="1">
        <w:r w:rsidR="00AD44BE" w:rsidRPr="00822ED7">
          <w:rPr>
            <w:rStyle w:val="Lienhypertexte"/>
            <w:noProof/>
            <w:lang w:val="en-CA" w:bidi="x-none"/>
          </w:rPr>
          <w:t>8.9.7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GeomorphologicUnitView</w:t>
        </w:r>
        <w:r w:rsidR="00AD44BE">
          <w:rPr>
            <w:noProof/>
            <w:webHidden/>
          </w:rPr>
          <w:tab/>
        </w:r>
        <w:r w:rsidR="00AD44BE">
          <w:rPr>
            <w:noProof/>
            <w:webHidden/>
          </w:rPr>
          <w:fldChar w:fldCharType="begin"/>
        </w:r>
        <w:r w:rsidR="00AD44BE">
          <w:rPr>
            <w:noProof/>
            <w:webHidden/>
          </w:rPr>
          <w:instrText xml:space="preserve"> PAGEREF _Toc458154252 \h </w:instrText>
        </w:r>
        <w:r w:rsidR="00AD44BE">
          <w:rPr>
            <w:noProof/>
            <w:webHidden/>
          </w:rPr>
        </w:r>
        <w:r w:rsidR="00AD44BE">
          <w:rPr>
            <w:noProof/>
            <w:webHidden/>
          </w:rPr>
          <w:fldChar w:fldCharType="separate"/>
        </w:r>
        <w:r w:rsidR="00AD44BE">
          <w:rPr>
            <w:noProof/>
            <w:webHidden/>
          </w:rPr>
          <w:t>191</w:t>
        </w:r>
        <w:r w:rsidR="00AD44BE">
          <w:rPr>
            <w:noProof/>
            <w:webHidden/>
          </w:rPr>
          <w:fldChar w:fldCharType="end"/>
        </w:r>
      </w:hyperlink>
    </w:p>
    <w:p w14:paraId="69ECCF24"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3" w:history="1">
        <w:r w:rsidR="00AD44BE" w:rsidRPr="00822ED7">
          <w:rPr>
            <w:rStyle w:val="Lienhypertexte"/>
            <w:noProof/>
            <w:lang w:val="en-CA" w:bidi="x-none"/>
          </w:rPr>
          <w:t>8.9.8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ShearDisplacementStructureView</w:t>
        </w:r>
        <w:r w:rsidR="00AD44BE">
          <w:rPr>
            <w:noProof/>
            <w:webHidden/>
          </w:rPr>
          <w:tab/>
        </w:r>
        <w:r w:rsidR="00AD44BE">
          <w:rPr>
            <w:noProof/>
            <w:webHidden/>
          </w:rPr>
          <w:fldChar w:fldCharType="begin"/>
        </w:r>
        <w:r w:rsidR="00AD44BE">
          <w:rPr>
            <w:noProof/>
            <w:webHidden/>
          </w:rPr>
          <w:instrText xml:space="preserve"> PAGEREF _Toc458154253 \h </w:instrText>
        </w:r>
        <w:r w:rsidR="00AD44BE">
          <w:rPr>
            <w:noProof/>
            <w:webHidden/>
          </w:rPr>
        </w:r>
        <w:r w:rsidR="00AD44BE">
          <w:rPr>
            <w:noProof/>
            <w:webHidden/>
          </w:rPr>
          <w:fldChar w:fldCharType="separate"/>
        </w:r>
        <w:r w:rsidR="00AD44BE">
          <w:rPr>
            <w:noProof/>
            <w:webHidden/>
          </w:rPr>
          <w:t>196</w:t>
        </w:r>
        <w:r w:rsidR="00AD44BE">
          <w:rPr>
            <w:noProof/>
            <w:webHidden/>
          </w:rPr>
          <w:fldChar w:fldCharType="end"/>
        </w:r>
      </w:hyperlink>
    </w:p>
    <w:p w14:paraId="3CD39150"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4" w:history="1">
        <w:r w:rsidR="00AD44BE" w:rsidRPr="00822ED7">
          <w:rPr>
            <w:rStyle w:val="Lienhypertexte"/>
            <w:noProof/>
            <w:lang w:val="en-CA" w:bidi="x-none"/>
          </w:rPr>
          <w:t>8.9.9</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SiteObservationView</w:t>
        </w:r>
        <w:r w:rsidR="00AD44BE">
          <w:rPr>
            <w:noProof/>
            <w:webHidden/>
          </w:rPr>
          <w:tab/>
        </w:r>
        <w:r w:rsidR="00AD44BE">
          <w:rPr>
            <w:noProof/>
            <w:webHidden/>
          </w:rPr>
          <w:fldChar w:fldCharType="begin"/>
        </w:r>
        <w:r w:rsidR="00AD44BE">
          <w:rPr>
            <w:noProof/>
            <w:webHidden/>
          </w:rPr>
          <w:instrText xml:space="preserve"> PAGEREF _Toc458154254 \h </w:instrText>
        </w:r>
        <w:r w:rsidR="00AD44BE">
          <w:rPr>
            <w:noProof/>
            <w:webHidden/>
          </w:rPr>
        </w:r>
        <w:r w:rsidR="00AD44BE">
          <w:rPr>
            <w:noProof/>
            <w:webHidden/>
          </w:rPr>
          <w:fldChar w:fldCharType="separate"/>
        </w:r>
        <w:r w:rsidR="00AD44BE">
          <w:rPr>
            <w:noProof/>
            <w:webHidden/>
          </w:rPr>
          <w:t>201</w:t>
        </w:r>
        <w:r w:rsidR="00AD44BE">
          <w:rPr>
            <w:noProof/>
            <w:webHidden/>
          </w:rPr>
          <w:fldChar w:fldCharType="end"/>
        </w:r>
      </w:hyperlink>
    </w:p>
    <w:p w14:paraId="1B7A7FDC" w14:textId="77777777" w:rsidR="00AD44BE" w:rsidRDefault="006214BC">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8154255" w:history="1">
        <w:r w:rsidR="00AD44BE" w:rsidRPr="00822ED7">
          <w:rPr>
            <w:rStyle w:val="Lienhypertexte"/>
            <w:noProof/>
            <w:lang w:val="en-CA"/>
          </w:rPr>
          <w:t>9.</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XML Encoding Requirement classes (Normative)</w:t>
        </w:r>
        <w:r w:rsidR="00AD44BE">
          <w:rPr>
            <w:noProof/>
            <w:webHidden/>
          </w:rPr>
          <w:tab/>
        </w:r>
        <w:r w:rsidR="00AD44BE">
          <w:rPr>
            <w:noProof/>
            <w:webHidden/>
          </w:rPr>
          <w:fldChar w:fldCharType="begin"/>
        </w:r>
        <w:r w:rsidR="00AD44BE">
          <w:rPr>
            <w:noProof/>
            <w:webHidden/>
          </w:rPr>
          <w:instrText xml:space="preserve"> PAGEREF _Toc458154255 \h </w:instrText>
        </w:r>
        <w:r w:rsidR="00AD44BE">
          <w:rPr>
            <w:noProof/>
            <w:webHidden/>
          </w:rPr>
        </w:r>
        <w:r w:rsidR="00AD44BE">
          <w:rPr>
            <w:noProof/>
            <w:webHidden/>
          </w:rPr>
          <w:fldChar w:fldCharType="separate"/>
        </w:r>
        <w:r w:rsidR="00AD44BE">
          <w:rPr>
            <w:noProof/>
            <w:webHidden/>
          </w:rPr>
          <w:t>207</w:t>
        </w:r>
        <w:r w:rsidR="00AD44BE">
          <w:rPr>
            <w:noProof/>
            <w:webHidden/>
          </w:rPr>
          <w:fldChar w:fldCharType="end"/>
        </w:r>
      </w:hyperlink>
    </w:p>
    <w:p w14:paraId="4587CD93"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56" w:history="1">
        <w:r w:rsidR="00AD44BE" w:rsidRPr="00822ED7">
          <w:rPr>
            <w:rStyle w:val="Lienhypertexte"/>
            <w:noProof/>
            <w:lang w:val="en-CA"/>
          </w:rPr>
          <w:t>9.1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Prefixes used in examples</w:t>
        </w:r>
        <w:r w:rsidR="00AD44BE">
          <w:rPr>
            <w:noProof/>
            <w:webHidden/>
          </w:rPr>
          <w:tab/>
        </w:r>
        <w:r w:rsidR="00AD44BE">
          <w:rPr>
            <w:noProof/>
            <w:webHidden/>
          </w:rPr>
          <w:fldChar w:fldCharType="begin"/>
        </w:r>
        <w:r w:rsidR="00AD44BE">
          <w:rPr>
            <w:noProof/>
            <w:webHidden/>
          </w:rPr>
          <w:instrText xml:space="preserve"> PAGEREF _Toc458154256 \h </w:instrText>
        </w:r>
        <w:r w:rsidR="00AD44BE">
          <w:rPr>
            <w:noProof/>
            <w:webHidden/>
          </w:rPr>
        </w:r>
        <w:r w:rsidR="00AD44BE">
          <w:rPr>
            <w:noProof/>
            <w:webHidden/>
          </w:rPr>
          <w:fldChar w:fldCharType="separate"/>
        </w:r>
        <w:r w:rsidR="00AD44BE">
          <w:rPr>
            <w:noProof/>
            <w:webHidden/>
          </w:rPr>
          <w:t>207</w:t>
        </w:r>
        <w:r w:rsidR="00AD44BE">
          <w:rPr>
            <w:noProof/>
            <w:webHidden/>
          </w:rPr>
          <w:fldChar w:fldCharType="end"/>
        </w:r>
      </w:hyperlink>
    </w:p>
    <w:p w14:paraId="05E65227"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57" w:history="1">
        <w:r w:rsidR="00AD44BE" w:rsidRPr="00822ED7">
          <w:rPr>
            <w:rStyle w:val="Lienhypertexte"/>
            <w:noProof/>
            <w:lang w:val="en-CA"/>
          </w:rPr>
          <w:t>9.2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GeoSciML Core XML Abstract Requirements Class (Normative)</w:t>
        </w:r>
        <w:r w:rsidR="00AD44BE">
          <w:rPr>
            <w:noProof/>
            <w:webHidden/>
          </w:rPr>
          <w:tab/>
        </w:r>
        <w:r w:rsidR="00AD44BE">
          <w:rPr>
            <w:noProof/>
            <w:webHidden/>
          </w:rPr>
          <w:fldChar w:fldCharType="begin"/>
        </w:r>
        <w:r w:rsidR="00AD44BE">
          <w:rPr>
            <w:noProof/>
            <w:webHidden/>
          </w:rPr>
          <w:instrText xml:space="preserve"> PAGEREF _Toc458154257 \h </w:instrText>
        </w:r>
        <w:r w:rsidR="00AD44BE">
          <w:rPr>
            <w:noProof/>
            <w:webHidden/>
          </w:rPr>
        </w:r>
        <w:r w:rsidR="00AD44BE">
          <w:rPr>
            <w:noProof/>
            <w:webHidden/>
          </w:rPr>
          <w:fldChar w:fldCharType="separate"/>
        </w:r>
        <w:r w:rsidR="00AD44BE">
          <w:rPr>
            <w:noProof/>
            <w:webHidden/>
          </w:rPr>
          <w:t>208</w:t>
        </w:r>
        <w:r w:rsidR="00AD44BE">
          <w:rPr>
            <w:noProof/>
            <w:webHidden/>
          </w:rPr>
          <w:fldChar w:fldCharType="end"/>
        </w:r>
      </w:hyperlink>
    </w:p>
    <w:p w14:paraId="6FEA5C29"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8" w:history="1">
        <w:r w:rsidR="00AD44BE" w:rsidRPr="00822ED7">
          <w:rPr>
            <w:rStyle w:val="Lienhypertexte"/>
            <w:noProof/>
            <w:lang w:val="en-CA" w:bidi="x-none"/>
          </w:rPr>
          <w:t>9.2.1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XML document validation</w:t>
        </w:r>
        <w:r w:rsidR="00AD44BE">
          <w:rPr>
            <w:noProof/>
            <w:webHidden/>
          </w:rPr>
          <w:tab/>
        </w:r>
        <w:r w:rsidR="00AD44BE">
          <w:rPr>
            <w:noProof/>
            <w:webHidden/>
          </w:rPr>
          <w:fldChar w:fldCharType="begin"/>
        </w:r>
        <w:r w:rsidR="00AD44BE">
          <w:rPr>
            <w:noProof/>
            <w:webHidden/>
          </w:rPr>
          <w:instrText xml:space="preserve"> PAGEREF _Toc458154258 \h </w:instrText>
        </w:r>
        <w:r w:rsidR="00AD44BE">
          <w:rPr>
            <w:noProof/>
            <w:webHidden/>
          </w:rPr>
        </w:r>
        <w:r w:rsidR="00AD44BE">
          <w:rPr>
            <w:noProof/>
            <w:webHidden/>
          </w:rPr>
          <w:fldChar w:fldCharType="separate"/>
        </w:r>
        <w:r w:rsidR="00AD44BE">
          <w:rPr>
            <w:noProof/>
            <w:webHidden/>
          </w:rPr>
          <w:t>209</w:t>
        </w:r>
        <w:r w:rsidR="00AD44BE">
          <w:rPr>
            <w:noProof/>
            <w:webHidden/>
          </w:rPr>
          <w:fldChar w:fldCharType="end"/>
        </w:r>
      </w:hyperlink>
    </w:p>
    <w:p w14:paraId="0CDE815E"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59" w:history="1">
        <w:r w:rsidR="00AD44BE" w:rsidRPr="00822ED7">
          <w:rPr>
            <w:rStyle w:val="Lienhypertexte"/>
            <w:noProof/>
            <w:lang w:val="en-CA" w:bidi="x-none"/>
          </w:rPr>
          <w:t>9.2.2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CodeList</w:t>
        </w:r>
        <w:r w:rsidR="00AD44BE">
          <w:rPr>
            <w:noProof/>
            <w:webHidden/>
          </w:rPr>
          <w:tab/>
        </w:r>
        <w:r w:rsidR="00AD44BE">
          <w:rPr>
            <w:noProof/>
            <w:webHidden/>
          </w:rPr>
          <w:fldChar w:fldCharType="begin"/>
        </w:r>
        <w:r w:rsidR="00AD44BE">
          <w:rPr>
            <w:noProof/>
            <w:webHidden/>
          </w:rPr>
          <w:instrText xml:space="preserve"> PAGEREF _Toc458154259 \h </w:instrText>
        </w:r>
        <w:r w:rsidR="00AD44BE">
          <w:rPr>
            <w:noProof/>
            <w:webHidden/>
          </w:rPr>
        </w:r>
        <w:r w:rsidR="00AD44BE">
          <w:rPr>
            <w:noProof/>
            <w:webHidden/>
          </w:rPr>
          <w:fldChar w:fldCharType="separate"/>
        </w:r>
        <w:r w:rsidR="00AD44BE">
          <w:rPr>
            <w:noProof/>
            <w:webHidden/>
          </w:rPr>
          <w:t>210</w:t>
        </w:r>
        <w:r w:rsidR="00AD44BE">
          <w:rPr>
            <w:noProof/>
            <w:webHidden/>
          </w:rPr>
          <w:fldChar w:fldCharType="end"/>
        </w:r>
      </w:hyperlink>
    </w:p>
    <w:p w14:paraId="4F1598FD"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0" w:history="1">
        <w:r w:rsidR="00AD44BE" w:rsidRPr="00822ED7">
          <w:rPr>
            <w:rStyle w:val="Lienhypertexte"/>
            <w:noProof/>
            <w:lang w:val="en-CA" w:bidi="x-none"/>
          </w:rPr>
          <w:t>9.2.3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Identifiers</w:t>
        </w:r>
        <w:r w:rsidR="00AD44BE">
          <w:rPr>
            <w:noProof/>
            <w:webHidden/>
          </w:rPr>
          <w:tab/>
        </w:r>
        <w:r w:rsidR="00AD44BE">
          <w:rPr>
            <w:noProof/>
            <w:webHidden/>
          </w:rPr>
          <w:fldChar w:fldCharType="begin"/>
        </w:r>
        <w:r w:rsidR="00AD44BE">
          <w:rPr>
            <w:noProof/>
            <w:webHidden/>
          </w:rPr>
          <w:instrText xml:space="preserve"> PAGEREF _Toc458154260 \h </w:instrText>
        </w:r>
        <w:r w:rsidR="00AD44BE">
          <w:rPr>
            <w:noProof/>
            <w:webHidden/>
          </w:rPr>
        </w:r>
        <w:r w:rsidR="00AD44BE">
          <w:rPr>
            <w:noProof/>
            <w:webHidden/>
          </w:rPr>
          <w:fldChar w:fldCharType="separate"/>
        </w:r>
        <w:r w:rsidR="00AD44BE">
          <w:rPr>
            <w:noProof/>
            <w:webHidden/>
          </w:rPr>
          <w:t>210</w:t>
        </w:r>
        <w:r w:rsidR="00AD44BE">
          <w:rPr>
            <w:noProof/>
            <w:webHidden/>
          </w:rPr>
          <w:fldChar w:fldCharType="end"/>
        </w:r>
      </w:hyperlink>
    </w:p>
    <w:p w14:paraId="0A9AF156"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1" w:history="1">
        <w:r w:rsidR="00AD44BE" w:rsidRPr="00822ED7">
          <w:rPr>
            <w:rStyle w:val="Lienhypertexte"/>
            <w:noProof/>
            <w:lang w:val="en-CA" w:bidi="x-none"/>
          </w:rPr>
          <w:t>9.2.4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Nillables or Voidables</w:t>
        </w:r>
        <w:r w:rsidR="00AD44BE">
          <w:rPr>
            <w:noProof/>
            <w:webHidden/>
          </w:rPr>
          <w:tab/>
        </w:r>
        <w:r w:rsidR="00AD44BE">
          <w:rPr>
            <w:noProof/>
            <w:webHidden/>
          </w:rPr>
          <w:fldChar w:fldCharType="begin"/>
        </w:r>
        <w:r w:rsidR="00AD44BE">
          <w:rPr>
            <w:noProof/>
            <w:webHidden/>
          </w:rPr>
          <w:instrText xml:space="preserve"> PAGEREF _Toc458154261 \h </w:instrText>
        </w:r>
        <w:r w:rsidR="00AD44BE">
          <w:rPr>
            <w:noProof/>
            <w:webHidden/>
          </w:rPr>
        </w:r>
        <w:r w:rsidR="00AD44BE">
          <w:rPr>
            <w:noProof/>
            <w:webHidden/>
          </w:rPr>
          <w:fldChar w:fldCharType="separate"/>
        </w:r>
        <w:r w:rsidR="00AD44BE">
          <w:rPr>
            <w:noProof/>
            <w:webHidden/>
          </w:rPr>
          <w:t>211</w:t>
        </w:r>
        <w:r w:rsidR="00AD44BE">
          <w:rPr>
            <w:noProof/>
            <w:webHidden/>
          </w:rPr>
          <w:fldChar w:fldCharType="end"/>
        </w:r>
      </w:hyperlink>
    </w:p>
    <w:p w14:paraId="75293865"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2" w:history="1">
        <w:r w:rsidR="00AD44BE" w:rsidRPr="00822ED7">
          <w:rPr>
            <w:rStyle w:val="Lienhypertexte"/>
            <w:noProof/>
            <w:lang w:val="en-CA" w:bidi="x-none"/>
          </w:rPr>
          <w:t>9.2.5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Date encoding</w:t>
        </w:r>
        <w:r w:rsidR="00AD44BE">
          <w:rPr>
            <w:noProof/>
            <w:webHidden/>
          </w:rPr>
          <w:tab/>
        </w:r>
        <w:r w:rsidR="00AD44BE">
          <w:rPr>
            <w:noProof/>
            <w:webHidden/>
          </w:rPr>
          <w:fldChar w:fldCharType="begin"/>
        </w:r>
        <w:r w:rsidR="00AD44BE">
          <w:rPr>
            <w:noProof/>
            <w:webHidden/>
          </w:rPr>
          <w:instrText xml:space="preserve"> PAGEREF _Toc458154262 \h </w:instrText>
        </w:r>
        <w:r w:rsidR="00AD44BE">
          <w:rPr>
            <w:noProof/>
            <w:webHidden/>
          </w:rPr>
        </w:r>
        <w:r w:rsidR="00AD44BE">
          <w:rPr>
            <w:noProof/>
            <w:webHidden/>
          </w:rPr>
          <w:fldChar w:fldCharType="separate"/>
        </w:r>
        <w:r w:rsidR="00AD44BE">
          <w:rPr>
            <w:noProof/>
            <w:webHidden/>
          </w:rPr>
          <w:t>211</w:t>
        </w:r>
        <w:r w:rsidR="00AD44BE">
          <w:rPr>
            <w:noProof/>
            <w:webHidden/>
          </w:rPr>
          <w:fldChar w:fldCharType="end"/>
        </w:r>
      </w:hyperlink>
    </w:p>
    <w:p w14:paraId="496577D2"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3" w:history="1">
        <w:r w:rsidR="00AD44BE" w:rsidRPr="00822ED7">
          <w:rPr>
            <w:rStyle w:val="Lienhypertexte"/>
            <w:noProof/>
            <w:lang w:val="en-CA"/>
          </w:rPr>
          <w:t>9.3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Basic XML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_Toc458154263 \h </w:instrText>
        </w:r>
        <w:r w:rsidR="00AD44BE">
          <w:rPr>
            <w:noProof/>
            <w:webHidden/>
          </w:rPr>
        </w:r>
        <w:r w:rsidR="00AD44BE">
          <w:rPr>
            <w:noProof/>
            <w:webHidden/>
          </w:rPr>
          <w:fldChar w:fldCharType="separate"/>
        </w:r>
        <w:r w:rsidR="00AD44BE">
          <w:rPr>
            <w:noProof/>
            <w:webHidden/>
          </w:rPr>
          <w:t>212</w:t>
        </w:r>
        <w:r w:rsidR="00AD44BE">
          <w:rPr>
            <w:noProof/>
            <w:webHidden/>
          </w:rPr>
          <w:fldChar w:fldCharType="end"/>
        </w:r>
      </w:hyperlink>
    </w:p>
    <w:p w14:paraId="54B29A2A"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64" w:history="1">
        <w:r w:rsidR="00AD44BE" w:rsidRPr="00822ED7">
          <w:rPr>
            <w:rStyle w:val="Lienhypertexte"/>
            <w:noProof/>
            <w:lang w:bidi="x-none"/>
          </w:rPr>
          <w:t>9.3.1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relatedFeature</w:t>
        </w:r>
        <w:r w:rsidR="00AD44BE">
          <w:rPr>
            <w:noProof/>
            <w:webHidden/>
          </w:rPr>
          <w:tab/>
        </w:r>
        <w:r w:rsidR="00AD44BE">
          <w:rPr>
            <w:noProof/>
            <w:webHidden/>
          </w:rPr>
          <w:fldChar w:fldCharType="begin"/>
        </w:r>
        <w:r w:rsidR="00AD44BE">
          <w:rPr>
            <w:noProof/>
            <w:webHidden/>
          </w:rPr>
          <w:instrText xml:space="preserve"> PAGEREF _Toc458154264 \h </w:instrText>
        </w:r>
        <w:r w:rsidR="00AD44BE">
          <w:rPr>
            <w:noProof/>
            <w:webHidden/>
          </w:rPr>
        </w:r>
        <w:r w:rsidR="00AD44BE">
          <w:rPr>
            <w:noProof/>
            <w:webHidden/>
          </w:rPr>
          <w:fldChar w:fldCharType="separate"/>
        </w:r>
        <w:r w:rsidR="00AD44BE">
          <w:rPr>
            <w:noProof/>
            <w:webHidden/>
          </w:rPr>
          <w:t>213</w:t>
        </w:r>
        <w:r w:rsidR="00AD44BE">
          <w:rPr>
            <w:noProof/>
            <w:webHidden/>
          </w:rPr>
          <w:fldChar w:fldCharType="end"/>
        </w:r>
      </w:hyperlink>
    </w:p>
    <w:p w14:paraId="62D12628"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5" w:history="1">
        <w:r w:rsidR="00AD44BE" w:rsidRPr="00822ED7">
          <w:rPr>
            <w:rStyle w:val="Lienhypertexte"/>
            <w:noProof/>
            <w:lang w:val="en-CA"/>
          </w:rPr>
          <w:t>9.4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Extension XML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_Toc458154265 \h </w:instrText>
        </w:r>
        <w:r w:rsidR="00AD44BE">
          <w:rPr>
            <w:noProof/>
            <w:webHidden/>
          </w:rPr>
        </w:r>
        <w:r w:rsidR="00AD44BE">
          <w:rPr>
            <w:noProof/>
            <w:webHidden/>
          </w:rPr>
          <w:fldChar w:fldCharType="separate"/>
        </w:r>
        <w:r w:rsidR="00AD44BE">
          <w:rPr>
            <w:noProof/>
            <w:webHidden/>
          </w:rPr>
          <w:t>213</w:t>
        </w:r>
        <w:r w:rsidR="00AD44BE">
          <w:rPr>
            <w:noProof/>
            <w:webHidden/>
          </w:rPr>
          <w:fldChar w:fldCharType="end"/>
        </w:r>
      </w:hyperlink>
    </w:p>
    <w:p w14:paraId="0CB1B1C3"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6" w:history="1">
        <w:r w:rsidR="00AD44BE" w:rsidRPr="00822ED7">
          <w:rPr>
            <w:rStyle w:val="Lienhypertexte"/>
            <w:noProof/>
            <w:lang w:val="en-CA"/>
          </w:rPr>
          <w:t>9.5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Geologic Time XML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_Toc458154266 \h </w:instrText>
        </w:r>
        <w:r w:rsidR="00AD44BE">
          <w:rPr>
            <w:noProof/>
            <w:webHidden/>
          </w:rPr>
        </w:r>
        <w:r w:rsidR="00AD44BE">
          <w:rPr>
            <w:noProof/>
            <w:webHidden/>
          </w:rPr>
          <w:fldChar w:fldCharType="separate"/>
        </w:r>
        <w:r w:rsidR="00AD44BE">
          <w:rPr>
            <w:noProof/>
            <w:webHidden/>
          </w:rPr>
          <w:t>214</w:t>
        </w:r>
        <w:r w:rsidR="00AD44BE">
          <w:rPr>
            <w:noProof/>
            <w:webHidden/>
          </w:rPr>
          <w:fldChar w:fldCharType="end"/>
        </w:r>
      </w:hyperlink>
    </w:p>
    <w:p w14:paraId="17FD4887"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7" w:history="1">
        <w:r w:rsidR="00AD44BE" w:rsidRPr="00822ED7">
          <w:rPr>
            <w:rStyle w:val="Lienhypertexte"/>
            <w:noProof/>
            <w:lang w:val="en-CA"/>
          </w:rPr>
          <w:t>9.6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Borehole XML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_Toc458154267 \h </w:instrText>
        </w:r>
        <w:r w:rsidR="00AD44BE">
          <w:rPr>
            <w:noProof/>
            <w:webHidden/>
          </w:rPr>
        </w:r>
        <w:r w:rsidR="00AD44BE">
          <w:rPr>
            <w:noProof/>
            <w:webHidden/>
          </w:rPr>
          <w:fldChar w:fldCharType="separate"/>
        </w:r>
        <w:r w:rsidR="00AD44BE">
          <w:rPr>
            <w:noProof/>
            <w:webHidden/>
          </w:rPr>
          <w:t>215</w:t>
        </w:r>
        <w:r w:rsidR="00AD44BE">
          <w:rPr>
            <w:noProof/>
            <w:webHidden/>
          </w:rPr>
          <w:fldChar w:fldCharType="end"/>
        </w:r>
      </w:hyperlink>
    </w:p>
    <w:p w14:paraId="6AD42FD8"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8" w:history="1">
        <w:r w:rsidR="00AD44BE" w:rsidRPr="00822ED7">
          <w:rPr>
            <w:rStyle w:val="Lienhypertexte"/>
            <w:noProof/>
            <w:lang w:val="en-CA"/>
          </w:rPr>
          <w:t>9.7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 xml:space="preserve">GeoSciML Laboratory XML Analysis Requirements Class </w:t>
        </w:r>
        <w:r w:rsidR="00AD44BE" w:rsidRPr="00822ED7">
          <w:rPr>
            <w:rStyle w:val="Lienhypertexte"/>
            <w:noProof/>
          </w:rPr>
          <w:t>(Normative)</w:t>
        </w:r>
        <w:r w:rsidR="00AD44BE">
          <w:rPr>
            <w:noProof/>
            <w:webHidden/>
          </w:rPr>
          <w:tab/>
        </w:r>
        <w:r w:rsidR="00AD44BE">
          <w:rPr>
            <w:noProof/>
            <w:webHidden/>
          </w:rPr>
          <w:fldChar w:fldCharType="begin"/>
        </w:r>
        <w:r w:rsidR="00AD44BE">
          <w:rPr>
            <w:noProof/>
            <w:webHidden/>
          </w:rPr>
          <w:instrText xml:space="preserve"> PAGEREF _Toc458154268 \h </w:instrText>
        </w:r>
        <w:r w:rsidR="00AD44BE">
          <w:rPr>
            <w:noProof/>
            <w:webHidden/>
          </w:rPr>
        </w:r>
        <w:r w:rsidR="00AD44BE">
          <w:rPr>
            <w:noProof/>
            <w:webHidden/>
          </w:rPr>
          <w:fldChar w:fldCharType="separate"/>
        </w:r>
        <w:r w:rsidR="00AD44BE">
          <w:rPr>
            <w:noProof/>
            <w:webHidden/>
          </w:rPr>
          <w:t>215</w:t>
        </w:r>
        <w:r w:rsidR="00AD44BE">
          <w:rPr>
            <w:noProof/>
            <w:webHidden/>
          </w:rPr>
          <w:fldChar w:fldCharType="end"/>
        </w:r>
      </w:hyperlink>
    </w:p>
    <w:p w14:paraId="693C5246"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69" w:history="1">
        <w:r w:rsidR="00AD44BE" w:rsidRPr="00822ED7">
          <w:rPr>
            <w:rStyle w:val="Lienhypertexte"/>
            <w:noProof/>
            <w:lang w:val="en-CA"/>
          </w:rPr>
          <w:t>9.8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Abstract GeoSciML lite XML Requirements Class (Normative)</w:t>
        </w:r>
        <w:r w:rsidR="00AD44BE">
          <w:rPr>
            <w:noProof/>
            <w:webHidden/>
          </w:rPr>
          <w:tab/>
        </w:r>
        <w:r w:rsidR="00AD44BE">
          <w:rPr>
            <w:noProof/>
            <w:webHidden/>
          </w:rPr>
          <w:fldChar w:fldCharType="begin"/>
        </w:r>
        <w:r w:rsidR="00AD44BE">
          <w:rPr>
            <w:noProof/>
            <w:webHidden/>
          </w:rPr>
          <w:instrText xml:space="preserve"> PAGEREF _Toc458154269 \h </w:instrText>
        </w:r>
        <w:r w:rsidR="00AD44BE">
          <w:rPr>
            <w:noProof/>
            <w:webHidden/>
          </w:rPr>
        </w:r>
        <w:r w:rsidR="00AD44BE">
          <w:rPr>
            <w:noProof/>
            <w:webHidden/>
          </w:rPr>
          <w:fldChar w:fldCharType="separate"/>
        </w:r>
        <w:r w:rsidR="00AD44BE">
          <w:rPr>
            <w:noProof/>
            <w:webHidden/>
          </w:rPr>
          <w:t>217</w:t>
        </w:r>
        <w:r w:rsidR="00AD44BE">
          <w:rPr>
            <w:noProof/>
            <w:webHidden/>
          </w:rPr>
          <w:fldChar w:fldCharType="end"/>
        </w:r>
      </w:hyperlink>
    </w:p>
    <w:p w14:paraId="4A2D3B58"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70" w:history="1">
        <w:r w:rsidR="00AD44BE" w:rsidRPr="00822ED7">
          <w:rPr>
            <w:rStyle w:val="Lienhypertexte"/>
            <w:noProof/>
            <w:lang w:val="en-CA" w:bidi="x-none"/>
          </w:rPr>
          <w:t>9.8.1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Simple Feature</w:t>
        </w:r>
        <w:r w:rsidR="00AD44BE">
          <w:rPr>
            <w:noProof/>
            <w:webHidden/>
          </w:rPr>
          <w:tab/>
        </w:r>
        <w:r w:rsidR="00AD44BE">
          <w:rPr>
            <w:noProof/>
            <w:webHidden/>
          </w:rPr>
          <w:fldChar w:fldCharType="begin"/>
        </w:r>
        <w:r w:rsidR="00AD44BE">
          <w:rPr>
            <w:noProof/>
            <w:webHidden/>
          </w:rPr>
          <w:instrText xml:space="preserve"> PAGEREF _Toc458154270 \h </w:instrText>
        </w:r>
        <w:r w:rsidR="00AD44BE">
          <w:rPr>
            <w:noProof/>
            <w:webHidden/>
          </w:rPr>
        </w:r>
        <w:r w:rsidR="00AD44BE">
          <w:rPr>
            <w:noProof/>
            <w:webHidden/>
          </w:rPr>
          <w:fldChar w:fldCharType="separate"/>
        </w:r>
        <w:r w:rsidR="00AD44BE">
          <w:rPr>
            <w:noProof/>
            <w:webHidden/>
          </w:rPr>
          <w:t>217</w:t>
        </w:r>
        <w:r w:rsidR="00AD44BE">
          <w:rPr>
            <w:noProof/>
            <w:webHidden/>
          </w:rPr>
          <w:fldChar w:fldCharType="end"/>
        </w:r>
      </w:hyperlink>
    </w:p>
    <w:p w14:paraId="444A78BC"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71" w:history="1">
        <w:r w:rsidR="00AD44BE" w:rsidRPr="00822ED7">
          <w:rPr>
            <w:rStyle w:val="Lienhypertexte"/>
            <w:noProof/>
            <w:lang w:bidi="x-none"/>
          </w:rPr>
          <w:t>9.8.2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Simple Content</w:t>
        </w:r>
        <w:r w:rsidR="00AD44BE">
          <w:rPr>
            <w:noProof/>
            <w:webHidden/>
          </w:rPr>
          <w:tab/>
        </w:r>
        <w:r w:rsidR="00AD44BE">
          <w:rPr>
            <w:noProof/>
            <w:webHidden/>
          </w:rPr>
          <w:fldChar w:fldCharType="begin"/>
        </w:r>
        <w:r w:rsidR="00AD44BE">
          <w:rPr>
            <w:noProof/>
            <w:webHidden/>
          </w:rPr>
          <w:instrText xml:space="preserve"> PAGEREF _Toc458154271 \h </w:instrText>
        </w:r>
        <w:r w:rsidR="00AD44BE">
          <w:rPr>
            <w:noProof/>
            <w:webHidden/>
          </w:rPr>
        </w:r>
        <w:r w:rsidR="00AD44BE">
          <w:rPr>
            <w:noProof/>
            <w:webHidden/>
          </w:rPr>
          <w:fldChar w:fldCharType="separate"/>
        </w:r>
        <w:r w:rsidR="00AD44BE">
          <w:rPr>
            <w:noProof/>
            <w:webHidden/>
          </w:rPr>
          <w:t>218</w:t>
        </w:r>
        <w:r w:rsidR="00AD44BE">
          <w:rPr>
            <w:noProof/>
            <w:webHidden/>
          </w:rPr>
          <w:fldChar w:fldCharType="end"/>
        </w:r>
      </w:hyperlink>
    </w:p>
    <w:p w14:paraId="78068EFF" w14:textId="77777777" w:rsidR="00AD44BE" w:rsidRDefault="006214BC">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8154272" w:history="1">
        <w:r w:rsidR="00AD44BE" w:rsidRPr="00822ED7">
          <w:rPr>
            <w:rStyle w:val="Lienhypertexte"/>
            <w:noProof/>
            <w:lang w:bidi="x-none"/>
          </w:rPr>
          <w:t>9.8.3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User Defined Namespaces</w:t>
        </w:r>
        <w:r w:rsidR="00AD44BE">
          <w:rPr>
            <w:noProof/>
            <w:webHidden/>
          </w:rPr>
          <w:tab/>
        </w:r>
        <w:r w:rsidR="00AD44BE">
          <w:rPr>
            <w:noProof/>
            <w:webHidden/>
          </w:rPr>
          <w:fldChar w:fldCharType="begin"/>
        </w:r>
        <w:r w:rsidR="00AD44BE">
          <w:rPr>
            <w:noProof/>
            <w:webHidden/>
          </w:rPr>
          <w:instrText xml:space="preserve"> PAGEREF _Toc458154272 \h </w:instrText>
        </w:r>
        <w:r w:rsidR="00AD44BE">
          <w:rPr>
            <w:noProof/>
            <w:webHidden/>
          </w:rPr>
        </w:r>
        <w:r w:rsidR="00AD44BE">
          <w:rPr>
            <w:noProof/>
            <w:webHidden/>
          </w:rPr>
          <w:fldChar w:fldCharType="separate"/>
        </w:r>
        <w:r w:rsidR="00AD44BE">
          <w:rPr>
            <w:noProof/>
            <w:webHidden/>
          </w:rPr>
          <w:t>218</w:t>
        </w:r>
        <w:r w:rsidR="00AD44BE">
          <w:rPr>
            <w:noProof/>
            <w:webHidden/>
          </w:rPr>
          <w:fldChar w:fldCharType="end"/>
        </w:r>
      </w:hyperlink>
    </w:p>
    <w:p w14:paraId="2EA8D083"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3" w:history="1">
        <w:r w:rsidR="00AD44BE" w:rsidRPr="00822ED7">
          <w:rPr>
            <w:rStyle w:val="Lienhypertexte"/>
            <w:noProof/>
          </w:rPr>
          <w:t>9.9</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GeoSciML Lite GML 3.1 profile (Normative)</w:t>
        </w:r>
        <w:r w:rsidR="00AD44BE">
          <w:rPr>
            <w:noProof/>
            <w:webHidden/>
          </w:rPr>
          <w:tab/>
        </w:r>
        <w:r w:rsidR="00AD44BE">
          <w:rPr>
            <w:noProof/>
            <w:webHidden/>
          </w:rPr>
          <w:fldChar w:fldCharType="begin"/>
        </w:r>
        <w:r w:rsidR="00AD44BE">
          <w:rPr>
            <w:noProof/>
            <w:webHidden/>
          </w:rPr>
          <w:instrText xml:space="preserve"> PAGEREF _Toc458154273 \h </w:instrText>
        </w:r>
        <w:r w:rsidR="00AD44BE">
          <w:rPr>
            <w:noProof/>
            <w:webHidden/>
          </w:rPr>
        </w:r>
        <w:r w:rsidR="00AD44BE">
          <w:rPr>
            <w:noProof/>
            <w:webHidden/>
          </w:rPr>
          <w:fldChar w:fldCharType="separate"/>
        </w:r>
        <w:r w:rsidR="00AD44BE">
          <w:rPr>
            <w:noProof/>
            <w:webHidden/>
          </w:rPr>
          <w:t>219</w:t>
        </w:r>
        <w:r w:rsidR="00AD44BE">
          <w:rPr>
            <w:noProof/>
            <w:webHidden/>
          </w:rPr>
          <w:fldChar w:fldCharType="end"/>
        </w:r>
      </w:hyperlink>
    </w:p>
    <w:p w14:paraId="1D53FF71" w14:textId="77777777" w:rsidR="00AD44BE" w:rsidRDefault="006214BC">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154274" w:history="1">
        <w:r w:rsidR="00AD44BE" w:rsidRPr="00822ED7">
          <w:rPr>
            <w:rStyle w:val="Lienhypertexte"/>
            <w:noProof/>
            <w:lang w:val="en-CA"/>
          </w:rPr>
          <w:t>10.</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Media Types for any data encoding(s)</w:t>
        </w:r>
        <w:r w:rsidR="00AD44BE">
          <w:rPr>
            <w:noProof/>
            <w:webHidden/>
          </w:rPr>
          <w:tab/>
        </w:r>
        <w:r w:rsidR="00AD44BE">
          <w:rPr>
            <w:noProof/>
            <w:webHidden/>
          </w:rPr>
          <w:fldChar w:fldCharType="begin"/>
        </w:r>
        <w:r w:rsidR="00AD44BE">
          <w:rPr>
            <w:noProof/>
            <w:webHidden/>
          </w:rPr>
          <w:instrText xml:space="preserve"> PAGEREF _Toc458154274 \h </w:instrText>
        </w:r>
        <w:r w:rsidR="00AD44BE">
          <w:rPr>
            <w:noProof/>
            <w:webHidden/>
          </w:rPr>
        </w:r>
        <w:r w:rsidR="00AD44BE">
          <w:rPr>
            <w:noProof/>
            <w:webHidden/>
          </w:rPr>
          <w:fldChar w:fldCharType="separate"/>
        </w:r>
        <w:r w:rsidR="00AD44BE">
          <w:rPr>
            <w:noProof/>
            <w:webHidden/>
          </w:rPr>
          <w:t>220</w:t>
        </w:r>
        <w:r w:rsidR="00AD44BE">
          <w:rPr>
            <w:noProof/>
            <w:webHidden/>
          </w:rPr>
          <w:fldChar w:fldCharType="end"/>
        </w:r>
      </w:hyperlink>
    </w:p>
    <w:p w14:paraId="3A7B6153" w14:textId="77777777" w:rsidR="00AD44BE" w:rsidRDefault="006214BC">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8154275" w:history="1">
        <w:r w:rsidR="00AD44BE" w:rsidRPr="00822ED7">
          <w:rPr>
            <w:rStyle w:val="Lienhypertexte"/>
            <w:noProof/>
            <w:lang w:val="en-CA"/>
          </w:rPr>
          <w:t>11.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Abbreviations and Acronyms</w:t>
        </w:r>
        <w:r w:rsidR="00AD44BE">
          <w:rPr>
            <w:noProof/>
            <w:webHidden/>
          </w:rPr>
          <w:tab/>
        </w:r>
        <w:r w:rsidR="00AD44BE">
          <w:rPr>
            <w:noProof/>
            <w:webHidden/>
          </w:rPr>
          <w:fldChar w:fldCharType="begin"/>
        </w:r>
        <w:r w:rsidR="00AD44BE">
          <w:rPr>
            <w:noProof/>
            <w:webHidden/>
          </w:rPr>
          <w:instrText xml:space="preserve"> PAGEREF _Toc458154275 \h </w:instrText>
        </w:r>
        <w:r w:rsidR="00AD44BE">
          <w:rPr>
            <w:noProof/>
            <w:webHidden/>
          </w:rPr>
        </w:r>
        <w:r w:rsidR="00AD44BE">
          <w:rPr>
            <w:noProof/>
            <w:webHidden/>
          </w:rPr>
          <w:fldChar w:fldCharType="separate"/>
        </w:r>
        <w:r w:rsidR="00AD44BE">
          <w:rPr>
            <w:noProof/>
            <w:webHidden/>
          </w:rPr>
          <w:t>221</w:t>
        </w:r>
        <w:r w:rsidR="00AD44BE">
          <w:rPr>
            <w:noProof/>
            <w:webHidden/>
          </w:rPr>
          <w:fldChar w:fldCharType="end"/>
        </w:r>
      </w:hyperlink>
    </w:p>
    <w:p w14:paraId="2A518DBD" w14:textId="77777777" w:rsidR="00AD44BE" w:rsidRDefault="006214BC">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154276" w:history="1">
        <w:r w:rsidR="00AD44BE" w:rsidRPr="00822ED7">
          <w:rPr>
            <w:rStyle w:val="Lienhypertexte"/>
            <w:noProof/>
          </w:rPr>
          <w:t>Annex A.</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classes</w:t>
        </w:r>
        <w:r w:rsidR="00AD44BE">
          <w:rPr>
            <w:noProof/>
            <w:webHidden/>
          </w:rPr>
          <w:tab/>
        </w:r>
        <w:r w:rsidR="00AD44BE">
          <w:rPr>
            <w:noProof/>
            <w:webHidden/>
          </w:rPr>
          <w:fldChar w:fldCharType="begin"/>
        </w:r>
        <w:r w:rsidR="00AD44BE">
          <w:rPr>
            <w:noProof/>
            <w:webHidden/>
          </w:rPr>
          <w:instrText xml:space="preserve"> PAGEREF _Toc458154276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15B7444F"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7" w:history="1">
        <w:r w:rsidR="00AD44BE" w:rsidRPr="00822ED7">
          <w:rPr>
            <w:rStyle w:val="Lienhypertexte"/>
            <w:noProof/>
          </w:rPr>
          <w:t>A.1.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Conceptual</w:t>
        </w:r>
        <w:r w:rsidR="00AD44BE">
          <w:rPr>
            <w:noProof/>
            <w:webHidden/>
          </w:rPr>
          <w:tab/>
        </w:r>
        <w:r w:rsidR="00AD44BE">
          <w:rPr>
            <w:noProof/>
            <w:webHidden/>
          </w:rPr>
          <w:fldChar w:fldCharType="begin"/>
        </w:r>
        <w:r w:rsidR="00AD44BE">
          <w:rPr>
            <w:noProof/>
            <w:webHidden/>
          </w:rPr>
          <w:instrText xml:space="preserve"> PAGEREF _Toc458154277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32C44A77"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8" w:history="1">
        <w:r w:rsidR="00AD44BE" w:rsidRPr="00822ED7">
          <w:rPr>
            <w:rStyle w:val="Lienhypertexte"/>
            <w:noProof/>
          </w:rPr>
          <w:t>A.2.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Core Abstract</w:t>
        </w:r>
        <w:r w:rsidR="00AD44BE">
          <w:rPr>
            <w:noProof/>
            <w:webHidden/>
          </w:rPr>
          <w:tab/>
        </w:r>
        <w:r w:rsidR="00AD44BE">
          <w:rPr>
            <w:noProof/>
            <w:webHidden/>
          </w:rPr>
          <w:fldChar w:fldCharType="begin"/>
        </w:r>
        <w:r w:rsidR="00AD44BE">
          <w:rPr>
            <w:noProof/>
            <w:webHidden/>
          </w:rPr>
          <w:instrText xml:space="preserve"> PAGEREF _Toc458154278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2F6980D0"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79" w:history="1">
        <w:r w:rsidR="00AD44BE" w:rsidRPr="00822ED7">
          <w:rPr>
            <w:rStyle w:val="Lienhypertexte"/>
            <w:noProof/>
          </w:rPr>
          <w:t>A.3.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Linked Open Data</w:t>
        </w:r>
        <w:r w:rsidR="00AD44BE">
          <w:rPr>
            <w:noProof/>
            <w:webHidden/>
          </w:rPr>
          <w:tab/>
        </w:r>
        <w:r w:rsidR="00AD44BE">
          <w:rPr>
            <w:noProof/>
            <w:webHidden/>
          </w:rPr>
          <w:fldChar w:fldCharType="begin"/>
        </w:r>
        <w:r w:rsidR="00AD44BE">
          <w:rPr>
            <w:noProof/>
            <w:webHidden/>
          </w:rPr>
          <w:instrText xml:space="preserve"> PAGEREF _Toc458154279 \h </w:instrText>
        </w:r>
        <w:r w:rsidR="00AD44BE">
          <w:rPr>
            <w:noProof/>
            <w:webHidden/>
          </w:rPr>
        </w:r>
        <w:r w:rsidR="00AD44BE">
          <w:rPr>
            <w:noProof/>
            <w:webHidden/>
          </w:rPr>
          <w:fldChar w:fldCharType="separate"/>
        </w:r>
        <w:r w:rsidR="00AD44BE">
          <w:rPr>
            <w:noProof/>
            <w:webHidden/>
          </w:rPr>
          <w:t>224</w:t>
        </w:r>
        <w:r w:rsidR="00AD44BE">
          <w:rPr>
            <w:noProof/>
            <w:webHidden/>
          </w:rPr>
          <w:fldChar w:fldCharType="end"/>
        </w:r>
      </w:hyperlink>
    </w:p>
    <w:p w14:paraId="7D7F6D45"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0" w:history="1">
        <w:r w:rsidR="00AD44BE" w:rsidRPr="00822ED7">
          <w:rPr>
            <w:rStyle w:val="Lienhypertexte"/>
            <w:noProof/>
          </w:rPr>
          <w:t>A.4.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Basic Logical Model</w:t>
        </w:r>
        <w:r w:rsidR="00AD44BE">
          <w:rPr>
            <w:noProof/>
            <w:webHidden/>
          </w:rPr>
          <w:tab/>
        </w:r>
        <w:r w:rsidR="00AD44BE">
          <w:rPr>
            <w:noProof/>
            <w:webHidden/>
          </w:rPr>
          <w:fldChar w:fldCharType="begin"/>
        </w:r>
        <w:r w:rsidR="00AD44BE">
          <w:rPr>
            <w:noProof/>
            <w:webHidden/>
          </w:rPr>
          <w:instrText xml:space="preserve"> PAGEREF _Toc458154280 \h </w:instrText>
        </w:r>
        <w:r w:rsidR="00AD44BE">
          <w:rPr>
            <w:noProof/>
            <w:webHidden/>
          </w:rPr>
        </w:r>
        <w:r w:rsidR="00AD44BE">
          <w:rPr>
            <w:noProof/>
            <w:webHidden/>
          </w:rPr>
          <w:fldChar w:fldCharType="separate"/>
        </w:r>
        <w:r w:rsidR="00AD44BE">
          <w:rPr>
            <w:noProof/>
            <w:webHidden/>
          </w:rPr>
          <w:t>225</w:t>
        </w:r>
        <w:r w:rsidR="00AD44BE">
          <w:rPr>
            <w:noProof/>
            <w:webHidden/>
          </w:rPr>
          <w:fldChar w:fldCharType="end"/>
        </w:r>
      </w:hyperlink>
    </w:p>
    <w:p w14:paraId="1C8FFBBC"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1" w:history="1">
        <w:r w:rsidR="00AD44BE" w:rsidRPr="00822ED7">
          <w:rPr>
            <w:rStyle w:val="Lienhypertexte"/>
            <w:noProof/>
          </w:rPr>
          <w:t>A.5.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Extension Logical Model</w:t>
        </w:r>
        <w:r w:rsidR="00AD44BE">
          <w:rPr>
            <w:noProof/>
            <w:webHidden/>
          </w:rPr>
          <w:tab/>
        </w:r>
        <w:r w:rsidR="00AD44BE">
          <w:rPr>
            <w:noProof/>
            <w:webHidden/>
          </w:rPr>
          <w:fldChar w:fldCharType="begin"/>
        </w:r>
        <w:r w:rsidR="00AD44BE">
          <w:rPr>
            <w:noProof/>
            <w:webHidden/>
          </w:rPr>
          <w:instrText xml:space="preserve"> PAGEREF _Toc458154281 \h </w:instrText>
        </w:r>
        <w:r w:rsidR="00AD44BE">
          <w:rPr>
            <w:noProof/>
            <w:webHidden/>
          </w:rPr>
        </w:r>
        <w:r w:rsidR="00AD44BE">
          <w:rPr>
            <w:noProof/>
            <w:webHidden/>
          </w:rPr>
          <w:fldChar w:fldCharType="separate"/>
        </w:r>
        <w:r w:rsidR="00AD44BE">
          <w:rPr>
            <w:noProof/>
            <w:webHidden/>
          </w:rPr>
          <w:t>227</w:t>
        </w:r>
        <w:r w:rsidR="00AD44BE">
          <w:rPr>
            <w:noProof/>
            <w:webHidden/>
          </w:rPr>
          <w:fldChar w:fldCharType="end"/>
        </w:r>
      </w:hyperlink>
    </w:p>
    <w:p w14:paraId="5AB924F3"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2" w:history="1">
        <w:r w:rsidR="00AD44BE" w:rsidRPr="00822ED7">
          <w:rPr>
            <w:rStyle w:val="Lienhypertexte"/>
            <w:noProof/>
          </w:rPr>
          <w:t>A.6.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Time-Scale Logical Model</w:t>
        </w:r>
        <w:r w:rsidR="00AD44BE">
          <w:rPr>
            <w:noProof/>
            <w:webHidden/>
          </w:rPr>
          <w:tab/>
        </w:r>
        <w:r w:rsidR="00AD44BE">
          <w:rPr>
            <w:noProof/>
            <w:webHidden/>
          </w:rPr>
          <w:fldChar w:fldCharType="begin"/>
        </w:r>
        <w:r w:rsidR="00AD44BE">
          <w:rPr>
            <w:noProof/>
            <w:webHidden/>
          </w:rPr>
          <w:instrText xml:space="preserve"> PAGEREF _Toc458154282 \h </w:instrText>
        </w:r>
        <w:r w:rsidR="00AD44BE">
          <w:rPr>
            <w:noProof/>
            <w:webHidden/>
          </w:rPr>
        </w:r>
        <w:r w:rsidR="00AD44BE">
          <w:rPr>
            <w:noProof/>
            <w:webHidden/>
          </w:rPr>
          <w:fldChar w:fldCharType="separate"/>
        </w:r>
        <w:r w:rsidR="00AD44BE">
          <w:rPr>
            <w:noProof/>
            <w:webHidden/>
          </w:rPr>
          <w:t>228</w:t>
        </w:r>
        <w:r w:rsidR="00AD44BE">
          <w:rPr>
            <w:noProof/>
            <w:webHidden/>
          </w:rPr>
          <w:fldChar w:fldCharType="end"/>
        </w:r>
      </w:hyperlink>
    </w:p>
    <w:p w14:paraId="0BCB6D53"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3" w:history="1">
        <w:r w:rsidR="00AD44BE" w:rsidRPr="00822ED7">
          <w:rPr>
            <w:rStyle w:val="Lienhypertexte"/>
            <w:noProof/>
          </w:rPr>
          <w:t>A.7.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Borehole Logical Model</w:t>
        </w:r>
        <w:r w:rsidR="00AD44BE">
          <w:rPr>
            <w:noProof/>
            <w:webHidden/>
          </w:rPr>
          <w:tab/>
        </w:r>
        <w:r w:rsidR="00AD44BE">
          <w:rPr>
            <w:noProof/>
            <w:webHidden/>
          </w:rPr>
          <w:fldChar w:fldCharType="begin"/>
        </w:r>
        <w:r w:rsidR="00AD44BE">
          <w:rPr>
            <w:noProof/>
            <w:webHidden/>
          </w:rPr>
          <w:instrText xml:space="preserve"> PAGEREF _Toc458154283 \h </w:instrText>
        </w:r>
        <w:r w:rsidR="00AD44BE">
          <w:rPr>
            <w:noProof/>
            <w:webHidden/>
          </w:rPr>
        </w:r>
        <w:r w:rsidR="00AD44BE">
          <w:rPr>
            <w:noProof/>
            <w:webHidden/>
          </w:rPr>
          <w:fldChar w:fldCharType="separate"/>
        </w:r>
        <w:r w:rsidR="00AD44BE">
          <w:rPr>
            <w:noProof/>
            <w:webHidden/>
          </w:rPr>
          <w:t>229</w:t>
        </w:r>
        <w:r w:rsidR="00AD44BE">
          <w:rPr>
            <w:noProof/>
            <w:webHidden/>
          </w:rPr>
          <w:fldChar w:fldCharType="end"/>
        </w:r>
      </w:hyperlink>
    </w:p>
    <w:p w14:paraId="162DC3F9"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4" w:history="1">
        <w:r w:rsidR="00AD44BE" w:rsidRPr="00822ED7">
          <w:rPr>
            <w:rStyle w:val="Lienhypertexte"/>
            <w:noProof/>
          </w:rPr>
          <w:t>A.8.</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Lab Analysis Logical Model</w:t>
        </w:r>
        <w:r w:rsidR="00AD44BE">
          <w:rPr>
            <w:noProof/>
            <w:webHidden/>
          </w:rPr>
          <w:tab/>
        </w:r>
        <w:r w:rsidR="00AD44BE">
          <w:rPr>
            <w:noProof/>
            <w:webHidden/>
          </w:rPr>
          <w:fldChar w:fldCharType="begin"/>
        </w:r>
        <w:r w:rsidR="00AD44BE">
          <w:rPr>
            <w:noProof/>
            <w:webHidden/>
          </w:rPr>
          <w:instrText xml:space="preserve"> PAGEREF _Toc458154284 \h </w:instrText>
        </w:r>
        <w:r w:rsidR="00AD44BE">
          <w:rPr>
            <w:noProof/>
            <w:webHidden/>
          </w:rPr>
        </w:r>
        <w:r w:rsidR="00AD44BE">
          <w:rPr>
            <w:noProof/>
            <w:webHidden/>
          </w:rPr>
          <w:fldChar w:fldCharType="separate"/>
        </w:r>
        <w:r w:rsidR="00AD44BE">
          <w:rPr>
            <w:noProof/>
            <w:webHidden/>
          </w:rPr>
          <w:t>232</w:t>
        </w:r>
        <w:r w:rsidR="00AD44BE">
          <w:rPr>
            <w:noProof/>
            <w:webHidden/>
          </w:rPr>
          <w:fldChar w:fldCharType="end"/>
        </w:r>
      </w:hyperlink>
    </w:p>
    <w:p w14:paraId="74C3F17C" w14:textId="77777777" w:rsidR="00AD44BE" w:rsidRDefault="006214BC">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8154285" w:history="1">
        <w:r w:rsidR="00AD44BE" w:rsidRPr="00822ED7">
          <w:rPr>
            <w:rStyle w:val="Lienhypertexte"/>
            <w:noProof/>
          </w:rPr>
          <w:t>A.9.</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Lite  Logical</w:t>
        </w:r>
        <w:r w:rsidR="00AD44BE">
          <w:rPr>
            <w:noProof/>
            <w:webHidden/>
          </w:rPr>
          <w:tab/>
        </w:r>
        <w:r w:rsidR="00AD44BE">
          <w:rPr>
            <w:noProof/>
            <w:webHidden/>
          </w:rPr>
          <w:fldChar w:fldCharType="begin"/>
        </w:r>
        <w:r w:rsidR="00AD44BE">
          <w:rPr>
            <w:noProof/>
            <w:webHidden/>
          </w:rPr>
          <w:instrText xml:space="preserve"> PAGEREF _Toc458154285 \h </w:instrText>
        </w:r>
        <w:r w:rsidR="00AD44BE">
          <w:rPr>
            <w:noProof/>
            <w:webHidden/>
          </w:rPr>
        </w:r>
        <w:r w:rsidR="00AD44BE">
          <w:rPr>
            <w:noProof/>
            <w:webHidden/>
          </w:rPr>
          <w:fldChar w:fldCharType="separate"/>
        </w:r>
        <w:r w:rsidR="00AD44BE">
          <w:rPr>
            <w:noProof/>
            <w:webHidden/>
          </w:rPr>
          <w:t>233</w:t>
        </w:r>
        <w:r w:rsidR="00AD44BE">
          <w:rPr>
            <w:noProof/>
            <w:webHidden/>
          </w:rPr>
          <w:fldChar w:fldCharType="end"/>
        </w:r>
      </w:hyperlink>
    </w:p>
    <w:p w14:paraId="1C140D92"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6" w:history="1">
        <w:r w:rsidR="00AD44BE" w:rsidRPr="00822ED7">
          <w:rPr>
            <w:rStyle w:val="Lienhypertexte"/>
            <w:noProof/>
          </w:rPr>
          <w:t>A.10.</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XML Encoding Abstract Core</w:t>
        </w:r>
        <w:r w:rsidR="00AD44BE">
          <w:rPr>
            <w:noProof/>
            <w:webHidden/>
          </w:rPr>
          <w:tab/>
        </w:r>
        <w:r w:rsidR="00AD44BE">
          <w:rPr>
            <w:noProof/>
            <w:webHidden/>
          </w:rPr>
          <w:fldChar w:fldCharType="begin"/>
        </w:r>
        <w:r w:rsidR="00AD44BE">
          <w:rPr>
            <w:noProof/>
            <w:webHidden/>
          </w:rPr>
          <w:instrText xml:space="preserve"> PAGEREF _Toc458154286 \h </w:instrText>
        </w:r>
        <w:r w:rsidR="00AD44BE">
          <w:rPr>
            <w:noProof/>
            <w:webHidden/>
          </w:rPr>
        </w:r>
        <w:r w:rsidR="00AD44BE">
          <w:rPr>
            <w:noProof/>
            <w:webHidden/>
          </w:rPr>
          <w:fldChar w:fldCharType="separate"/>
        </w:r>
        <w:r w:rsidR="00AD44BE">
          <w:rPr>
            <w:noProof/>
            <w:webHidden/>
          </w:rPr>
          <w:t>237</w:t>
        </w:r>
        <w:r w:rsidR="00AD44BE">
          <w:rPr>
            <w:noProof/>
            <w:webHidden/>
          </w:rPr>
          <w:fldChar w:fldCharType="end"/>
        </w:r>
      </w:hyperlink>
    </w:p>
    <w:p w14:paraId="485966B1"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7" w:history="1">
        <w:r w:rsidR="00AD44BE" w:rsidRPr="00822ED7">
          <w:rPr>
            <w:rStyle w:val="Lienhypertexte"/>
            <w:noProof/>
          </w:rPr>
          <w:t>A.11.</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Basic XML Encoding</w:t>
        </w:r>
        <w:r w:rsidR="00AD44BE">
          <w:rPr>
            <w:noProof/>
            <w:webHidden/>
          </w:rPr>
          <w:tab/>
        </w:r>
        <w:r w:rsidR="00AD44BE">
          <w:rPr>
            <w:noProof/>
            <w:webHidden/>
          </w:rPr>
          <w:fldChar w:fldCharType="begin"/>
        </w:r>
        <w:r w:rsidR="00AD44BE">
          <w:rPr>
            <w:noProof/>
            <w:webHidden/>
          </w:rPr>
          <w:instrText xml:space="preserve"> PAGEREF _Toc458154287 \h </w:instrText>
        </w:r>
        <w:r w:rsidR="00AD44BE">
          <w:rPr>
            <w:noProof/>
            <w:webHidden/>
          </w:rPr>
        </w:r>
        <w:r w:rsidR="00AD44BE">
          <w:rPr>
            <w:noProof/>
            <w:webHidden/>
          </w:rPr>
          <w:fldChar w:fldCharType="separate"/>
        </w:r>
        <w:r w:rsidR="00AD44BE">
          <w:rPr>
            <w:noProof/>
            <w:webHidden/>
          </w:rPr>
          <w:t>239</w:t>
        </w:r>
        <w:r w:rsidR="00AD44BE">
          <w:rPr>
            <w:noProof/>
            <w:webHidden/>
          </w:rPr>
          <w:fldChar w:fldCharType="end"/>
        </w:r>
      </w:hyperlink>
    </w:p>
    <w:p w14:paraId="28C5672C"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8" w:history="1">
        <w:r w:rsidR="00AD44BE" w:rsidRPr="00822ED7">
          <w:rPr>
            <w:rStyle w:val="Lienhypertexte"/>
            <w:noProof/>
          </w:rPr>
          <w:t>A.12.</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Extension XML Encoding</w:t>
        </w:r>
        <w:r w:rsidR="00AD44BE">
          <w:rPr>
            <w:noProof/>
            <w:webHidden/>
          </w:rPr>
          <w:tab/>
        </w:r>
        <w:r w:rsidR="00AD44BE">
          <w:rPr>
            <w:noProof/>
            <w:webHidden/>
          </w:rPr>
          <w:fldChar w:fldCharType="begin"/>
        </w:r>
        <w:r w:rsidR="00AD44BE">
          <w:rPr>
            <w:noProof/>
            <w:webHidden/>
          </w:rPr>
          <w:instrText xml:space="preserve"> PAGEREF _Toc458154288 \h </w:instrText>
        </w:r>
        <w:r w:rsidR="00AD44BE">
          <w:rPr>
            <w:noProof/>
            <w:webHidden/>
          </w:rPr>
        </w:r>
        <w:r w:rsidR="00AD44BE">
          <w:rPr>
            <w:noProof/>
            <w:webHidden/>
          </w:rPr>
          <w:fldChar w:fldCharType="separate"/>
        </w:r>
        <w:r w:rsidR="00AD44BE">
          <w:rPr>
            <w:noProof/>
            <w:webHidden/>
          </w:rPr>
          <w:t>240</w:t>
        </w:r>
        <w:r w:rsidR="00AD44BE">
          <w:rPr>
            <w:noProof/>
            <w:webHidden/>
          </w:rPr>
          <w:fldChar w:fldCharType="end"/>
        </w:r>
      </w:hyperlink>
    </w:p>
    <w:p w14:paraId="3813D8C7"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89" w:history="1">
        <w:r w:rsidR="00AD44BE" w:rsidRPr="00822ED7">
          <w:rPr>
            <w:rStyle w:val="Lienhypertexte"/>
            <w:noProof/>
            <w:lang w:val="en-CA"/>
          </w:rPr>
          <w:t>A.13.</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Conformance class: GeoSciML Geologic Time XML Encoding</w:t>
        </w:r>
        <w:r w:rsidR="00AD44BE">
          <w:rPr>
            <w:noProof/>
            <w:webHidden/>
          </w:rPr>
          <w:tab/>
        </w:r>
        <w:r w:rsidR="00AD44BE">
          <w:rPr>
            <w:noProof/>
            <w:webHidden/>
          </w:rPr>
          <w:fldChar w:fldCharType="begin"/>
        </w:r>
        <w:r w:rsidR="00AD44BE">
          <w:rPr>
            <w:noProof/>
            <w:webHidden/>
          </w:rPr>
          <w:instrText xml:space="preserve"> PAGEREF _Toc458154289 \h </w:instrText>
        </w:r>
        <w:r w:rsidR="00AD44BE">
          <w:rPr>
            <w:noProof/>
            <w:webHidden/>
          </w:rPr>
        </w:r>
        <w:r w:rsidR="00AD44BE">
          <w:rPr>
            <w:noProof/>
            <w:webHidden/>
          </w:rPr>
          <w:fldChar w:fldCharType="separate"/>
        </w:r>
        <w:r w:rsidR="00AD44BE">
          <w:rPr>
            <w:noProof/>
            <w:webHidden/>
          </w:rPr>
          <w:t>241</w:t>
        </w:r>
        <w:r w:rsidR="00AD44BE">
          <w:rPr>
            <w:noProof/>
            <w:webHidden/>
          </w:rPr>
          <w:fldChar w:fldCharType="end"/>
        </w:r>
      </w:hyperlink>
    </w:p>
    <w:p w14:paraId="6C70234E"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0" w:history="1">
        <w:r w:rsidR="00AD44BE" w:rsidRPr="00822ED7">
          <w:rPr>
            <w:rStyle w:val="Lienhypertexte"/>
            <w:noProof/>
            <w:lang w:val="en-CA"/>
          </w:rPr>
          <w:t>A.14.</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Conformance class: GeoSciML Borehole XML Encoding</w:t>
        </w:r>
        <w:r w:rsidR="00AD44BE">
          <w:rPr>
            <w:noProof/>
            <w:webHidden/>
          </w:rPr>
          <w:tab/>
        </w:r>
        <w:r w:rsidR="00AD44BE">
          <w:rPr>
            <w:noProof/>
            <w:webHidden/>
          </w:rPr>
          <w:fldChar w:fldCharType="begin"/>
        </w:r>
        <w:r w:rsidR="00AD44BE">
          <w:rPr>
            <w:noProof/>
            <w:webHidden/>
          </w:rPr>
          <w:instrText xml:space="preserve"> PAGEREF _Toc458154290 \h </w:instrText>
        </w:r>
        <w:r w:rsidR="00AD44BE">
          <w:rPr>
            <w:noProof/>
            <w:webHidden/>
          </w:rPr>
        </w:r>
        <w:r w:rsidR="00AD44BE">
          <w:rPr>
            <w:noProof/>
            <w:webHidden/>
          </w:rPr>
          <w:fldChar w:fldCharType="separate"/>
        </w:r>
        <w:r w:rsidR="00AD44BE">
          <w:rPr>
            <w:noProof/>
            <w:webHidden/>
          </w:rPr>
          <w:t>242</w:t>
        </w:r>
        <w:r w:rsidR="00AD44BE">
          <w:rPr>
            <w:noProof/>
            <w:webHidden/>
          </w:rPr>
          <w:fldChar w:fldCharType="end"/>
        </w:r>
      </w:hyperlink>
    </w:p>
    <w:p w14:paraId="25075F73"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1" w:history="1">
        <w:r w:rsidR="00AD44BE" w:rsidRPr="00822ED7">
          <w:rPr>
            <w:rStyle w:val="Lienhypertexte"/>
            <w:noProof/>
            <w:lang w:val="en-CA"/>
          </w:rPr>
          <w:t>A.15.</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Conformance class: GeoSciML Laboratory and Analysis XML Encoding</w:t>
        </w:r>
        <w:r w:rsidR="00AD44BE">
          <w:rPr>
            <w:noProof/>
            <w:webHidden/>
          </w:rPr>
          <w:tab/>
        </w:r>
        <w:r w:rsidR="00AD44BE">
          <w:rPr>
            <w:noProof/>
            <w:webHidden/>
          </w:rPr>
          <w:fldChar w:fldCharType="begin"/>
        </w:r>
        <w:r w:rsidR="00AD44BE">
          <w:rPr>
            <w:noProof/>
            <w:webHidden/>
          </w:rPr>
          <w:instrText xml:space="preserve"> PAGEREF _Toc458154291 \h </w:instrText>
        </w:r>
        <w:r w:rsidR="00AD44BE">
          <w:rPr>
            <w:noProof/>
            <w:webHidden/>
          </w:rPr>
        </w:r>
        <w:r w:rsidR="00AD44BE">
          <w:rPr>
            <w:noProof/>
            <w:webHidden/>
          </w:rPr>
          <w:fldChar w:fldCharType="separate"/>
        </w:r>
        <w:r w:rsidR="00AD44BE">
          <w:rPr>
            <w:noProof/>
            <w:webHidden/>
          </w:rPr>
          <w:t>243</w:t>
        </w:r>
        <w:r w:rsidR="00AD44BE">
          <w:rPr>
            <w:noProof/>
            <w:webHidden/>
          </w:rPr>
          <w:fldChar w:fldCharType="end"/>
        </w:r>
      </w:hyperlink>
    </w:p>
    <w:p w14:paraId="26E578D9"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2" w:history="1">
        <w:r w:rsidR="00AD44BE" w:rsidRPr="00822ED7">
          <w:rPr>
            <w:rStyle w:val="Lienhypertexte"/>
            <w:noProof/>
          </w:rPr>
          <w:t>A.16.</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Lite XML Abstract Encoding</w:t>
        </w:r>
        <w:r w:rsidR="00AD44BE">
          <w:rPr>
            <w:noProof/>
            <w:webHidden/>
          </w:rPr>
          <w:tab/>
        </w:r>
        <w:r w:rsidR="00AD44BE">
          <w:rPr>
            <w:noProof/>
            <w:webHidden/>
          </w:rPr>
          <w:fldChar w:fldCharType="begin"/>
        </w:r>
        <w:r w:rsidR="00AD44BE">
          <w:rPr>
            <w:noProof/>
            <w:webHidden/>
          </w:rPr>
          <w:instrText xml:space="preserve"> PAGEREF _Toc458154292 \h </w:instrText>
        </w:r>
        <w:r w:rsidR="00AD44BE">
          <w:rPr>
            <w:noProof/>
            <w:webHidden/>
          </w:rPr>
        </w:r>
        <w:r w:rsidR="00AD44BE">
          <w:rPr>
            <w:noProof/>
            <w:webHidden/>
          </w:rPr>
          <w:fldChar w:fldCharType="separate"/>
        </w:r>
        <w:r w:rsidR="00AD44BE">
          <w:rPr>
            <w:noProof/>
            <w:webHidden/>
          </w:rPr>
          <w:t>244</w:t>
        </w:r>
        <w:r w:rsidR="00AD44BE">
          <w:rPr>
            <w:noProof/>
            <w:webHidden/>
          </w:rPr>
          <w:fldChar w:fldCharType="end"/>
        </w:r>
      </w:hyperlink>
    </w:p>
    <w:p w14:paraId="4C59EDE7" w14:textId="77777777" w:rsidR="00AD44BE" w:rsidRDefault="006214BC">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8154293" w:history="1">
        <w:r w:rsidR="00AD44BE" w:rsidRPr="00822ED7">
          <w:rPr>
            <w:rStyle w:val="Lienhypertexte"/>
            <w:noProof/>
          </w:rPr>
          <w:t>A.17.</w:t>
        </w:r>
        <w:r w:rsidR="00AD44BE">
          <w:rPr>
            <w:rFonts w:asciiTheme="minorHAnsi" w:eastAsiaTheme="minorEastAsia" w:hAnsiTheme="minorHAnsi" w:cstheme="minorBidi"/>
            <w:noProof/>
            <w:sz w:val="22"/>
            <w:szCs w:val="22"/>
            <w:lang w:val="en-CA" w:eastAsia="en-CA"/>
          </w:rPr>
          <w:tab/>
        </w:r>
        <w:r w:rsidR="00AD44BE" w:rsidRPr="00822ED7">
          <w:rPr>
            <w:rStyle w:val="Lienhypertexte"/>
            <w:noProof/>
          </w:rPr>
          <w:t>Conformance class: GeoSciML Lite XML Encoding for GML</w:t>
        </w:r>
        <w:r w:rsidR="00AD44BE">
          <w:rPr>
            <w:noProof/>
            <w:webHidden/>
          </w:rPr>
          <w:tab/>
        </w:r>
        <w:r w:rsidR="00AD44BE">
          <w:rPr>
            <w:noProof/>
            <w:webHidden/>
          </w:rPr>
          <w:fldChar w:fldCharType="begin"/>
        </w:r>
        <w:r w:rsidR="00AD44BE">
          <w:rPr>
            <w:noProof/>
            <w:webHidden/>
          </w:rPr>
          <w:instrText xml:space="preserve"> PAGEREF _Toc458154293 \h </w:instrText>
        </w:r>
        <w:r w:rsidR="00AD44BE">
          <w:rPr>
            <w:noProof/>
            <w:webHidden/>
          </w:rPr>
        </w:r>
        <w:r w:rsidR="00AD44BE">
          <w:rPr>
            <w:noProof/>
            <w:webHidden/>
          </w:rPr>
          <w:fldChar w:fldCharType="separate"/>
        </w:r>
        <w:r w:rsidR="00AD44BE">
          <w:rPr>
            <w:noProof/>
            <w:webHidden/>
          </w:rPr>
          <w:t>244</w:t>
        </w:r>
        <w:r w:rsidR="00AD44BE">
          <w:rPr>
            <w:noProof/>
            <w:webHidden/>
          </w:rPr>
          <w:fldChar w:fldCharType="end"/>
        </w:r>
      </w:hyperlink>
    </w:p>
    <w:p w14:paraId="3108A54A" w14:textId="77777777" w:rsidR="00AD44BE" w:rsidRDefault="006214BC">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154294" w:history="1">
        <w:r w:rsidR="00AD44BE" w:rsidRPr="00822ED7">
          <w:rPr>
            <w:rStyle w:val="Lienhypertexte"/>
            <w:noProof/>
            <w:lang w:val="en-CA"/>
          </w:rPr>
          <w:t>Annex B.</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Revision history</w:t>
        </w:r>
        <w:r w:rsidR="00AD44BE">
          <w:rPr>
            <w:noProof/>
            <w:webHidden/>
          </w:rPr>
          <w:tab/>
        </w:r>
        <w:r w:rsidR="00AD44BE">
          <w:rPr>
            <w:noProof/>
            <w:webHidden/>
          </w:rPr>
          <w:fldChar w:fldCharType="begin"/>
        </w:r>
        <w:r w:rsidR="00AD44BE">
          <w:rPr>
            <w:noProof/>
            <w:webHidden/>
          </w:rPr>
          <w:instrText xml:space="preserve"> PAGEREF _Toc458154294 \h </w:instrText>
        </w:r>
        <w:r w:rsidR="00AD44BE">
          <w:rPr>
            <w:noProof/>
            <w:webHidden/>
          </w:rPr>
        </w:r>
        <w:r w:rsidR="00AD44BE">
          <w:rPr>
            <w:noProof/>
            <w:webHidden/>
          </w:rPr>
          <w:fldChar w:fldCharType="separate"/>
        </w:r>
        <w:r w:rsidR="00AD44BE">
          <w:rPr>
            <w:noProof/>
            <w:webHidden/>
          </w:rPr>
          <w:t>246</w:t>
        </w:r>
        <w:r w:rsidR="00AD44BE">
          <w:rPr>
            <w:noProof/>
            <w:webHidden/>
          </w:rPr>
          <w:fldChar w:fldCharType="end"/>
        </w:r>
      </w:hyperlink>
    </w:p>
    <w:p w14:paraId="33B9D0B7" w14:textId="77777777" w:rsidR="00AD44BE" w:rsidRDefault="006214BC">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8154295" w:history="1">
        <w:r w:rsidR="00AD44BE" w:rsidRPr="00822ED7">
          <w:rPr>
            <w:rStyle w:val="Lienhypertexte"/>
            <w:noProof/>
            <w:lang w:val="en-CA"/>
          </w:rPr>
          <w:t>Annex C.</w:t>
        </w:r>
        <w:r w:rsidR="00AD44BE">
          <w:rPr>
            <w:rFonts w:asciiTheme="minorHAnsi" w:eastAsiaTheme="minorEastAsia" w:hAnsiTheme="minorHAnsi" w:cstheme="minorBidi"/>
            <w:noProof/>
            <w:sz w:val="22"/>
            <w:szCs w:val="22"/>
            <w:lang w:val="en-CA" w:eastAsia="en-CA"/>
          </w:rPr>
          <w:tab/>
        </w:r>
        <w:r w:rsidR="00AD44BE" w:rsidRPr="00822ED7">
          <w:rPr>
            <w:rStyle w:val="Lienhypertexte"/>
            <w:noProof/>
            <w:lang w:val="en-CA"/>
          </w:rPr>
          <w:t>Bibliography</w:t>
        </w:r>
        <w:r w:rsidR="00AD44BE">
          <w:rPr>
            <w:noProof/>
            <w:webHidden/>
          </w:rPr>
          <w:tab/>
        </w:r>
        <w:r w:rsidR="00AD44BE">
          <w:rPr>
            <w:noProof/>
            <w:webHidden/>
          </w:rPr>
          <w:fldChar w:fldCharType="begin"/>
        </w:r>
        <w:r w:rsidR="00AD44BE">
          <w:rPr>
            <w:noProof/>
            <w:webHidden/>
          </w:rPr>
          <w:instrText xml:space="preserve"> PAGEREF _Toc458154295 \h </w:instrText>
        </w:r>
        <w:r w:rsidR="00AD44BE">
          <w:rPr>
            <w:noProof/>
            <w:webHidden/>
          </w:rPr>
        </w:r>
        <w:r w:rsidR="00AD44BE">
          <w:rPr>
            <w:noProof/>
            <w:webHidden/>
          </w:rPr>
          <w:fldChar w:fldCharType="separate"/>
        </w:r>
        <w:r w:rsidR="00AD44BE">
          <w:rPr>
            <w:noProof/>
            <w:webHidden/>
          </w:rPr>
          <w:t>247</w:t>
        </w:r>
        <w:r w:rsidR="00AD44BE">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DA245A0"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276900">
        <w:rPr>
          <w:i/>
          <w:lang w:val="en-CA"/>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r w:rsidR="00C00D3F">
        <w:rPr>
          <w:lang w:val="en-CA"/>
        </w:rPr>
        <w:t>,</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r w:rsidRPr="00D12552">
        <w:rPr>
          <w:lang w:val="en-CA"/>
        </w:rPr>
        <w:t>Submitting organizations</w:t>
      </w:r>
      <w:bookmarkEnd w:id="2"/>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bookmarkStart w:id="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Paragraphedeliste"/>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Paragraphedeliste"/>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6214BC" w:rsidP="00CE0562">
            <w:pPr>
              <w:rPr>
                <w:lang w:val="en-CA"/>
              </w:rPr>
            </w:pPr>
            <w:hyperlink r:id="rId11"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4" w:name="_Toc458154171"/>
      <w:r w:rsidRPr="00D12552">
        <w:rPr>
          <w:lang w:val="en-CA"/>
        </w:rPr>
        <w:t>Scope</w:t>
      </w:r>
      <w:bookmarkEnd w:id="4"/>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5"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6" w:name="_Toc458154172"/>
      <w:r w:rsidRPr="00D12552">
        <w:rPr>
          <w:lang w:val="en-CA"/>
        </w:rPr>
        <w:t>Conformance</w:t>
      </w:r>
      <w:bookmarkEnd w:id="6"/>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 w:name="_Toc458154173"/>
      <w:r w:rsidRPr="00D12552">
        <w:rPr>
          <w:lang w:val="en-CA"/>
        </w:rPr>
        <w:t>References</w:t>
      </w:r>
      <w:bookmarkEnd w:id="7"/>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Paragraphedeliste"/>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Paragraphedeliste"/>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Paragraphedeliste"/>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Paragraphedeliste"/>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Paragraphedeliste"/>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Paragraphedeliste"/>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Paragraphedeliste"/>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Paragraphedeliste"/>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Paragraphedeliste"/>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Paragraphedeliste"/>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Paragraphedeliste"/>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Paragraphedeliste"/>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Paragraphedeliste"/>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Paragraphedeliste"/>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Paragraphedeliste"/>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8" w:name="_Toc458154174"/>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9" w:name="_Toc458154175"/>
      <w:bookmarkStart w:id="10" w:name="_Toc428885175"/>
      <w:bookmarkStart w:id="11" w:name="Glossary_Feature"/>
      <w:r>
        <w:rPr>
          <w:lang w:val="en-CA"/>
        </w:rPr>
        <w:t>classifier</w:t>
      </w:r>
      <w:bookmarkEnd w:id="9"/>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8154176"/>
      <w:bookmarkEnd w:id="10"/>
      <w:bookmarkEnd w:id="12"/>
      <w:bookmarkEnd w:id="13"/>
      <w:bookmarkEnd w:id="14"/>
      <w:bookmarkEnd w:id="15"/>
      <w:bookmarkEnd w:id="16"/>
      <w:bookmarkEnd w:id="17"/>
      <w:bookmarkEnd w:id="18"/>
      <w:bookmarkEnd w:id="19"/>
      <w:bookmarkEnd w:id="20"/>
      <w:r w:rsidRPr="00D12552">
        <w:rPr>
          <w:lang w:val="en-CA"/>
        </w:rPr>
        <w:t>domain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Titre2"/>
        <w:rPr>
          <w:lang w:val="en-CA"/>
        </w:rPr>
      </w:pPr>
      <w:bookmarkStart w:id="23" w:name="_Toc428885177"/>
      <w:bookmarkStart w:id="24" w:name="_Toc458154177"/>
      <w:r w:rsidRPr="00D12552">
        <w:rPr>
          <w:lang w:val="en-CA"/>
        </w:rPr>
        <w:t>element &lt;XML&gt;</w:t>
      </w:r>
      <w:bookmarkEnd w:id="23"/>
      <w:bookmarkEnd w:id="24"/>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5" w:name="_Toc428885178"/>
      <w:bookmarkStart w:id="26" w:name="_Toc458154178"/>
      <w:r w:rsidRPr="00D12552">
        <w:rPr>
          <w:lang w:val="en-CA"/>
        </w:rPr>
        <w:t>feature</w:t>
      </w:r>
      <w:bookmarkEnd w:id="25"/>
      <w:bookmarkEnd w:id="26"/>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7" w:name="_Toc428885179"/>
      <w:bookmarkStart w:id="28" w:name="_Toc458154179"/>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29" w:name="_Toc428885180"/>
      <w:bookmarkStart w:id="30" w:name="_Toc458154180"/>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1" w:name="_Toc428885181"/>
      <w:bookmarkStart w:id="32" w:name="_Toc458154181"/>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3" w:name="_Toc428885182"/>
      <w:bookmarkStart w:id="34" w:name="_Toc458154182"/>
      <w:r w:rsidRPr="00D12552">
        <w:rPr>
          <w:lang w:val="en-CA"/>
        </w:rPr>
        <w:t>measurement</w:t>
      </w:r>
      <w:bookmarkEnd w:id="33"/>
      <w:bookmarkEnd w:id="34"/>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5" w:name="_Toc428885183"/>
      <w:bookmarkStart w:id="36" w:name="_Toc458154183"/>
      <w:r w:rsidRPr="00D12552">
        <w:rPr>
          <w:lang w:val="en-CA"/>
        </w:rPr>
        <w:t>observation</w:t>
      </w:r>
      <w:bookmarkEnd w:id="35"/>
      <w:bookmarkEnd w:id="36"/>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37" w:name="_Toc428885184"/>
      <w:bookmarkStart w:id="38" w:name="_Toc458154184"/>
      <w:r w:rsidRPr="00D12552">
        <w:rPr>
          <w:lang w:val="en-CA"/>
        </w:rPr>
        <w:t>observation procedure</w:t>
      </w:r>
      <w:bookmarkEnd w:id="37"/>
      <w:bookmarkEnd w:id="38"/>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39" w:name="_Toc428885185"/>
      <w:bookmarkStart w:id="40" w:name="_Toc458154185"/>
      <w:r w:rsidRPr="00D12552">
        <w:rPr>
          <w:lang w:val="en-CA"/>
        </w:rPr>
        <w:t>observation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1" w:name="_Toc428885186"/>
      <w:bookmarkStart w:id="42" w:name="_Toc458154186"/>
      <w:r w:rsidRPr="00D12552">
        <w:rPr>
          <w:lang w:val="en-CA"/>
        </w:rPr>
        <w:t>property &lt;General Feature Model&gt;</w:t>
      </w:r>
      <w:bookmarkEnd w:id="41"/>
      <w:bookmarkEnd w:id="42"/>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3" w:name="_Toc428885187"/>
      <w:bookmarkStart w:id="44" w:name="_Toc458154187"/>
      <w:r w:rsidRPr="00D12552">
        <w:rPr>
          <w:lang w:val="en-CA"/>
        </w:rPr>
        <w:t>sampled feature</w:t>
      </w:r>
      <w:bookmarkEnd w:id="43"/>
      <w:bookmarkEnd w:id="44"/>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5" w:name="_Toc428885188"/>
      <w:bookmarkStart w:id="46" w:name="_Toc458154188"/>
      <w:r w:rsidRPr="00D12552">
        <w:rPr>
          <w:lang w:val="en-CA"/>
        </w:rPr>
        <w:t>sampling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7" w:name="_Toc428885189"/>
      <w:bookmarkStart w:id="48" w:name="_Toc458154189"/>
      <w:r w:rsidRPr="00D12552">
        <w:rPr>
          <w:lang w:val="en-CA"/>
        </w:rPr>
        <w:t>schema &lt;XML Schema&gt;</w:t>
      </w:r>
      <w:bookmarkEnd w:id="47"/>
      <w:bookmarkEnd w:id="48"/>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49" w:name="_Toc458154190"/>
      <w:bookmarkEnd w:id="11"/>
      <w:r>
        <w:rPr>
          <w:lang w:val="en-CA"/>
        </w:rPr>
        <w:lastRenderedPageBreak/>
        <w:t>GeoSciML Models</w:t>
      </w:r>
      <w:bookmarkEnd w:id="49"/>
      <w:r>
        <w:rPr>
          <w:lang w:val="en-CA"/>
        </w:rPr>
        <w:t xml:space="preserve"> </w:t>
      </w:r>
    </w:p>
    <w:p w14:paraId="577FFDC8" w14:textId="1765534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w:t>
      </w:r>
      <w:r w:rsidR="005E0F6A">
        <w:rPr>
          <w:lang w:val="en-CA"/>
        </w:rPr>
        <w:t>[</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1C3AE8">
      <w:pPr>
        <w:keepNext/>
      </w:pPr>
      <w:r>
        <w:rPr>
          <w:noProof/>
          <w:lang w:val="en-CA" w:eastAsia="en-CA"/>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253942A8"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AD44BE">
        <w:rPr>
          <w:noProof/>
        </w:rPr>
        <w:t>1</w:t>
      </w:r>
      <w:r>
        <w:fldChar w:fldCharType="end"/>
      </w:r>
      <w:r>
        <w:t xml:space="preserve"> : Model lineage. </w:t>
      </w:r>
      <w:r w:rsidR="0007548F">
        <w:t>Geological entitites are logical implementations of NADM while sampling and observations entities are implementations of O&amp;M (ISO19156).</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AD44BE" w:rsidRPr="00690C3D">
        <w:t xml:space="preserve">Figure </w:t>
      </w:r>
      <w:r w:rsidR="00AD44BE">
        <w:rPr>
          <w:noProof/>
        </w:rPr>
        <w:t>2</w:t>
      </w:r>
      <w:r>
        <w:rPr>
          <w:lang w:val="en-CA"/>
        </w:rPr>
        <w:fldChar w:fldCharType="end"/>
      </w:r>
      <w:r w:rsidR="00BC55A0">
        <w:rPr>
          <w:lang w:val="en-CA"/>
        </w:rPr>
        <w:t>):</w:t>
      </w:r>
    </w:p>
    <w:p w14:paraId="4F59F348" w14:textId="3534EDC1" w:rsidR="000D2F14" w:rsidRDefault="000D2F14" w:rsidP="00C44904">
      <w:pPr>
        <w:pStyle w:val="Paragraphedeliste"/>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Paragraphedeliste"/>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Paragraphedeliste"/>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Paragraphedeliste"/>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Paragraphedeliste"/>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Paragraphedeliste"/>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301D6F88" w:rsidR="007D2867" w:rsidRDefault="0007548F" w:rsidP="007D2867">
      <w:pPr>
        <w:keepNext/>
      </w:pPr>
      <w:r>
        <w:rPr>
          <w:noProof/>
          <w:lang w:val="en-CA" w:eastAsia="en-CA"/>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r w:rsidR="00DF2D0D" w:rsidRPr="00DF2D0D">
        <w:rPr>
          <w:noProof/>
          <w:lang w:val="en-CA" w:eastAsia="en-CA"/>
        </w:rPr>
        <w:t xml:space="preserve"> </w:t>
      </w:r>
    </w:p>
    <w:p w14:paraId="1D4B869E" w14:textId="59933514" w:rsidR="007D2867" w:rsidRPr="00690C3D" w:rsidRDefault="007D2867" w:rsidP="00690C3D">
      <w:pPr>
        <w:pStyle w:val="Lgende"/>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AD44BE">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30D73C"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lastRenderedPageBreak/>
        <w:t xml:space="preserve">encoding </w:t>
      </w:r>
      <w:r>
        <w:rPr>
          <w:lang w:val="en-CA"/>
        </w:rPr>
        <w:t xml:space="preserve">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Titre2"/>
        <w:rPr>
          <w:lang w:val="en-CA"/>
        </w:rPr>
      </w:pPr>
      <w:bookmarkStart w:id="51" w:name="_Ref432754283"/>
      <w:bookmarkStart w:id="52" w:name="_Toc458154191"/>
      <w:r>
        <w:rPr>
          <w:lang w:val="en-CA"/>
        </w:rPr>
        <w:t>GeoSciML Basic and Extension</w:t>
      </w:r>
      <w:bookmarkEnd w:id="51"/>
      <w:bookmarkEnd w:id="5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7A88C53C"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AD44BE">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 xml:space="preserve">High-level </w:t>
      </w:r>
      <w:r w:rsidRPr="00B43806">
        <w:rPr>
          <w:color w:val="000000"/>
        </w:rPr>
        <w:t>model</w:t>
      </w:r>
      <w:r w:rsidR="00BF2A41">
        <w:rPr>
          <w:color w:val="000000"/>
        </w:rPr>
        <w:t>.</w:t>
      </w:r>
    </w:p>
    <w:p w14:paraId="15B6D491" w14:textId="77777777" w:rsidR="00230CDE" w:rsidRDefault="00230CDE" w:rsidP="00681747">
      <w:pPr>
        <w:rPr>
          <w:lang w:val="en-CA"/>
        </w:rPr>
      </w:pPr>
    </w:p>
    <w:p w14:paraId="05A77CED" w14:textId="6C0376F2"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AD44BE" w:rsidRPr="00690C3D">
        <w:t xml:space="preserve">Figure </w:t>
      </w:r>
      <w:r w:rsidR="00AD44BE">
        <w:rPr>
          <w:noProof/>
        </w:rPr>
        <w:t>4</w:t>
      </w:r>
      <w:r>
        <w:rPr>
          <w:lang w:val="en-CA"/>
        </w:rPr>
        <w:fldChar w:fldCharType="end"/>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681747">
      <w:pPr>
        <w:keepNext/>
      </w:pPr>
      <w:r>
        <w:rPr>
          <w:noProof/>
          <w:lang w:val="en-CA" w:eastAsia="en-CA"/>
        </w:rPr>
        <w:lastRenderedPageBreak/>
        <w:drawing>
          <wp:inline distT="0" distB="0" distL="0" distR="0" wp14:anchorId="02840FA8" wp14:editId="72DF00A4">
            <wp:extent cx="5486400" cy="3036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4</w:t>
      </w:r>
      <w:r w:rsidR="00673E83" w:rsidRPr="00690C3D">
        <w:rPr>
          <w:noProof/>
          <w:color w:val="auto"/>
        </w:rPr>
        <w:fldChar w:fldCharType="end"/>
      </w:r>
      <w:bookmarkEnd w:id="5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4" w:name="_Ref440065627"/>
      <w:bookmarkStart w:id="55" w:name="_Toc458154192"/>
      <w:r>
        <w:rPr>
          <w:lang w:val="en-CA"/>
        </w:rPr>
        <w:t>AbstractDescription classes</w:t>
      </w:r>
      <w:bookmarkEnd w:id="54"/>
      <w:bookmarkEnd w:id="5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7DE13D54"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t>
      </w:r>
      <w:r w:rsidR="00AD44BE">
        <w:rPr>
          <w:lang w:val="en-CA"/>
        </w:rPr>
        <w:t xml:space="preserve">up in the chain of inheritance </w:t>
      </w:r>
      <w:r w:rsidR="002E4FD9">
        <w:rPr>
          <w:lang w:val="en-CA"/>
        </w:rPr>
        <w:t>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AD44BE">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Paragraphedeliste"/>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Paragraphedeliste"/>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AD44BE" w:rsidRPr="00EC0310">
        <w:t xml:space="preserve">Table </w:t>
      </w:r>
      <w:r w:rsidR="00AD44BE">
        <w:rPr>
          <w:noProof/>
        </w:rPr>
        <w:t>1</w:t>
      </w:r>
      <w:r>
        <w:fldChar w:fldCharType="end"/>
      </w:r>
      <w:r>
        <w:t>).</w:t>
      </w:r>
    </w:p>
    <w:p w14:paraId="434C3884" w14:textId="251C9391" w:rsidR="000077DC" w:rsidRPr="00EC0310" w:rsidRDefault="000077DC" w:rsidP="004D3EF3">
      <w:pPr>
        <w:pStyle w:val="Lgende"/>
        <w:keepNext/>
        <w:rPr>
          <w:color w:val="auto"/>
        </w:rPr>
      </w:pPr>
      <w:bookmarkStart w:id="5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AD44BE">
        <w:rPr>
          <w:noProof/>
          <w:color w:val="auto"/>
        </w:rPr>
        <w:t>1</w:t>
      </w:r>
      <w:r w:rsidR="00415E41">
        <w:rPr>
          <w:color w:val="auto"/>
        </w:rPr>
        <w:fldChar w:fldCharType="end"/>
      </w:r>
      <w:bookmarkEnd w:id="5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77777777" w:rsidR="00DF2D0D" w:rsidRDefault="00DF2D0D" w:rsidP="00DF2D0D">
      <w:pPr>
        <w:pStyle w:val="Titre2"/>
        <w:rPr>
          <w:lang w:val="en-CA"/>
        </w:rPr>
      </w:pPr>
      <w:bookmarkStart w:id="57" w:name="_Toc458154193"/>
      <w:r>
        <w:rPr>
          <w:lang w:val="en-CA"/>
        </w:rPr>
        <w:t>GeoSciML Lite</w:t>
      </w:r>
      <w:bookmarkEnd w:id="57"/>
    </w:p>
    <w:p w14:paraId="4D0A675B" w14:textId="77777777" w:rsidR="00DF2D0D" w:rsidRDefault="00DF2D0D" w:rsidP="00DF2D0D">
      <w:pPr>
        <w:rPr>
          <w:lang w:val="en-CA"/>
        </w:rPr>
      </w:pPr>
    </w:p>
    <w:p w14:paraId="232BE2CE" w14:textId="1F83DC2C" w:rsidR="00DF2D0D" w:rsidRPr="005E0F6A"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w:t>
      </w:r>
      <w:r w:rsidRPr="005E0F6A">
        <w:rPr>
          <w:lang w:val="en-CA"/>
        </w:rPr>
        <w:t xml:space="preserve">The XML implementation (clause </w:t>
      </w:r>
      <w:r w:rsidR="005E0F6A">
        <w:rPr>
          <w:lang w:val="en-CA"/>
        </w:rPr>
        <w:fldChar w:fldCharType="begin"/>
      </w:r>
      <w:r w:rsidR="005E0F6A">
        <w:rPr>
          <w:lang w:val="en-CA"/>
        </w:rPr>
        <w:instrText xml:space="preserve"> REF _Ref458064986 \r \h </w:instrText>
      </w:r>
      <w:r w:rsidR="005E0F6A">
        <w:rPr>
          <w:lang w:val="en-CA"/>
        </w:rPr>
      </w:r>
      <w:r w:rsidR="005E0F6A">
        <w:rPr>
          <w:lang w:val="en-CA"/>
        </w:rPr>
        <w:fldChar w:fldCharType="separate"/>
      </w:r>
      <w:r w:rsidR="00AD44BE">
        <w:rPr>
          <w:lang w:val="en-CA"/>
        </w:rPr>
        <w:t>9.8</w:t>
      </w:r>
      <w:r w:rsidR="005E0F6A">
        <w:rPr>
          <w:lang w:val="en-CA"/>
        </w:rPr>
        <w:fldChar w:fldCharType="end"/>
      </w:r>
      <w:r w:rsidR="005E0F6A">
        <w:rPr>
          <w:lang w:val="en-CA"/>
        </w:rPr>
        <w:t xml:space="preserve">) </w:t>
      </w:r>
      <w:r w:rsidRPr="005E0F6A">
        <w:rPr>
          <w:lang w:val="en-CA"/>
        </w:rPr>
        <w:t xml:space="preserve">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Lite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65475275"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w:t>
      </w:r>
      <w:r w:rsidR="005E0F6A">
        <w:rPr>
          <w:lang w:val="en-CA"/>
        </w:rPr>
        <w:t xml:space="preserve">ally governed vocabulary terms </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Lgende"/>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AD44BE">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043C37AE" w14:textId="77777777" w:rsidR="00DF2D0D" w:rsidRPr="00DA2FDF" w:rsidRDefault="00DF2D0D" w:rsidP="00DA2FDF"/>
    <w:p w14:paraId="79B93D23" w14:textId="77777777" w:rsidR="009459BF" w:rsidRPr="009459BF" w:rsidRDefault="009A7B37" w:rsidP="009459BF">
      <w:pPr>
        <w:pStyle w:val="Titre1"/>
        <w:rPr>
          <w:lang w:val="en-CA"/>
        </w:rPr>
      </w:pPr>
      <w:bookmarkStart w:id="58" w:name="_Toc458154194"/>
      <w:r w:rsidRPr="00D12552">
        <w:rPr>
          <w:lang w:val="en-CA"/>
        </w:rPr>
        <w:t>Conventions</w:t>
      </w:r>
      <w:bookmarkEnd w:id="58"/>
    </w:p>
    <w:p w14:paraId="526B5110" w14:textId="4B49FF2E" w:rsidR="00695378" w:rsidRPr="00D12552" w:rsidRDefault="00695378" w:rsidP="00695378">
      <w:pPr>
        <w:pStyle w:val="Titre2"/>
        <w:rPr>
          <w:lang w:val="en-CA"/>
        </w:rPr>
      </w:pPr>
      <w:bookmarkStart w:id="59" w:name="_Ref439663710"/>
      <w:bookmarkStart w:id="60" w:name="_Toc458154195"/>
      <w:r w:rsidRPr="00D12552">
        <w:rPr>
          <w:lang w:val="en-CA"/>
        </w:rPr>
        <w:t>Requirement class</w:t>
      </w:r>
      <w:bookmarkEnd w:id="59"/>
      <w:bookmarkEnd w:id="6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lastRenderedPageBreak/>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1" w:name="_Toc377112004"/>
      <w:bookmarkStart w:id="62" w:name="_Toc428885193"/>
      <w:bookmarkStart w:id="63" w:name="_Ref439663763"/>
      <w:bookmarkStart w:id="64" w:name="_Toc458154196"/>
      <w:r w:rsidRPr="00D12552">
        <w:rPr>
          <w:lang w:val="en-CA"/>
        </w:rPr>
        <w:t>Requirement</w:t>
      </w:r>
      <w:bookmarkEnd w:id="61"/>
      <w:bookmarkEnd w:id="62"/>
      <w:bookmarkEnd w:id="63"/>
      <w:r w:rsidR="00395D5A">
        <w:rPr>
          <w:lang w:val="en-CA"/>
        </w:rPr>
        <w:t xml:space="preserve"> and</w:t>
      </w:r>
      <w:r w:rsidR="00846883">
        <w:rPr>
          <w:lang w:val="en-CA"/>
        </w:rPr>
        <w:t xml:space="preserve"> Recommendation</w:t>
      </w:r>
      <w:bookmarkEnd w:id="64"/>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5" w:name="_Toc356480502"/>
      <w:bookmarkStart w:id="66" w:name="_Toc377112005"/>
      <w:bookmarkStart w:id="67" w:name="_Toc428885194"/>
      <w:bookmarkStart w:id="68" w:name="_Toc458154197"/>
      <w:bookmarkStart w:id="69" w:name="_Toc356480505"/>
      <w:r w:rsidRPr="00D12552">
        <w:rPr>
          <w:lang w:val="en-CA"/>
        </w:rPr>
        <w:t>Conformance class</w:t>
      </w:r>
      <w:bookmarkEnd w:id="65"/>
      <w:bookmarkEnd w:id="66"/>
      <w:bookmarkEnd w:id="67"/>
      <w:bookmarkEnd w:id="6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lastRenderedPageBreak/>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0" w:name="_Toc377112006"/>
      <w:bookmarkStart w:id="71" w:name="_Toc428885195"/>
      <w:bookmarkStart w:id="72" w:name="_Toc458154198"/>
      <w:r w:rsidRPr="00D12552">
        <w:rPr>
          <w:lang w:val="en-CA"/>
        </w:rPr>
        <w:t>Identifiers</w:t>
      </w:r>
      <w:bookmarkEnd w:id="69"/>
      <w:bookmarkEnd w:id="70"/>
      <w:bookmarkEnd w:id="71"/>
      <w:bookmarkEnd w:id="72"/>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3" w:name="_Toc458154199"/>
      <w:r>
        <w:rPr>
          <w:lang w:val="en-CA"/>
        </w:rPr>
        <w:lastRenderedPageBreak/>
        <w:t>Classifiers</w:t>
      </w:r>
      <w:bookmarkEnd w:id="73"/>
    </w:p>
    <w:p w14:paraId="285DCE72" w14:textId="7C212F09" w:rsidR="00004359" w:rsidRDefault="00894483" w:rsidP="00695378">
      <w:pPr>
        <w:rPr>
          <w:lang w:val="en-CA"/>
        </w:rPr>
      </w:pPr>
      <w:r>
        <w:rPr>
          <w:lang w:val="en-CA"/>
        </w:rPr>
        <w:t>This document contains a large amount of references to classifiers that might sometimes be abiguous</w:t>
      </w:r>
      <w:r w:rsidR="005F3FAD">
        <w:rPr>
          <w:lang w:val="en-CA"/>
        </w:rPr>
        <w:t xml:space="preserve">.  Classes and packages are simply referred </w:t>
      </w:r>
      <w:r w:rsidR="00C5081E">
        <w:rPr>
          <w:lang w:val="en-CA"/>
        </w:rPr>
        <w:t>by</w:t>
      </w:r>
      <w:r w:rsidR="005F3FAD">
        <w:rPr>
          <w:lang w:val="en-CA"/>
        </w:rPr>
        <w:t xml:space="preserve"> their name formed </w:t>
      </w:r>
      <w:r w:rsidR="009F09E7">
        <w:rPr>
          <w:lang w:val="en-CA"/>
        </w:rPr>
        <w:t>using</w:t>
      </w:r>
      <w:r w:rsidR="005F3FAD">
        <w:rPr>
          <w:lang w:val="en-CA"/>
        </w:rPr>
        <w:t xml:space="preserve"> “</w:t>
      </w:r>
      <w:r w:rsidR="005F3FAD" w:rsidRPr="00527465">
        <w:rPr>
          <w:rStyle w:val="Entity"/>
        </w:rPr>
        <w:t>CamelCase</w:t>
      </w:r>
      <w:r w:rsidR="005F3FAD">
        <w:rPr>
          <w:lang w:val="en-CA"/>
        </w:rPr>
        <w:t>” name</w:t>
      </w:r>
      <w:r w:rsidR="00527465">
        <w:rPr>
          <w:lang w:val="en-CA"/>
        </w:rPr>
        <w:t xml:space="preserve"> in mono space type</w:t>
      </w:r>
      <w:r w:rsidR="005F3FAD">
        <w:rPr>
          <w:lang w:val="en-CA"/>
        </w:rPr>
        <w:t xml:space="preserve">.  </w:t>
      </w:r>
      <w:r>
        <w:rPr>
          <w:lang w:val="en-CA"/>
        </w:rPr>
        <w:t>Duplicate names do exist and</w:t>
      </w:r>
      <w:r w:rsidR="005F3FAD">
        <w:rPr>
          <w:lang w:val="en-CA"/>
        </w:rPr>
        <w:t xml:space="preserve"> the scope (the package of a class or the class a property belongs to) must be made explicit.  </w:t>
      </w:r>
    </w:p>
    <w:p w14:paraId="72B449B9" w14:textId="06123EC7" w:rsidR="005F3FAD" w:rsidRDefault="00004359" w:rsidP="00695378">
      <w:pPr>
        <w:rPr>
          <w:lang w:val="en-CA"/>
        </w:rPr>
      </w:pPr>
      <w:r>
        <w:rPr>
          <w:lang w:val="en-CA"/>
        </w:rPr>
        <w:t xml:space="preserve">OCL syntax will be used to identify logical model </w:t>
      </w:r>
      <w:r w:rsidR="00894483">
        <w:rPr>
          <w:lang w:val="en-CA"/>
        </w:rPr>
        <w:t>classifier from the UML model.</w:t>
      </w:r>
    </w:p>
    <w:p w14:paraId="61B412C3" w14:textId="59F936CA" w:rsidR="00004359" w:rsidRDefault="00906350" w:rsidP="00894483">
      <w:pPr>
        <w:pStyle w:val="xml"/>
        <w:rPr>
          <w:noProof/>
        </w:rPr>
      </w:pPr>
      <w:r>
        <w:rPr>
          <w:noProof/>
        </w:rPr>
        <w:t>Package::{…}</w:t>
      </w:r>
      <w:r w:rsidR="00004359">
        <w:rPr>
          <w:noProof/>
        </w:rPr>
        <w:t>Package::Classifier</w:t>
      </w:r>
      <w:r>
        <w:rPr>
          <w:noProof/>
        </w:rPr>
        <w:t>::Property:Type</w:t>
      </w:r>
      <w:r w:rsidR="00004359">
        <w:rPr>
          <w:noProof/>
        </w:rPr>
        <w:t xml:space="preserve"> </w:t>
      </w:r>
    </w:p>
    <w:p w14:paraId="5717F95D" w14:textId="1319CBB6"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 xml:space="preserve">and can change from one implementation to another.  The reference model used by GeoSciML, and </w:t>
      </w:r>
      <w:r w:rsidR="00894483">
        <w:rPr>
          <w:lang w:val="en-CA"/>
        </w:rPr>
        <w:t>several other domain models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1853AADE"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w:t>
      </w:r>
      <w:r w:rsidR="00894483">
        <w:rPr>
          <w:rFonts w:ascii="Courier New" w:hAnsi="Courier New" w:cs="Courier New"/>
          <w:noProof/>
          <w:sz w:val="20"/>
          <w:szCs w:val="20"/>
          <w:lang w:val="en-CA"/>
        </w:rPr>
        <w:t>:</w:t>
      </w:r>
      <w:r w:rsidRPr="00EC0310">
        <w:rPr>
          <w:rFonts w:ascii="Courier New" w:hAnsi="Courier New" w:cs="Courier New"/>
          <w:noProof/>
          <w:sz w:val="20"/>
          <w:szCs w:val="20"/>
          <w:lang w:val="en-CA"/>
        </w:rPr>
        <w:t>2011 Observations and Measurements::Sampling Features::samplingPoint::SF_SamplingPoint</w:t>
      </w:r>
    </w:p>
    <w:p w14:paraId="085DB1BD" w14:textId="1B822E6A"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w:t>
      </w:r>
      <w:r w:rsidR="00894483">
        <w:rPr>
          <w:lang w:val="en-CA"/>
        </w:rPr>
        <w:t>, and also because some HollowWorld package name don’t have OCL friendly name</w:t>
      </w:r>
      <w:r w:rsidR="00AC02F9">
        <w:rPr>
          <w:lang w:val="en-CA"/>
        </w:rPr>
        <w:t>s</w:t>
      </w:r>
      <w:r w:rsidR="00894483">
        <w:rPr>
          <w:lang w:val="en-CA"/>
        </w:rPr>
        <w:t xml:space="preserve"> (e.g. some package names has ‘:’, as </w:t>
      </w:r>
      <w:r w:rsidR="00AC02F9">
        <w:rPr>
          <w:lang w:val="en-CA"/>
        </w:rPr>
        <w:t xml:space="preserve">shown </w:t>
      </w:r>
      <w:r w:rsidR="00894483">
        <w:rPr>
          <w:lang w:val="en-CA"/>
        </w:rPr>
        <w:t>in the previous example)</w:t>
      </w:r>
      <w:r>
        <w:rPr>
          <w:lang w:val="en-CA"/>
        </w:rPr>
        <w:t>, this document will use shortcuts to identify packages.</w:t>
      </w:r>
      <w:r w:rsidR="007D01E7">
        <w:rPr>
          <w:lang w:val="en-CA"/>
        </w:rPr>
        <w:t xml:space="preserve">  For example</w:t>
      </w:r>
      <w:r w:rsidR="00894483">
        <w:rPr>
          <w:lang w:val="en-CA"/>
        </w:rPr>
        <w:t>, for</w:t>
      </w:r>
      <w:r w:rsidR="007D01E7">
        <w:rPr>
          <w:lang w:val="en-CA"/>
        </w:rPr>
        <w:t xml:space="preserv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r w:rsidR="00894483">
        <w:rPr>
          <w:lang w:val="en-CA"/>
        </w:rPr>
        <w:t xml:space="preserve">  GeoSciML also uses new ISO1</w:t>
      </w:r>
      <w:r w:rsidR="00AC02F9">
        <w:rPr>
          <w:lang w:val="en-CA"/>
        </w:rPr>
        <w:t>9115-3 model which has numerous classifier name overlaps with ISO19115 from HollowWorld.</w:t>
      </w:r>
    </w:p>
    <w:p w14:paraId="79D255BA" w14:textId="6C3B5007"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4" w:name="_Toc458154200"/>
      <w:r>
        <w:rPr>
          <w:lang w:val="en-CA"/>
        </w:rPr>
        <w:lastRenderedPageBreak/>
        <w:t>Conceptual Model</w:t>
      </w:r>
      <w:bookmarkEnd w:id="74"/>
    </w:p>
    <w:p w14:paraId="5CE575A4" w14:textId="697F8278" w:rsidR="00F02ED9" w:rsidRDefault="007A23C6" w:rsidP="00F02ED9">
      <w:pPr>
        <w:rPr>
          <w:lang w:val="en-CA"/>
        </w:rPr>
      </w:pPr>
      <w:r>
        <w:rPr>
          <w:lang w:val="en-CA"/>
        </w:rPr>
        <w:t xml:space="preserve">The geology </w:t>
      </w:r>
      <w:r w:rsidR="00AC02F9">
        <w:rPr>
          <w:lang w:val="en-CA"/>
        </w:rPr>
        <w:t>portion</w:t>
      </w:r>
      <w:r>
        <w:rPr>
          <w:lang w:val="en-CA"/>
        </w:rPr>
        <w:t xml:space="preserve">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w:t>
      </w:r>
      <w:r w:rsidR="005E0F6A">
        <w:rPr>
          <w:lang w:val="en-CA"/>
        </w:rPr>
        <w:t xml:space="preserve"> [</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F02ED9">
        <w:rPr>
          <w:lang w:val="en-CA"/>
        </w:rPr>
        <w:t xml:space="preserve">.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AC02F9"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AC02F9" w:rsidRDefault="00E35D7C" w:rsidP="008037F7">
            <w:pPr>
              <w:pStyle w:val="Tabletext9"/>
              <w:rPr>
                <w:rFonts w:asciiTheme="minorHAnsi" w:hAnsiTheme="minorHAnsi"/>
                <w:b/>
                <w:sz w:val="20"/>
              </w:rPr>
            </w:pPr>
            <w:r w:rsidRPr="00AC02F9">
              <w:rPr>
                <w:rFonts w:asciiTheme="minorHAnsi" w:hAnsiTheme="minorHAnsi"/>
                <w:b/>
                <w:sz w:val="20"/>
              </w:rPr>
              <w:t>Requirements class</w:t>
            </w:r>
          </w:p>
        </w:tc>
      </w:tr>
      <w:tr w:rsidR="00E35D7C" w:rsidRPr="00AC02F9"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AC02F9" w:rsidRDefault="00E35D7C" w:rsidP="008037F7">
            <w:pPr>
              <w:pStyle w:val="Tabletext9"/>
              <w:rPr>
                <w:rFonts w:asciiTheme="minorHAnsi" w:hAnsiTheme="minorHAnsi"/>
                <w:sz w:val="20"/>
              </w:rPr>
            </w:pPr>
            <w:r w:rsidRPr="00AC02F9">
              <w:rPr>
                <w:rFonts w:asciiTheme="minorHAnsi" w:hAnsiTheme="minorHAnsi"/>
                <w:sz w:val="20"/>
              </w:rPr>
              <w:t>/</w:t>
            </w:r>
            <w:hyperlink r:id="rId20" w:history="1">
              <w:r w:rsidRPr="00AC02F9">
                <w:rPr>
                  <w:rFonts w:asciiTheme="minorHAnsi" w:hAnsiTheme="minorHAnsi"/>
                  <w:b/>
                  <w:sz w:val="20"/>
                </w:rPr>
                <w:t>req/gsml4-conceptual</w:t>
              </w:r>
            </w:hyperlink>
          </w:p>
        </w:tc>
      </w:tr>
      <w:tr w:rsidR="003B0AAB" w:rsidRPr="00AC02F9"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 xml:space="preserve">Logical Model </w:t>
            </w:r>
          </w:p>
        </w:tc>
      </w:tr>
      <w:tr w:rsidR="003B0AAB" w:rsidRPr="00AC02F9"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AC02F9" w:rsidRDefault="003B0AAB" w:rsidP="003B0AAB">
            <w:pPr>
              <w:pStyle w:val="Tabletext9"/>
              <w:rPr>
                <w:rFonts w:asciiTheme="minorHAnsi" w:hAnsiTheme="minorHAnsi"/>
                <w:sz w:val="20"/>
                <w:szCs w:val="18"/>
              </w:rPr>
            </w:pPr>
            <w:r w:rsidRPr="00AC02F9">
              <w:rPr>
                <w:rFonts w:asciiTheme="minorHAnsi" w:hAnsiTheme="minorHAnsi"/>
                <w:sz w:val="20"/>
                <w:szCs w:val="18"/>
              </w:rPr>
              <w:t>GeoSciML conceptual model</w:t>
            </w:r>
          </w:p>
        </w:tc>
      </w:tr>
      <w:tr w:rsidR="003B0AAB" w:rsidRPr="00AC02F9"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ISO19101:2002 Reference Model Clause 7</w:t>
            </w:r>
          </w:p>
        </w:tc>
      </w:tr>
      <w:tr w:rsidR="003B0AAB" w:rsidRPr="00AC02F9"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ISO19103 2015 Conceptual Model Language</w:t>
            </w:r>
          </w:p>
        </w:tc>
      </w:tr>
      <w:tr w:rsidR="003B0AAB" w:rsidRPr="00AC02F9"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ISO19104:2008</w:t>
            </w:r>
          </w:p>
        </w:tc>
      </w:tr>
      <w:tr w:rsidR="003B0AAB" w:rsidRPr="00AC02F9"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AC02F9" w:rsidRDefault="003B0AAB" w:rsidP="008037F7">
            <w:pPr>
              <w:pStyle w:val="Tabletext9"/>
              <w:rPr>
                <w:rFonts w:asciiTheme="minorHAnsi" w:hAnsiTheme="minorHAnsi" w:cs="Arial"/>
                <w:sz w:val="20"/>
                <w:szCs w:val="18"/>
              </w:rPr>
            </w:pPr>
            <w:r w:rsidRPr="00AC02F9">
              <w:rPr>
                <w:rFonts w:asciiTheme="minorHAnsi" w:hAnsiTheme="minorHAnsi" w:cs="Arial"/>
              </w:rPr>
              <w:t>Unified Modeling Language (UML</w:t>
            </w:r>
            <w:r w:rsidRPr="00AC02F9">
              <w:rPr>
                <w:rFonts w:asciiTheme="minorHAnsi" w:hAnsiTheme="minorHAnsi" w:cs="Arial"/>
                <w:shd w:val="clear" w:color="auto" w:fill="FFFFFF"/>
              </w:rPr>
              <w:t>). Version 2.3. May 2010</w:t>
            </w:r>
          </w:p>
        </w:tc>
      </w:tr>
      <w:tr w:rsidR="003B0AAB" w:rsidRPr="00AC02F9"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Requirement</w:t>
            </w:r>
          </w:p>
        </w:tc>
        <w:tc>
          <w:tcPr>
            <w:tcW w:w="6817" w:type="dxa"/>
            <w:shd w:val="clear" w:color="auto" w:fill="auto"/>
          </w:tcPr>
          <w:p w14:paraId="33D24770" w14:textId="77777777" w:rsidR="003B0AAB" w:rsidRPr="00AC02F9" w:rsidRDefault="003B0AAB" w:rsidP="008037F7">
            <w:pPr>
              <w:rPr>
                <w:rStyle w:val="reqtext"/>
                <w:rFonts w:asciiTheme="minorHAnsi" w:hAnsiTheme="minorHAnsi"/>
                <w:b/>
                <w:sz w:val="20"/>
              </w:rPr>
            </w:pPr>
            <w:r w:rsidRPr="00AC02F9">
              <w:rPr>
                <w:rStyle w:val="reqtext"/>
                <w:rFonts w:asciiTheme="minorHAnsi" w:hAnsiTheme="minorHAnsi"/>
                <w:b/>
                <w:sz w:val="20"/>
              </w:rPr>
              <w:t>/req/gsml4-conceptual/similarity</w:t>
            </w:r>
          </w:p>
          <w:p w14:paraId="264D93D9" w14:textId="250B6AD5" w:rsidR="00AC02F9" w:rsidRPr="00AC02F9" w:rsidRDefault="00AC02F9" w:rsidP="008037F7">
            <w:pPr>
              <w:rPr>
                <w:rStyle w:val="reqtext"/>
                <w:rFonts w:asciiTheme="minorHAnsi" w:hAnsiTheme="minorHAnsi"/>
                <w:sz w:val="20"/>
              </w:rPr>
            </w:pPr>
            <w:r w:rsidRPr="00AC02F9">
              <w:rPr>
                <w:rFonts w:asciiTheme="minorHAnsi" w:hAnsiTheme="minorHAnsi" w:cs="Arial"/>
                <w:sz w:val="18"/>
                <w:szCs w:val="18"/>
              </w:rPr>
              <w:t>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0E8EEA8E" w14:textId="77777777" w:rsidR="003B0AAB" w:rsidRDefault="003B0AAB" w:rsidP="003B0AAB">
      <w:pPr>
        <w:rPr>
          <w:lang w:val="en-CA"/>
        </w:rPr>
      </w:pPr>
    </w:p>
    <w:p w14:paraId="28CE1054" w14:textId="51436112"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r w:rsidR="005E0F6A">
        <w:t>a reference</w:t>
      </w:r>
      <w:r>
        <w:t xml:space="preserve"> ontology. The target can reuse and adapt existing logical models.</w:t>
      </w:r>
    </w:p>
    <w:p w14:paraId="1D8E6A03" w14:textId="77777777" w:rsidR="005E0F6A" w:rsidRDefault="005E0F6A" w:rsidP="003B0AA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AC02F9" w14:paraId="1FAB71E3" w14:textId="77777777" w:rsidTr="008037F7">
        <w:trPr>
          <w:cantSplit/>
        </w:trPr>
        <w:tc>
          <w:tcPr>
            <w:tcW w:w="4219" w:type="dxa"/>
            <w:tcBorders>
              <w:right w:val="nil"/>
            </w:tcBorders>
            <w:shd w:val="clear" w:color="auto" w:fill="auto"/>
          </w:tcPr>
          <w:p w14:paraId="04553BDD" w14:textId="3C07A609" w:rsidR="003B0AAB" w:rsidRPr="00AC02F9" w:rsidRDefault="003B0AAB" w:rsidP="008037F7">
            <w:pPr>
              <w:pStyle w:val="Tabletext10"/>
              <w:jc w:val="left"/>
              <w:rPr>
                <w:rStyle w:val="requri"/>
                <w:rFonts w:cs="Arial"/>
                <w:szCs w:val="18"/>
              </w:rPr>
            </w:pPr>
            <w:r w:rsidRPr="00AC02F9">
              <w:rPr>
                <w:rStyle w:val="requri"/>
                <w:rFonts w:cs="Arial"/>
                <w:szCs w:val="18"/>
              </w:rPr>
              <w:t>/req/gsml4-conceptual/similarity</w:t>
            </w:r>
          </w:p>
        </w:tc>
        <w:tc>
          <w:tcPr>
            <w:tcW w:w="4678" w:type="dxa"/>
            <w:tcBorders>
              <w:left w:val="nil"/>
            </w:tcBorders>
            <w:shd w:val="clear" w:color="auto" w:fill="auto"/>
          </w:tcPr>
          <w:p w14:paraId="54E63C7D" w14:textId="77777777" w:rsidR="003B0AAB" w:rsidRPr="00AC02F9" w:rsidRDefault="003B0AAB" w:rsidP="008037F7">
            <w:pPr>
              <w:pStyle w:val="Tabletext10"/>
              <w:jc w:val="left"/>
              <w:rPr>
                <w:rStyle w:val="reqtext"/>
                <w:szCs w:val="18"/>
              </w:rPr>
            </w:pPr>
            <w:r w:rsidRPr="00AC02F9">
              <w:rPr>
                <w:rFonts w:cs="Arial"/>
                <w:sz w:val="18"/>
                <w:szCs w:val="18"/>
              </w:rPr>
              <w:t>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29FFFBDA" w14:textId="77777777" w:rsidR="003B0AAB" w:rsidRDefault="003B0AAB" w:rsidP="003B0AAB"/>
    <w:p w14:paraId="65E1EDE5" w14:textId="6A265DB2" w:rsidR="009A7B37" w:rsidRPr="00D12552" w:rsidRDefault="00A6445A">
      <w:pPr>
        <w:pStyle w:val="Titre1"/>
        <w:rPr>
          <w:lang w:val="en-CA"/>
        </w:rPr>
      </w:pPr>
      <w:bookmarkStart w:id="75" w:name="_Toc458154201"/>
      <w:r>
        <w:rPr>
          <w:lang w:val="en-CA"/>
        </w:rPr>
        <w:t>Logical Model</w:t>
      </w:r>
      <w:bookmarkEnd w:id="75"/>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w:t>
      </w:r>
      <w:r w:rsidRPr="00EC0310">
        <w:rPr>
          <w:color w:val="000000"/>
          <w:lang w:val="en-CA"/>
        </w:rPr>
        <w:lastRenderedPageBreak/>
        <w:t>(package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AD44BE">
        <w:t xml:space="preserve">Figure </w:t>
      </w:r>
      <w:r w:rsidR="00AD44BE">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6" w:name="_Ref447374621"/>
      <w:r>
        <w:t xml:space="preserve">Figure </w:t>
      </w:r>
      <w:r>
        <w:fldChar w:fldCharType="begin"/>
      </w:r>
      <w:r>
        <w:instrText xml:space="preserve"> SEQ Figure \* ARABIC </w:instrText>
      </w:r>
      <w:r>
        <w:fldChar w:fldCharType="separate"/>
      </w:r>
      <w:r w:rsidR="00AD44BE">
        <w:rPr>
          <w:noProof/>
        </w:rPr>
        <w:t>8</w:t>
      </w:r>
      <w:r>
        <w:fldChar w:fldCharType="end"/>
      </w:r>
      <w:bookmarkEnd w:id="76"/>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7" w:name="_Toc458154202"/>
      <w:r>
        <w:rPr>
          <w:lang w:val="en-CA"/>
        </w:rPr>
        <w:t>Property cardinality</w:t>
      </w:r>
      <w:bookmarkEnd w:id="77"/>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lastRenderedPageBreak/>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78" w:name="_Toc448329411"/>
      <w:bookmarkStart w:id="79" w:name="_Toc448329559"/>
      <w:bookmarkStart w:id="80" w:name="_Toc448329945"/>
      <w:bookmarkStart w:id="81" w:name="_Toc448329412"/>
      <w:bookmarkStart w:id="82" w:name="_Toc448329560"/>
      <w:bookmarkStart w:id="83" w:name="_Toc448329946"/>
      <w:bookmarkStart w:id="84" w:name="_Toc448329413"/>
      <w:bookmarkStart w:id="85" w:name="_Toc448329561"/>
      <w:bookmarkStart w:id="86" w:name="_Toc448329947"/>
      <w:bookmarkStart w:id="87" w:name="_Toc448329414"/>
      <w:bookmarkStart w:id="88" w:name="_Toc448329562"/>
      <w:bookmarkStart w:id="89" w:name="_Toc448329948"/>
      <w:bookmarkStart w:id="90" w:name="_Toc448329415"/>
      <w:bookmarkStart w:id="91" w:name="_Toc448329563"/>
      <w:bookmarkStart w:id="92" w:name="_Toc448329949"/>
      <w:bookmarkStart w:id="93" w:name="_Toc448329416"/>
      <w:bookmarkStart w:id="94" w:name="_Toc448329564"/>
      <w:bookmarkStart w:id="95" w:name="_Toc448329950"/>
      <w:bookmarkStart w:id="96" w:name="_Toc45815420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lang w:val="en-CA"/>
        </w:rPr>
        <w:t>Package shortcut</w:t>
      </w:r>
      <w:r w:rsidR="008B7992">
        <w:rPr>
          <w:lang w:val="en-CA"/>
        </w:rPr>
        <w:t>s</w:t>
      </w:r>
      <w:bookmarkEnd w:id="96"/>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97" w:name="_Toc458154204"/>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97"/>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20818FF1" w:rsidR="00DA41F8" w:rsidRPr="00C330C2" w:rsidRDefault="00DA41F8" w:rsidP="00AC02F9">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621C1B3D" w:rsidR="00DA41F8" w:rsidRPr="00C330C2" w:rsidRDefault="00DA41F8" w:rsidP="00F85E82">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 xml:space="preserve">If the target implementation allows it, it SHALL implement the same cardinality of properties and associations as defined </w:t>
            </w:r>
            <w:r w:rsidR="00F85E82">
              <w:rPr>
                <w:rFonts w:ascii="Calibri" w:eastAsia="MS Mincho" w:hAnsi="Calibri"/>
                <w:sz w:val="20"/>
                <w:szCs w:val="20"/>
                <w:lang w:val="en-CA"/>
              </w:rPr>
              <w:t>in the</w:t>
            </w:r>
            <w:r w:rsidRPr="00C330C2">
              <w:rPr>
                <w:rFonts w:ascii="Calibri" w:eastAsia="MS Mincho" w:hAnsi="Calibri"/>
                <w:sz w:val="20"/>
                <w:szCs w:val="20"/>
                <w:lang w:val="en-CA"/>
              </w:rPr>
              <w:t xml:space="preserve">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2A15FF86"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r w:rsidR="005E0F6A" w:rsidRPr="00804C60">
        <w:rPr>
          <w:color w:val="000000"/>
          <w:lang w:val="en-CA"/>
        </w:rPr>
        <w:t>to</w:t>
      </w:r>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98" w:name="_Toc458154205"/>
      <w:r w:rsidRPr="00D12552">
        <w:rPr>
          <w:lang w:val="en-CA"/>
        </w:rPr>
        <w:t>Naming of entities</w:t>
      </w:r>
      <w:bookmarkEnd w:id="9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3F2664DE" w:rsidR="004635D8" w:rsidRPr="00D12552" w:rsidRDefault="004635D8" w:rsidP="00AC02F9">
            <w:pPr>
              <w:pStyle w:val="Tabletext10"/>
              <w:jc w:val="left"/>
              <w:rPr>
                <w:rStyle w:val="reqtext"/>
                <w:lang w:val="en-CA"/>
              </w:rPr>
            </w:pPr>
            <w:r w:rsidRPr="00D12552">
              <w:rPr>
                <w:rStyle w:val="reqtext"/>
                <w:lang w:val="en-CA"/>
              </w:rPr>
              <w:t xml:space="preserve">When the target implementation allows it, the exact name of the </w:t>
            </w:r>
            <w:r w:rsidR="00AC02F9">
              <w:rPr>
                <w:rStyle w:val="reqtext"/>
                <w:lang w:val="en-CA"/>
              </w:rPr>
              <w:t>classifier</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99" w:name="_Toc458154206"/>
      <w:r w:rsidRPr="00D12552">
        <w:rPr>
          <w:lang w:val="en-CA"/>
        </w:rPr>
        <w:t>Cardinality</w:t>
      </w:r>
      <w:bookmarkEnd w:id="9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0" w:name="_Toc458154207"/>
      <w:r>
        <w:rPr>
          <w:lang w:val="en-CA"/>
        </w:rPr>
        <w:t>Abstract classes</w:t>
      </w:r>
      <w:bookmarkEnd w:id="10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1" w:name="_Toc458154208"/>
      <w:r>
        <w:rPr>
          <w:lang w:val="en-CA"/>
        </w:rPr>
        <w:t>Polymorphism</w:t>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AD44BE" w:rsidRPr="00AD44BE">
        <w:rPr>
          <w:b/>
          <w:bCs/>
          <w:lang w:val="en-CA"/>
        </w:rPr>
        <w:t>Erreur ! Source du renvoi introuvable.</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2" w:name="_Toc458154209"/>
      <w:r w:rsidRPr="00D12552">
        <w:rPr>
          <w:lang w:val="en-CA"/>
        </w:rPr>
        <w:t>Quantities</w:t>
      </w:r>
      <w:bookmarkEnd w:id="10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Titre3"/>
        <w:rPr>
          <w:lang w:val="en-CA"/>
        </w:rPr>
      </w:pPr>
      <w:bookmarkStart w:id="103" w:name="_Toc458154210"/>
      <w:r>
        <w:rPr>
          <w:lang w:val="en-CA"/>
        </w:rPr>
        <w:t>QuantityRange</w:t>
      </w:r>
      <w:bookmarkEnd w:id="103"/>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If a single value needs to be represented as a </w:t>
      </w:r>
      <w:r w:rsidRPr="00491ED2">
        <w:rPr>
          <w:rStyle w:val="Entity"/>
        </w:rPr>
        <w:t>QuantityRange</w:t>
      </w:r>
      <w:r>
        <w:rPr>
          <w:lang w:val="en-CA"/>
        </w:rPr>
        <w:t>, where the single value is assigned to both lower and upper properties.</w:t>
      </w:r>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Titre3"/>
        <w:spacing w:after="240"/>
        <w:rPr>
          <w:lang w:val="en-CA"/>
        </w:rPr>
      </w:pPr>
      <w:bookmarkStart w:id="104" w:name="_Ref456112534"/>
      <w:bookmarkStart w:id="105" w:name="_Ref457994997"/>
      <w:bookmarkStart w:id="106" w:name="_Toc458154211"/>
      <w:commentRangeStart w:id="107"/>
      <w:r w:rsidRPr="00D12552">
        <w:rPr>
          <w:lang w:val="en-CA"/>
        </w:rPr>
        <w:t>Code lists</w:t>
      </w:r>
      <w:bookmarkEnd w:id="104"/>
      <w:r w:rsidRPr="00D12552">
        <w:rPr>
          <w:lang w:val="en-CA"/>
        </w:rPr>
        <w:t xml:space="preserve"> </w:t>
      </w:r>
      <w:commentRangeEnd w:id="107"/>
      <w:r w:rsidR="00B94FA7">
        <w:rPr>
          <w:rStyle w:val="Marquedecommentaire"/>
          <w:rFonts w:cs="Times New Roman"/>
          <w:b w:val="0"/>
          <w:bCs w:val="0"/>
        </w:rPr>
        <w:commentReference w:id="107"/>
      </w:r>
      <w:bookmarkEnd w:id="105"/>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08DD0CEC" w:rsidR="007D4D67" w:rsidRDefault="000B4F44" w:rsidP="000B4F44">
      <w:pPr>
        <w:rPr>
          <w:lang w:val="en-CA"/>
        </w:rPr>
      </w:pPr>
      <w:r w:rsidRPr="00D12552">
        <w:rPr>
          <w:lang w:val="en-CA"/>
        </w:rPr>
        <w:t xml:space="preserve">All properties that require formal vocabularies are modelled in UML as classes having the stereotype </w:t>
      </w:r>
      <w:r w:rsidRPr="005E0F6A">
        <w:rPr>
          <w:rStyle w:val="xmlChar"/>
        </w:rPr>
        <w:t>&lt;&lt;CodeList&gt;&gt;</w:t>
      </w:r>
      <w:r w:rsidRPr="00D12552">
        <w:rPr>
          <w:lang w:val="en-CA"/>
        </w:rPr>
        <w:t xml:space="preserve">.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AD44BE">
        <w:t xml:space="preserve">Figure </w:t>
      </w:r>
      <w:r w:rsidR="00AD44BE">
        <w:rPr>
          <w:noProof/>
        </w:rPr>
        <w:t>9</w:t>
      </w:r>
      <w:r w:rsidR="007D4D67">
        <w:rPr>
          <w:lang w:val="en-CA"/>
        </w:rPr>
        <w:fldChar w:fldCharType="end"/>
      </w:r>
      <w:r w:rsidR="007D4D67">
        <w:rPr>
          <w:lang w:val="en-CA"/>
        </w:rPr>
        <w:t xml:space="preserve">) or open, without any term. </w:t>
      </w:r>
    </w:p>
    <w:p w14:paraId="73823CDE" w14:textId="77777777" w:rsidR="007D4D67" w:rsidRDefault="007D4D67" w:rsidP="007D4D67">
      <w:pPr>
        <w:keepNext/>
      </w:pPr>
      <w:r w:rsidRPr="007D4D67">
        <w:rPr>
          <w:noProof/>
          <w:lang w:val="en-CA" w:eastAsia="en-CA"/>
        </w:rPr>
        <w:drawing>
          <wp:inline distT="0" distB="0" distL="0" distR="0" wp14:anchorId="2F84428E" wp14:editId="7FFA1F8B">
            <wp:extent cx="1686160" cy="1381318"/>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86160" cy="1381318"/>
                    </a:xfrm>
                    <a:prstGeom prst="rect">
                      <a:avLst/>
                    </a:prstGeom>
                  </pic:spPr>
                </pic:pic>
              </a:graphicData>
            </a:graphic>
          </wp:inline>
        </w:drawing>
      </w:r>
    </w:p>
    <w:p w14:paraId="4720536F" w14:textId="04331609" w:rsidR="007D4D67" w:rsidRDefault="007D4D67" w:rsidP="007D4D67">
      <w:pPr>
        <w:pStyle w:val="Lgende"/>
        <w:rPr>
          <w:lang w:val="en-CA"/>
        </w:rPr>
      </w:pPr>
      <w:bookmarkStart w:id="108" w:name="_Ref457990441"/>
      <w:r>
        <w:t xml:space="preserve">Figure </w:t>
      </w:r>
      <w:r>
        <w:fldChar w:fldCharType="begin"/>
      </w:r>
      <w:r>
        <w:instrText xml:space="preserve"> SEQ Figure \* ARABIC </w:instrText>
      </w:r>
      <w:r>
        <w:fldChar w:fldCharType="separate"/>
      </w:r>
      <w:r w:rsidR="00AD44BE">
        <w:rPr>
          <w:noProof/>
        </w:rPr>
        <w:t>9</w:t>
      </w:r>
      <w:r>
        <w:fldChar w:fldCharType="end"/>
      </w:r>
      <w:bookmarkEnd w:id="108"/>
      <w:r>
        <w:t>: CodeList with prescribed list of terms (DescriptionPurpose) and "open" (GeologicUnitHierarchyRoleTerm)</w:t>
      </w:r>
    </w:p>
    <w:p w14:paraId="026DFF58" w14:textId="7E7DA045"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terms should be encoded as </w:t>
      </w:r>
      <w:r w:rsidR="00B94FA7">
        <w:rPr>
          <w:lang w:val="en-CA"/>
        </w:rPr>
        <w:t xml:space="preserve">resource.  Vocabulary terms identifiers are </w:t>
      </w:r>
      <w:r>
        <w:rPr>
          <w:lang w:val="en-CA"/>
        </w:rPr>
        <w:t xml:space="preserve">URI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5"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7A4792">
        <w:rPr>
          <w:lang w:val="en-CA"/>
        </w:rPr>
        <w:t xml:space="preserve">. </w:t>
      </w:r>
    </w:p>
    <w:p w14:paraId="4ACC8BB1" w14:textId="1E679FC9" w:rsidR="00B94FA7" w:rsidRPr="00D12552" w:rsidRDefault="00B94FA7" w:rsidP="000B4F44">
      <w:pPr>
        <w:rPr>
          <w:lang w:val="en-CA"/>
        </w:rPr>
      </w:pPr>
      <w:r>
        <w:rPr>
          <w:lang w:val="en-CA"/>
        </w:rPr>
        <w:t>This specification does not require that URIs be actually dereferenceable, but just that vocabulary term associated with a syntaxically correct URI.</w:t>
      </w:r>
    </w:p>
    <w:p w14:paraId="04D0F43A" w14:textId="5EE28DB1" w:rsidR="005C6E68" w:rsidRDefault="005C6E68" w:rsidP="003C3333">
      <w:pPr>
        <w:pStyle w:val="Titre2"/>
        <w:rPr>
          <w:lang w:val="en-CA"/>
        </w:rPr>
      </w:pPr>
      <w:bookmarkStart w:id="109" w:name="_Toc448329425"/>
      <w:bookmarkStart w:id="110" w:name="_Toc448329573"/>
      <w:bookmarkStart w:id="111" w:name="_Toc448329959"/>
      <w:bookmarkStart w:id="112" w:name="_Toc448329426"/>
      <w:bookmarkStart w:id="113" w:name="_Toc448329574"/>
      <w:bookmarkStart w:id="114" w:name="_Toc448329960"/>
      <w:bookmarkStart w:id="115" w:name="_Ref457577515"/>
      <w:bookmarkStart w:id="116" w:name="_Toc458154212"/>
      <w:bookmarkEnd w:id="109"/>
      <w:bookmarkEnd w:id="110"/>
      <w:bookmarkEnd w:id="111"/>
      <w:bookmarkEnd w:id="112"/>
      <w:bookmarkEnd w:id="113"/>
      <w:bookmarkEnd w:id="114"/>
      <w:r>
        <w:rPr>
          <w:lang w:val="en-CA"/>
        </w:rPr>
        <w:t>Linked Open Data</w:t>
      </w:r>
      <w:bookmarkEnd w:id="115"/>
      <w:r w:rsidR="002B564B">
        <w:rPr>
          <w:lang w:val="en-CA"/>
        </w:rPr>
        <w:t xml:space="preserve"> Requirements Class (Normative)</w:t>
      </w:r>
      <w:bookmarkEnd w:id="116"/>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F85E82"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F85E82" w:rsidRDefault="00113872" w:rsidP="00C44305">
            <w:pPr>
              <w:keepNext/>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Requirements Class</w:t>
            </w:r>
          </w:p>
        </w:tc>
      </w:tr>
      <w:tr w:rsidR="00113872" w:rsidRPr="00F85E82"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sz w:val="20"/>
                <w:szCs w:val="20"/>
                <w:lang w:val="en-CA"/>
              </w:rPr>
              <w:t>/req/gsml4-lob</w:t>
            </w:r>
          </w:p>
        </w:tc>
      </w:tr>
      <w:tr w:rsidR="00113872" w:rsidRPr="00F85E82"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F85E82" w:rsidRDefault="00113872" w:rsidP="00501FA1">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 xml:space="preserve">Encoding </w:t>
            </w:r>
          </w:p>
        </w:tc>
      </w:tr>
      <w:tr w:rsidR="00113872" w:rsidRPr="00F85E82"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b w:val="0"/>
                <w:sz w:val="20"/>
                <w:szCs w:val="20"/>
                <w:lang w:val="en-CA"/>
              </w:rPr>
              <w:t>/req/gsml4-core</w:t>
            </w:r>
          </w:p>
        </w:tc>
      </w:tr>
      <w:tr w:rsidR="00113872" w:rsidRPr="00F85E82"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URI</w:t>
            </w:r>
          </w:p>
        </w:tc>
      </w:tr>
      <w:tr w:rsidR="00113872" w:rsidRPr="00F85E82"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HTTP</w:t>
            </w:r>
          </w:p>
        </w:tc>
      </w:tr>
      <w:tr w:rsidR="00113872" w:rsidRPr="00F85E82"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Pr="00F85E82" w:rsidRDefault="006A6D5E" w:rsidP="00C44305">
            <w:pPr>
              <w:spacing w:before="100" w:beforeAutospacing="1" w:after="100" w:afterAutospacing="1" w:line="230" w:lineRule="atLeast"/>
              <w:rPr>
                <w:rFonts w:asciiTheme="minorHAnsi" w:eastAsia="MS Mincho" w:hAnsiTheme="minorHAnsi"/>
                <w:sz w:val="20"/>
                <w:szCs w:val="20"/>
                <w:lang w:val="en-CA"/>
              </w:rPr>
            </w:pPr>
            <w:r w:rsidRPr="00F85E82">
              <w:rPr>
                <w:rStyle w:val="requri"/>
                <w:rFonts w:asciiTheme="minorHAnsi" w:hAnsiTheme="minorHAnsi"/>
                <w:noProof/>
                <w:lang w:val="en-CA"/>
              </w:rPr>
              <w:t>/req/gsml4-lod/codelistURI</w:t>
            </w:r>
            <w:r w:rsidRPr="00F85E82">
              <w:rPr>
                <w:rFonts w:asciiTheme="minorHAnsi" w:eastAsia="MS Mincho" w:hAnsiTheme="minorHAnsi"/>
                <w:sz w:val="20"/>
                <w:szCs w:val="20"/>
                <w:lang w:val="en-CA"/>
              </w:rPr>
              <w:t xml:space="preserve"> </w:t>
            </w:r>
          </w:p>
          <w:p w14:paraId="1F2C20DE" w14:textId="4404C9D6" w:rsidR="00113872" w:rsidRPr="00F85E82" w:rsidRDefault="006A6D5E" w:rsidP="00F85E82">
            <w:pPr>
              <w:spacing w:before="100" w:beforeAutospacing="1" w:after="100" w:afterAutospacing="1" w:line="230" w:lineRule="atLeast"/>
              <w:rPr>
                <w:rFonts w:asciiTheme="minorHAnsi" w:eastAsia="MS Mincho" w:hAnsiTheme="minorHAnsi"/>
                <w:sz w:val="20"/>
                <w:szCs w:val="20"/>
                <w:lang w:val="en-CA"/>
              </w:rPr>
            </w:pPr>
            <w:r w:rsidRPr="00F85E82">
              <w:rPr>
                <w:rStyle w:val="reqtext"/>
                <w:rFonts w:asciiTheme="minorHAnsi" w:hAnsiTheme="minorHAnsi"/>
                <w:lang w:val="en-CA"/>
              </w:rPr>
              <w:lastRenderedPageBreak/>
              <w:t xml:space="preserve">URI used for vocabulary terms SHALL be </w:t>
            </w:r>
            <w:r w:rsidR="00F85E82" w:rsidRPr="00F85E82">
              <w:rPr>
                <w:rStyle w:val="reqtext"/>
                <w:rFonts w:asciiTheme="minorHAnsi" w:hAnsiTheme="minorHAnsi"/>
                <w:lang w:val="en-CA"/>
              </w:rPr>
              <w:t>dereferenceable</w:t>
            </w:r>
            <w:r w:rsidRPr="00F85E82">
              <w:rPr>
                <w:rStyle w:val="reqtext"/>
                <w:rFonts w:asciiTheme="minorHAnsi" w:hAnsiTheme="minorHAnsi"/>
                <w:lang w:val="en-CA"/>
              </w:rPr>
              <w:t xml:space="preserve"> </w:t>
            </w:r>
            <w:r w:rsidR="00F85E82" w:rsidRPr="00F85E82">
              <w:rPr>
                <w:rStyle w:val="reqtext"/>
                <w:rFonts w:asciiTheme="minorHAnsi" w:hAnsiTheme="minorHAnsi"/>
                <w:lang w:val="en-CA"/>
              </w:rPr>
              <w:t>to one or more representations of the vocabulary term.</w:t>
            </w:r>
          </w:p>
        </w:tc>
      </w:tr>
      <w:tr w:rsidR="00113872" w:rsidRPr="00F85E82"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Pr="00F85E82" w:rsidRDefault="006A6D5E" w:rsidP="00C44305">
            <w:pPr>
              <w:spacing w:before="100" w:beforeAutospacing="1" w:after="100" w:afterAutospacing="1" w:line="230" w:lineRule="atLeast"/>
              <w:jc w:val="both"/>
              <w:rPr>
                <w:rFonts w:asciiTheme="minorHAnsi" w:eastAsia="MS Mincho" w:hAnsiTheme="minorHAnsi"/>
                <w:b/>
                <w:noProof/>
                <w:sz w:val="18"/>
                <w:szCs w:val="18"/>
                <w:lang w:val="en-CA"/>
              </w:rPr>
            </w:pPr>
            <w:r w:rsidRPr="00F85E82">
              <w:rPr>
                <w:rFonts w:asciiTheme="minorHAnsi" w:eastAsia="MS Mincho" w:hAnsiTheme="minorHAnsi"/>
                <w:b/>
                <w:noProof/>
                <w:sz w:val="18"/>
                <w:szCs w:val="18"/>
                <w:lang w:val="en-CA"/>
              </w:rPr>
              <w:t xml:space="preserve">/req/gsml4-lod/identifier </w:t>
            </w:r>
          </w:p>
          <w:p w14:paraId="28E9EE12" w14:textId="0841B2E2" w:rsidR="00113872" w:rsidRPr="00F85E82" w:rsidRDefault="006A6D5E" w:rsidP="00F85E82">
            <w:pPr>
              <w:spacing w:before="100" w:beforeAutospacing="1" w:after="100" w:afterAutospacing="1" w:line="230" w:lineRule="atLeast"/>
              <w:jc w:val="both"/>
              <w:rPr>
                <w:rFonts w:asciiTheme="minorHAnsi" w:eastAsia="MS Mincho" w:hAnsiTheme="minorHAnsi"/>
                <w:b/>
                <w:sz w:val="18"/>
                <w:szCs w:val="18"/>
                <w:lang w:val="en-CA"/>
              </w:rPr>
            </w:pPr>
            <w:r w:rsidRPr="00F85E82">
              <w:rPr>
                <w:rFonts w:asciiTheme="minorHAnsi" w:eastAsia="MS Mincho" w:hAnsiTheme="minorHAnsi"/>
                <w:sz w:val="18"/>
                <w:szCs w:val="18"/>
                <w:lang w:val="en-CA"/>
              </w:rPr>
              <w:t xml:space="preserve">HTTP URI used as </w:t>
            </w:r>
            <w:r w:rsidR="00F85E82">
              <w:rPr>
                <w:rFonts w:asciiTheme="minorHAnsi" w:eastAsia="MS Mincho" w:hAnsiTheme="minorHAnsi"/>
                <w:sz w:val="18"/>
                <w:szCs w:val="18"/>
                <w:lang w:val="en-CA"/>
              </w:rPr>
              <w:t xml:space="preserve">entity </w:t>
            </w:r>
            <w:r w:rsidRPr="00F85E82">
              <w:rPr>
                <w:rFonts w:asciiTheme="minorHAnsi" w:eastAsia="MS Mincho" w:hAnsiTheme="minorHAnsi"/>
                <w:sz w:val="18"/>
                <w:szCs w:val="18"/>
                <w:lang w:val="en-CA"/>
              </w:rPr>
              <w:t xml:space="preserve">identifiers SHALL be </w:t>
            </w:r>
            <w:r w:rsidR="00F85E82">
              <w:rPr>
                <w:rFonts w:asciiTheme="minorHAnsi" w:eastAsia="MS Mincho" w:hAnsiTheme="minorHAnsi"/>
                <w:sz w:val="18"/>
                <w:szCs w:val="18"/>
                <w:lang w:val="en-CA"/>
              </w:rPr>
              <w:t>to one or more representations of that entity.</w:t>
            </w:r>
          </w:p>
        </w:tc>
      </w:tr>
      <w:tr w:rsidR="005B676D" w:rsidRPr="00F85E82"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F85E82" w:rsidRDefault="005B676D"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Pr="00F85E82" w:rsidRDefault="005B676D" w:rsidP="00C44305">
            <w:pPr>
              <w:spacing w:before="100" w:beforeAutospacing="1" w:after="100" w:afterAutospacing="1" w:line="230" w:lineRule="atLeast"/>
              <w:jc w:val="both"/>
              <w:rPr>
                <w:rStyle w:val="requri"/>
                <w:rFonts w:asciiTheme="minorHAnsi" w:hAnsiTheme="minorHAnsi"/>
                <w:lang w:val="en-CA"/>
              </w:rPr>
            </w:pPr>
            <w:r w:rsidRPr="00F85E82">
              <w:rPr>
                <w:rStyle w:val="requri"/>
                <w:rFonts w:asciiTheme="minorHAnsi" w:hAnsiTheme="minorHAnsi"/>
                <w:lang w:val="en-CA"/>
              </w:rPr>
              <w:t>/req/gsml4-lod/gsml-representation</w:t>
            </w:r>
          </w:p>
          <w:p w14:paraId="5C9A8B2A" w14:textId="00D310E4" w:rsidR="005B676D" w:rsidRPr="00F85E82" w:rsidRDefault="005B676D" w:rsidP="00F85E82">
            <w:pPr>
              <w:spacing w:before="100" w:beforeAutospacing="1" w:after="100" w:afterAutospacing="1" w:line="230" w:lineRule="atLeast"/>
              <w:jc w:val="both"/>
              <w:rPr>
                <w:rFonts w:asciiTheme="minorHAnsi" w:eastAsia="MS Mincho" w:hAnsiTheme="minorHAnsi"/>
                <w:b/>
                <w:noProof/>
                <w:sz w:val="20"/>
                <w:szCs w:val="20"/>
                <w:lang w:val="en-CA"/>
              </w:rPr>
            </w:pPr>
            <w:r w:rsidRPr="00F85E82">
              <w:rPr>
                <w:rStyle w:val="reqtext"/>
                <w:rFonts w:asciiTheme="minorHAnsi" w:hAnsiTheme="minorHAnsi"/>
                <w:lang w:val="en-CA"/>
              </w:rPr>
              <w:t>Dereferenc</w:t>
            </w:r>
            <w:r w:rsidR="00F85E82">
              <w:rPr>
                <w:rStyle w:val="reqtext"/>
                <w:rFonts w:asciiTheme="minorHAnsi" w:hAnsiTheme="minorHAnsi"/>
                <w:lang w:val="en-CA"/>
              </w:rPr>
              <w:t>e</w:t>
            </w:r>
            <w:r w:rsidRPr="00F85E82">
              <w:rPr>
                <w:rStyle w:val="reqtext"/>
                <w:rFonts w:asciiTheme="minorHAnsi" w:hAnsiTheme="minorHAnsi"/>
                <w:lang w:val="en-CA"/>
              </w:rPr>
              <w:t>able HTTP URI used as identifiers SHOULD provide GeoSciML 4.1 as one of its representations.</w:t>
            </w:r>
          </w:p>
        </w:tc>
      </w:tr>
      <w:tr w:rsidR="006A6D5E" w:rsidRPr="00F85E82"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F85E82" w:rsidRDefault="006A6D5E"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Pr="00F85E82" w:rsidRDefault="006A6D5E" w:rsidP="00C44305">
            <w:pPr>
              <w:spacing w:before="100" w:beforeAutospacing="1" w:after="100" w:afterAutospacing="1" w:line="230" w:lineRule="atLeast"/>
              <w:jc w:val="both"/>
              <w:rPr>
                <w:rFonts w:asciiTheme="minorHAnsi" w:hAnsiTheme="minorHAnsi"/>
              </w:rPr>
            </w:pPr>
            <w:r w:rsidRPr="00F85E82">
              <w:rPr>
                <w:rStyle w:val="requri"/>
                <w:rFonts w:asciiTheme="minorHAnsi" w:hAnsiTheme="minorHAnsi"/>
                <w:lang w:val="en-CA"/>
              </w:rPr>
              <w:t>/req/gsml4-lod/byref</w:t>
            </w:r>
            <w:r w:rsidRPr="00F85E82">
              <w:rPr>
                <w:rFonts w:asciiTheme="minorHAnsi" w:hAnsiTheme="minorHAnsi"/>
              </w:rPr>
              <w:t xml:space="preserve"> </w:t>
            </w:r>
          </w:p>
          <w:p w14:paraId="6CBDD7EA" w14:textId="543215B1" w:rsidR="006A6D5E" w:rsidRPr="00F85E82" w:rsidRDefault="00B8606F" w:rsidP="00C44305">
            <w:pPr>
              <w:spacing w:before="100" w:beforeAutospacing="1" w:after="100" w:afterAutospacing="1" w:line="230" w:lineRule="atLeast"/>
              <w:jc w:val="both"/>
              <w:rPr>
                <w:rFonts w:asciiTheme="minorHAnsi" w:hAnsiTheme="minorHAnsi"/>
                <w:b/>
                <w:sz w:val="18"/>
                <w:lang w:val="en-CA"/>
              </w:rPr>
            </w:pPr>
            <w:r>
              <w:rPr>
                <w:rStyle w:val="requri"/>
                <w:rFonts w:asciiTheme="minorHAnsi" w:hAnsiTheme="minorHAnsi"/>
                <w:b w:val="0"/>
                <w:lang w:val="en-CA"/>
              </w:rPr>
              <w:t>External references to an entity conforming to [</w:t>
            </w:r>
            <w:r w:rsidRPr="00B8606F">
              <w:rPr>
                <w:rStyle w:val="requri"/>
                <w:rFonts w:asciiTheme="minorHAnsi" w:hAnsiTheme="minorHAnsi"/>
                <w:b w:val="0"/>
                <w:lang w:val="en-CA"/>
              </w:rPr>
              <w:t>/req/gsml4-lod/identifier</w:t>
            </w:r>
            <w:r>
              <w:rPr>
                <w:rStyle w:val="requri"/>
                <w:rFonts w:asciiTheme="minorHAnsi" w:hAnsiTheme="minorHAnsi"/>
                <w:b w:val="0"/>
                <w:lang w:val="en-CA"/>
              </w:rPr>
              <w:t>] shall be expressed using this entity identifier.</w:t>
            </w:r>
          </w:p>
        </w:tc>
      </w:tr>
    </w:tbl>
    <w:p w14:paraId="469317AB" w14:textId="77777777" w:rsidR="00113872" w:rsidRPr="00B8606F" w:rsidRDefault="00113872" w:rsidP="00DB1F99"/>
    <w:p w14:paraId="4FB62AFE" w14:textId="2502EA47" w:rsidR="00C44305" w:rsidRDefault="00C44305" w:rsidP="00C44305">
      <w:pPr>
        <w:rPr>
          <w:lang w:val="en-CA"/>
        </w:rPr>
      </w:pPr>
      <w:r>
        <w:rPr>
          <w:lang w:val="en-CA"/>
        </w:rPr>
        <w:t>Although OGC standards are not restricted to a web environment, it is strongly influenced by this environment.  GeoSciML has originally been developed specifically for XML, but ma</w:t>
      </w:r>
      <w:r w:rsidR="00783175">
        <w:rPr>
          <w:lang w:val="en-CA"/>
        </w:rPr>
        <w:t>ny other encodings are suitable</w:t>
      </w:r>
      <w:r>
        <w:rPr>
          <w:lang w:val="en-CA"/>
        </w:rPr>
        <w:t xml:space="preserve"> hypermedia formats (RDF/XML, JSON-LD, HTML).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Appelnotedebasdep"/>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Titre3"/>
        <w:rPr>
          <w:lang w:val="en-CA"/>
        </w:rPr>
      </w:pPr>
      <w:bookmarkStart w:id="117" w:name="_Toc458154213"/>
      <w:r w:rsidRPr="00D12552">
        <w:rPr>
          <w:lang w:val="en-CA"/>
        </w:rPr>
        <w:t>Code lists URI</w:t>
      </w:r>
      <w:bookmarkEnd w:id="11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F31DFB7" w:rsidR="005C6E68" w:rsidRPr="00D12552" w:rsidRDefault="00F85E82" w:rsidP="005B676D">
            <w:pPr>
              <w:pStyle w:val="Tabletext10"/>
              <w:jc w:val="left"/>
              <w:rPr>
                <w:rStyle w:val="reqtext"/>
                <w:lang w:val="en-CA"/>
              </w:rPr>
            </w:pPr>
            <w:r w:rsidRPr="00F85E82">
              <w:rPr>
                <w:rStyle w:val="reqtext"/>
                <w:lang w:val="en-CA"/>
              </w:rPr>
              <w:t>URI used for vocabulary terms SHALL be dereferenceable to one or more representations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lastRenderedPageBreak/>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AD44BE">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0F94554A" w14:textId="62F4A81F" w:rsidR="00BE1D5C" w:rsidRPr="002B564B" w:rsidRDefault="005C6E68" w:rsidP="003C3333">
      <w:pPr>
        <w:pStyle w:val="Titre3"/>
        <w:rPr>
          <w:lang w:val="en-CA"/>
        </w:rPr>
      </w:pPr>
      <w:bookmarkStart w:id="118" w:name="_Ref456113371"/>
      <w:bookmarkStart w:id="119" w:name="_Toc458154214"/>
      <w:r w:rsidRPr="00D12552">
        <w:rPr>
          <w:lang w:val="en-CA"/>
        </w:rPr>
        <w:t>Identifier</w:t>
      </w:r>
      <w:bookmarkEnd w:id="118"/>
      <w:bookmarkEnd w:id="11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4AA462A" w:rsidR="005C6E68" w:rsidRPr="00D12552" w:rsidRDefault="00F85E82" w:rsidP="005B676D">
            <w:pPr>
              <w:pStyle w:val="Tabletext10"/>
              <w:jc w:val="left"/>
              <w:rPr>
                <w:rStyle w:val="reqtext"/>
                <w:lang w:val="en-CA"/>
              </w:rPr>
            </w:pPr>
            <w:r w:rsidRPr="00F85E82">
              <w:rPr>
                <w:rStyle w:val="reqtext"/>
                <w:lang w:val="en-CA"/>
              </w:rPr>
              <w:t>HTTP URI used as entity identifiers SHALL be to one or more representations of that entity.</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414961DB" w:rsidR="00BA4AE5" w:rsidRPr="00D12552" w:rsidRDefault="00F85E82" w:rsidP="00BA4AE5">
            <w:pPr>
              <w:pStyle w:val="Tabletext10"/>
              <w:jc w:val="left"/>
              <w:rPr>
                <w:rStyle w:val="reqtext"/>
                <w:lang w:val="en-CA"/>
              </w:rPr>
            </w:pPr>
            <w:r w:rsidRPr="00F85E82">
              <w:rPr>
                <w:rStyle w:val="reqtext"/>
                <w:lang w:val="en-CA"/>
              </w:rPr>
              <w:t>Dereferenceable HTTP URI used as identifiers SHOULD provide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Titre3"/>
        <w:rPr>
          <w:lang w:val="en-CA"/>
        </w:rPr>
      </w:pPr>
      <w:bookmarkStart w:id="120" w:name="_Toc458154215"/>
      <w:r>
        <w:rPr>
          <w:lang w:val="en-CA"/>
        </w:rPr>
        <w:t>ByReference associations</w:t>
      </w:r>
      <w:bookmarkEnd w:id="12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21" w:name="BKM_82E84894_826F_4479_973A_CBC44C2E6336"/>
            <w:bookmarkStart w:id="122" w:name="BKM_2AC44CB2_D8AD_4710_965F_8C3E8A778226"/>
            <w:bookmarkStart w:id="123" w:name="BKM_1CCAFBF2_5AEE_4D8D_970F_45B148E97DED"/>
            <w:bookmarkStart w:id="124" w:name="BKM_988B3B2F_E5F0_47AC_B40B_3E7EB1B7F6A8"/>
            <w:bookmarkStart w:id="125" w:name="BKM_D4489C08_74CE_4704_A313_E3DE8D8C2C02"/>
            <w:bookmarkStart w:id="126" w:name="BKM_3CED884F_4F1D_42D8_9256_BF8F325D7BF9"/>
            <w:bookmarkStart w:id="127" w:name="BKM_4D00B287_AF58_4181_BBC5_8A25643F2ECB"/>
            <w:bookmarkStart w:id="128" w:name="BKM_8130FE65_F0ED_41F2_ABFA_924F7CBE3C44"/>
            <w:bookmarkStart w:id="129" w:name="BKM_44DAEF74_D7B7_4FE5_8CBB_636851476829"/>
            <w:bookmarkStart w:id="130" w:name="BKM_3338A6EC_8A76_4151_9BBE_AF6AA6E7ABA5"/>
            <w:bookmarkStart w:id="131" w:name="BKM_0695D395_0E6D_4C80_885E_54CD7307213E"/>
            <w:bookmarkStart w:id="132" w:name="BKM_83AB4886_B40B_45D9_93A6_9A7A11A1DB22"/>
            <w:bookmarkStart w:id="133" w:name="BKM_18DECF87_EACF_4237_B14D_5CBA397C8B9F"/>
            <w:bookmarkStart w:id="134" w:name="BKM_A2513DE4_90C9_4111_97A5_8AB9734CC788"/>
            <w:bookmarkStart w:id="135" w:name="BKM_C29B4A43_BD79_4426_A200_1B1C1E4E23DB"/>
            <w:bookmarkStart w:id="136" w:name="BKM_D6389F0E_EB92_428D_B31C_62B7B2DE2191"/>
            <w:bookmarkStart w:id="137" w:name="BKM_44662CA4_810A_46C1_8CCE_D899E8B34841"/>
            <w:bookmarkStart w:id="138" w:name="BKM_A4ADBA47_2A66_4D31_B98E_429D2187557A"/>
            <w:bookmarkStart w:id="139" w:name="BKM_6A453B7D_E05C_442A_9729_07602A0CE53F"/>
            <w:bookmarkStart w:id="140" w:name="BKM_B674F95F_8259_4A18_BB9A_C7004F238C58"/>
            <w:bookmarkStart w:id="141" w:name="BKM_99FA56C9_DF26_4FF5_AF2C_A1CA27033687"/>
            <w:bookmarkStart w:id="142" w:name="BKM_10DBF70D_6106_40F3_9F20_6815C31BFF23"/>
            <w:bookmarkStart w:id="143" w:name="BKM_156BACFD_61FB_4C7D_8E17_15915D5DC1EB"/>
            <w:bookmarkStart w:id="144" w:name="BKM_660451F7_6344_4A08_8AF1_55EA34BAFC1E"/>
            <w:bookmarkStart w:id="145" w:name="BKM_DAD0F5C5_7ECC_4F46_8F23_D5FDAEC9FFF1"/>
            <w:bookmarkStart w:id="146" w:name="BKM_29C4138F_4CAD_4B96_B0DF_B91BA8041A62"/>
            <w:bookmarkStart w:id="147" w:name="BKM_6AE23AB8_B6A5_4B32_A803_62E099830E93"/>
            <w:bookmarkStart w:id="148" w:name="BKM_66D56F45_5196_424F_92CB_6CB6778933A2"/>
            <w:bookmarkStart w:id="149" w:name="BKM_B569925A_5C18_4226_AFA5_D6C44B29D688"/>
            <w:bookmarkStart w:id="150" w:name="BKM_20CF274F_94C7_43D3_9CCE_945071187259"/>
            <w:bookmarkStart w:id="151" w:name="BKM_64FA9120_8C79_470F_A4AB_510E7868EC43"/>
            <w:bookmarkStart w:id="152" w:name="BKM_2D4CA786_8199_42B1_BAEE_B9D15F83512C"/>
            <w:bookmarkStart w:id="153" w:name="BKM_E1914A18_F58F_4042_930D_7562E211135B"/>
            <w:bookmarkStart w:id="154" w:name="BKM_C97D1AD7_F437_45EE_9855_97FF220828AF"/>
            <w:bookmarkStart w:id="155" w:name="BKM_66E2F147_939A_42E7_9DA7_BB7F5E616224"/>
            <w:bookmarkStart w:id="156" w:name="BKM_7A6AD652_753B_433E_B947_78BAF8E8FFBB"/>
            <w:bookmarkStart w:id="157" w:name="BKM_D64DC56C_F70A_4224_BA0C_96AAF9B173C3"/>
            <w:bookmarkStart w:id="158" w:name="BKM_5A4D9120_600F_4C3C_8ECF_EE7CFDB01C45"/>
            <w:bookmarkStart w:id="159" w:name="BKM_411869C6_5FE7_4B45_A018_FC87FC6F1504"/>
            <w:bookmarkStart w:id="160" w:name="BKM_9EE66924_CD8E_4920_8D93_B7C8D67F28AF"/>
            <w:bookmarkStart w:id="161" w:name="BKM_49C23F9C_9DFE_434E_9876_B253C73E5E08"/>
            <w:bookmarkStart w:id="162" w:name="BKM_2D0F9355_1BA8_4B21_A211_5DBDE6101308"/>
            <w:bookmarkStart w:id="163" w:name="BKM_025812DF_B2DB_4EF8_8BE9_FB08934C1BD4"/>
            <w:bookmarkStart w:id="164" w:name="BKM_C09529C8_28D2_45E7_B66E_ADF87048EE54"/>
            <w:bookmarkStart w:id="165" w:name="BKM_3857FAF2_09B8_4E47_AE1C_AD54C52DAF81"/>
            <w:bookmarkStart w:id="166" w:name="BKM_35F2F785_32E6_4D58_9212_E4C493DD93AB"/>
            <w:bookmarkStart w:id="167" w:name="BKM_8A8A8512_0518_43B4_8296_5C183491EEB7"/>
            <w:bookmarkStart w:id="168" w:name="BKM_A37D3138_5144_4AAA_A9A8_F88DEC203EC5"/>
            <w:bookmarkStart w:id="169" w:name="BKM_9BCC0C7E_CEE8_4167_9510_B24983CC44B9"/>
            <w:bookmarkStart w:id="170" w:name="BKM_A818D66D_DB16_46C0_A0B3_E9039F2CD8CD"/>
            <w:bookmarkStart w:id="171" w:name="BKM_AEAFFBCA_2559_4CDB_AFA9_8A341843B51F"/>
            <w:bookmarkStart w:id="172" w:name="BKM_691007BD_4B41_46AF_9BC3_D27B06E1FB54"/>
            <w:bookmarkStart w:id="173" w:name="BKM_98D7F43A_2FA6_489F_A1A5_B915D069258B"/>
            <w:bookmarkStart w:id="174" w:name="BKM_B197BD01_D7EB_4B2D_B744_060A34418883"/>
            <w:bookmarkStart w:id="175" w:name="BKM_75AF76F0_4AFF_4758_AA5C_4DD9A3A326DF"/>
            <w:bookmarkStart w:id="176" w:name="BKM_AD80CBD8_BB55_4F42_B330_20E3957181FD"/>
            <w:bookmarkStart w:id="177" w:name="BKM_B608D83A_BCB7_40BE_B5B4_7C18680327EF"/>
            <w:bookmarkStart w:id="178" w:name="BKM_BB7DE53B_2076_4732_85CB_314A0C996CFE"/>
            <w:bookmarkStart w:id="179" w:name="BKM_0F33C868_B8F6_4CD9_B1BE_D64AF7054352"/>
            <w:bookmarkStart w:id="180" w:name="BKM_858F77A8_91BC_4E92_9873_3DE29220EA84"/>
            <w:bookmarkStart w:id="181" w:name="BKM_6C47293B_9B00_4958_AE14_E2FF8C6503C9"/>
            <w:bookmarkStart w:id="182" w:name="BKM_4798819D_722E_4089_880A_68AA29864E45"/>
            <w:bookmarkStart w:id="183" w:name="BKM_FB28CC82_D6AA_481A_BA03_BB82515D05CD"/>
            <w:bookmarkStart w:id="184" w:name="BKM_81066ECA_2108_4DF2_B25E_F440E68432B7"/>
            <w:bookmarkStart w:id="185" w:name="BKM_E37CFBB1_57FD_4CA3_9961_34992E857685"/>
            <w:bookmarkStart w:id="186" w:name="BKM_2EFAD6D8_0A90_47E6_A3AC_B0F503630287"/>
            <w:bookmarkStart w:id="187" w:name="BKM_21524384_B208_4A32_A2E5_0FFB4D6E8D7C"/>
            <w:bookmarkStart w:id="188" w:name="BKM_E5DB8674_7F07_4817_BA2B_997C684B521D"/>
            <w:bookmarkStart w:id="189" w:name="BKM_B79C058B_F1A5_47C5_B3E2_CD87F62870F2"/>
            <w:bookmarkStart w:id="190" w:name="BKM_A559EAAB_B89D_43D3_B221_4C6D46321258"/>
            <w:bookmarkStart w:id="191" w:name="BKM_234AE185_16BA_4884_8974_68DBF37A4B28"/>
            <w:bookmarkStart w:id="192" w:name="BKM_B342A581_116B_4A14_8384_0F4F6231BFC6"/>
            <w:bookmarkStart w:id="193" w:name="BKM_CE5055FF_94D8_42AD_B46A_0041AB28334E"/>
            <w:bookmarkStart w:id="194" w:name="BKM_F34DEFBD_2300_4BCD_9500_6FD1B9CE045E"/>
            <w:bookmarkStart w:id="195" w:name="BKM_C0E26832_94FE_4E03_98DE_F2986912ECBC"/>
            <w:bookmarkStart w:id="196" w:name="BKM_04EE2E72_5511_48AE_9048_CF9126C4A13D"/>
            <w:bookmarkStart w:id="197" w:name="BKM_11E20CA8_2344_4418_A9F9_325A11426D44"/>
            <w:bookmarkStart w:id="198" w:name="BKM_20A123B5_7607_4A2B_A3F4_2BA8EEA3BD6E"/>
            <w:bookmarkStart w:id="199" w:name="BKM_62E65A70_EB75_497A_886F_BAAEBB60A5EC"/>
            <w:bookmarkStart w:id="200" w:name="BKM_3F13203C_BEB3_44A2_B8B9_417C5D453C67"/>
            <w:bookmarkStart w:id="201" w:name="BKM_D9E97001_975E_4E48_B383_84E3B817A9D6"/>
            <w:bookmarkStart w:id="202" w:name="BKM_ABD8F88A_D6D5_49E8_B4C4_6E53A78AD465"/>
            <w:bookmarkStart w:id="203" w:name="BKM_7660FDA3_AB42_45F9_86AB_19287D13C566"/>
            <w:bookmarkStart w:id="204" w:name="BKM_28FFF6C1_C18B_4629_BB75_27AFBE7647AB"/>
            <w:bookmarkStart w:id="205" w:name="BKM_DE525394_F288_4E7F_AF29_CF676A7FB892"/>
            <w:bookmarkStart w:id="206" w:name="BKM_BDA40AB6_6C56_4E4F_9588_C051912996DC"/>
            <w:bookmarkStart w:id="207" w:name="BKM_2209CF72_C0AB_47F3_BB22_4A2E8334027A"/>
            <w:bookmarkStart w:id="208" w:name="BKM_BD7868DF_0409_467D_8844_EE4674C50774"/>
            <w:bookmarkStart w:id="209" w:name="BKM_674A1294_59BE_4203_9B03_BC5D6023992F"/>
            <w:bookmarkStart w:id="210" w:name="BKM_A1B86BC0_3316_46AB_8D32_7786DFA0771F"/>
            <w:bookmarkStart w:id="211" w:name="BKM_5ED9FA7F_347C_499C_BF86_2B88071AD840"/>
            <w:bookmarkStart w:id="212" w:name="BKM_EC7555C0_681D_45F5_BEFB_0F7BFDEF3CFB"/>
            <w:bookmarkStart w:id="213" w:name="BKM_36C08EC9_BB32_4BDE_99FD_336AAA2512BB"/>
            <w:bookmarkStart w:id="214" w:name="BKM_34B08950_B320_4DCA_B7B3_801822442BA1"/>
            <w:bookmarkStart w:id="215" w:name="BKM_1D369827_5E0B_4F3B_99DE_498DE4F4D001"/>
            <w:bookmarkStart w:id="216" w:name="BKM_42115B02_1C56_42D6_B0AA_D6174F756E65"/>
            <w:bookmarkStart w:id="217" w:name="BKM_401A0B2C_FBFD_43E2_BC4F_F4876D6A55A5"/>
            <w:bookmarkStart w:id="218" w:name="BKM_AA3C91BB_B0F8_4E56_A1E5_9C3530C146AE"/>
            <w:bookmarkStart w:id="219" w:name="BKM_C202EED3_CA3B_4848_8F51_4E4216E311CB"/>
            <w:bookmarkStart w:id="220" w:name="BKM_F61C54B5_53A3_4B3D_8747_890B595FF05F"/>
            <w:bookmarkStart w:id="221" w:name="BKM_EC69FC11_247D_4B96_A882_7E9D1AD588E0"/>
            <w:bookmarkStart w:id="222" w:name="BKM_ADCD2F69_DA9B_47AD_AAD9_CD10F85583D7"/>
            <w:bookmarkStart w:id="223" w:name="BKM_07E8099B_7BEC_4F52_A9CB_2057EB65CA46"/>
            <w:bookmarkStart w:id="224" w:name="BKM_803B49B5_5346_4ECB_84C0_E9285F22A260"/>
            <w:bookmarkStart w:id="225" w:name="BKM_EF622FE6_F231_4466_80B5_7C9E00C1AF26"/>
            <w:bookmarkStart w:id="226" w:name="BKM_314D3BAE_F7C9_4B36_ADB6_C72D030F3753"/>
            <w:bookmarkStart w:id="227" w:name="BKM_39715309_7964_43D3_8714_66E5FE3F5A42"/>
            <w:bookmarkStart w:id="228" w:name="BKM_154B13F8_8CD9_473E_98B5_93572A0EB3BB"/>
            <w:bookmarkStart w:id="229" w:name="BKM_2C39BB23_51CD_4C07_BC3D_DFD062118A45"/>
            <w:bookmarkStart w:id="230" w:name="BKM_60CAAB90_52E0_4214_AE69_D0060C7423ED"/>
            <w:bookmarkStart w:id="231" w:name="BKM_E7AC1443_775C_4DF5_9107_5B1DF4E1D651"/>
            <w:bookmarkStart w:id="232" w:name="BKM_EF3CAFA8_84A6_43F7_816F_7C74C3A3DFE7"/>
            <w:bookmarkStart w:id="233" w:name="BKM_71BA9B79_BC0A_41B7_9630_0B047D9D4660"/>
            <w:bookmarkStart w:id="234" w:name="BKM_9A13DBF6_70E2_469B_9B7C_F26D7AD812B4"/>
            <w:bookmarkStart w:id="235" w:name="BKM_9A6DFACA_1D0A_423A_BF5D_1157B46A0AC1"/>
            <w:bookmarkStart w:id="236" w:name="BKM_33E68653_BDB1_481F_9DFE_82E9A91DF147"/>
            <w:bookmarkStart w:id="237" w:name="BKM_F3F9B426_BC9F_4BBA_B792_A96166218E9B"/>
            <w:bookmarkStart w:id="238" w:name="BKM_86911221_5DFE_449B_9D0A_484F8F57F8F9"/>
            <w:bookmarkStart w:id="239" w:name="BKM_07EEDF2F_1AA2_45F8_B145_4B7F189B0502"/>
            <w:bookmarkStart w:id="240" w:name="BKM_4A997C54_C45D_4E40_AC91_CE1E1615770B"/>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4894FB4" w:rsidR="006A6D5E" w:rsidRPr="00D12552" w:rsidRDefault="00B8606F" w:rsidP="00BA4AE5">
            <w:pPr>
              <w:pStyle w:val="Tabletext10"/>
              <w:jc w:val="left"/>
              <w:rPr>
                <w:rStyle w:val="reqtext"/>
                <w:lang w:val="en-CA"/>
              </w:rPr>
            </w:pPr>
            <w:r w:rsidRPr="00B8606F">
              <w:rPr>
                <w:rStyle w:val="reqtext"/>
                <w:lang w:val="en-CA"/>
              </w:rPr>
              <w:t>External references to an entity conforming to [/req/gsml4-lod/identifier] shall be expressed using this entity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AD44BE">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F1A0B59" w:rsidR="009B3BBD" w:rsidRDefault="009B3BBD" w:rsidP="00BA6B31">
      <w:pPr>
        <w:pStyle w:val="Titre2"/>
        <w:rPr>
          <w:lang w:val="en-CA"/>
        </w:rPr>
      </w:pPr>
      <w:bookmarkStart w:id="241" w:name="_Toc458154216"/>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41"/>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B8606F"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B8606F" w:rsidRDefault="001563D9" w:rsidP="00513449">
            <w:pPr>
              <w:keepNext/>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Requirements Class</w:t>
            </w:r>
          </w:p>
        </w:tc>
      </w:tr>
      <w:tr w:rsidR="001563D9" w:rsidRPr="00B8606F"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Style w:val="requri"/>
                <w:rFonts w:ascii="Calibri" w:hAnsi="Calibri"/>
                <w:szCs w:val="18"/>
                <w:lang w:val="en-CA"/>
              </w:rPr>
              <w:t>/req/gsml4-basic</w:t>
            </w:r>
          </w:p>
        </w:tc>
      </w:tr>
      <w:tr w:rsidR="001563D9" w:rsidRPr="00B8606F"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B8606F" w:rsidRDefault="005E33CD" w:rsidP="00501FA1">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Encoding </w:t>
            </w:r>
          </w:p>
        </w:tc>
      </w:tr>
      <w:tr w:rsidR="001563D9" w:rsidRPr="00B8606F"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/req/gsml4-core</w:t>
            </w:r>
          </w:p>
        </w:tc>
      </w:tr>
      <w:tr w:rsidR="001563D9" w:rsidRPr="00B8606F"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Spatial Schema ISO19107</w:t>
            </w:r>
          </w:p>
        </w:tc>
      </w:tr>
      <w:tr w:rsidR="001563D9" w:rsidRPr="00B8606F"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Conceptual schema language ISO19103</w:t>
            </w:r>
          </w:p>
        </w:tc>
      </w:tr>
      <w:tr w:rsidR="001563D9" w:rsidRPr="00B8606F"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B8606F" w:rsidRDefault="001563D9" w:rsidP="00513449">
            <w:pPr>
              <w:spacing w:before="100" w:beforeAutospacing="1" w:after="100" w:afterAutospacing="1" w:line="230" w:lineRule="atLeast"/>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/req/gsml4-basic/geologicfeature-purpose </w:t>
            </w:r>
          </w:p>
          <w:p w14:paraId="57DEF154" w14:textId="34CC37F4" w:rsidR="001563D9" w:rsidRPr="00B8606F" w:rsidRDefault="001563D9" w:rsidP="00B8606F">
            <w:pPr>
              <w:spacing w:before="100" w:beforeAutospacing="1" w:after="100" w:afterAutospacing="1" w:line="230" w:lineRule="atLeast"/>
              <w:rPr>
                <w:rFonts w:asciiTheme="minorHAnsi" w:eastAsia="MS Mincho" w:hAnsiTheme="minorHAnsi"/>
                <w:sz w:val="18"/>
                <w:szCs w:val="18"/>
                <w:lang w:val="en-CA"/>
              </w:rPr>
            </w:pPr>
            <w:r w:rsidRPr="00B8606F">
              <w:rPr>
                <w:rFonts w:asciiTheme="minorHAnsi" w:eastAsia="MS Mincho" w:hAnsiTheme="minorHAnsi"/>
                <w:sz w:val="18"/>
                <w:szCs w:val="18"/>
                <w:lang w:val="en-CA"/>
              </w:rPr>
              <w:t>Purpose SHALL be a value from</w:t>
            </w:r>
            <w:r w:rsidR="00B8606F" w:rsidRPr="00B8606F">
              <w:rPr>
                <w:rFonts w:asciiTheme="minorHAnsi" w:eastAsia="MS Mincho" w:hAnsiTheme="minorHAnsi"/>
                <w:sz w:val="18"/>
                <w:szCs w:val="18"/>
                <w:lang w:val="en-CA"/>
              </w:rPr>
              <w:t xml:space="preserve"> </w:t>
            </w:r>
            <w:r w:rsidR="00B8606F" w:rsidRPr="00B8606F">
              <w:rPr>
                <w:rFonts w:asciiTheme="minorHAnsi" w:eastAsia="MS Mincho" w:hAnsiTheme="minorHAnsi"/>
                <w:sz w:val="18"/>
                <w:szCs w:val="18"/>
                <w:lang w:val="en-CA"/>
              </w:rPr>
              <w:fldChar w:fldCharType="begin"/>
            </w:r>
            <w:r w:rsidR="00B8606F" w:rsidRPr="00B8606F">
              <w:rPr>
                <w:rFonts w:asciiTheme="minorHAnsi" w:eastAsia="MS Mincho" w:hAnsiTheme="minorHAnsi"/>
                <w:sz w:val="18"/>
                <w:szCs w:val="18"/>
                <w:lang w:val="en-CA"/>
              </w:rPr>
              <w:instrText xml:space="preserve"> REF _Ref440042995 \h  \* MERGEFORMAT </w:instrText>
            </w:r>
            <w:r w:rsidR="00B8606F" w:rsidRPr="00B8606F">
              <w:rPr>
                <w:rFonts w:asciiTheme="minorHAnsi" w:eastAsia="MS Mincho" w:hAnsiTheme="minorHAnsi"/>
                <w:sz w:val="18"/>
                <w:szCs w:val="18"/>
                <w:lang w:val="en-CA"/>
              </w:rPr>
            </w:r>
            <w:r w:rsidR="00B8606F" w:rsidRPr="00B8606F">
              <w:rPr>
                <w:rFonts w:asciiTheme="minorHAnsi" w:eastAsia="MS Mincho" w:hAnsiTheme="minorHAnsi"/>
                <w:sz w:val="18"/>
                <w:szCs w:val="18"/>
                <w:lang w:val="en-CA"/>
              </w:rPr>
              <w:fldChar w:fldCharType="separate"/>
            </w:r>
            <w:r w:rsidR="00AD44BE" w:rsidRPr="00AD44BE">
              <w:rPr>
                <w:rFonts w:asciiTheme="minorHAnsi" w:hAnsiTheme="minorHAnsi"/>
                <w:sz w:val="18"/>
                <w:szCs w:val="18"/>
              </w:rPr>
              <w:t xml:space="preserve">Table </w:t>
            </w:r>
            <w:r w:rsidR="00AD44BE" w:rsidRPr="00AD44BE">
              <w:rPr>
                <w:rFonts w:asciiTheme="minorHAnsi" w:hAnsiTheme="minorHAnsi"/>
                <w:noProof/>
                <w:sz w:val="18"/>
                <w:szCs w:val="18"/>
              </w:rPr>
              <w:t>2</w:t>
            </w:r>
            <w:r w:rsidR="00B8606F" w:rsidRPr="00B8606F">
              <w:rPr>
                <w:rFonts w:asciiTheme="minorHAnsi" w:eastAsia="MS Mincho" w:hAnsiTheme="minorHAnsi"/>
                <w:sz w:val="18"/>
                <w:szCs w:val="18"/>
                <w:lang w:val="en-CA"/>
              </w:rPr>
              <w:fldChar w:fldCharType="end"/>
            </w:r>
            <w:r w:rsidR="00DE425D" w:rsidRPr="00B8606F">
              <w:rPr>
                <w:rFonts w:asciiTheme="minorHAnsi" w:eastAsia="MS Mincho" w:hAnsiTheme="minorHAnsi"/>
                <w:sz w:val="18"/>
                <w:szCs w:val="18"/>
                <w:lang w:val="en-CA"/>
              </w:rPr>
              <w:t>.</w:t>
            </w:r>
          </w:p>
        </w:tc>
      </w:tr>
      <w:tr w:rsidR="001563D9" w:rsidRPr="00B8606F"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/req/gsml4-basic/geologicevent-single </w:t>
            </w:r>
          </w:p>
          <w:p w14:paraId="22B97536" w14:textId="414CE08B" w:rsidR="001563D9" w:rsidRPr="00B8606F" w:rsidRDefault="001563D9" w:rsidP="00513449">
            <w:pPr>
              <w:spacing w:before="100" w:beforeAutospacing="1" w:after="100" w:afterAutospacing="1" w:line="230" w:lineRule="atLeast"/>
              <w:jc w:val="both"/>
              <w:rPr>
                <w:rFonts w:ascii="Calibri" w:eastAsia="MS Mincho" w:hAnsi="Calibri"/>
                <w:b/>
                <w:sz w:val="18"/>
                <w:szCs w:val="18"/>
              </w:rPr>
            </w:pPr>
            <w:r w:rsidRPr="00B8606F">
              <w:rPr>
                <w:rFonts w:ascii="Calibri" w:eastAsia="MS Mincho" w:hAnsi="Calibri"/>
                <w:sz w:val="18"/>
                <w:szCs w:val="18"/>
                <w:lang w:val="en-CA"/>
              </w:rPr>
              <w:t>An individual event GeologicEv</w:t>
            </w:r>
            <w:r w:rsidR="00B8606F" w:rsidRPr="00B8606F">
              <w:rPr>
                <w:rFonts w:ascii="Calibri" w:eastAsia="MS Mincho" w:hAnsi="Calibri"/>
                <w:sz w:val="18"/>
                <w:szCs w:val="18"/>
                <w:lang w:val="en-CA"/>
              </w:rPr>
              <w:t xml:space="preserve">ent SHALL only apply to one of </w:t>
            </w:r>
            <w:r w:rsidRPr="00B8606F">
              <w:rPr>
                <w:rStyle w:val="Entity"/>
                <w:rFonts w:eastAsia="MS Mincho"/>
                <w:sz w:val="18"/>
                <w:szCs w:val="18"/>
              </w:rPr>
              <w:t>Displacem</w:t>
            </w:r>
            <w:r w:rsidR="00B8606F" w:rsidRPr="00B8606F">
              <w:rPr>
                <w:rStyle w:val="Entity"/>
                <w:rFonts w:eastAsia="MS Mincho"/>
                <w:sz w:val="18"/>
                <w:szCs w:val="18"/>
              </w:rPr>
              <w:t>entEvent</w:t>
            </w:r>
            <w:r w:rsidR="00B8606F" w:rsidRPr="00B8606F">
              <w:rPr>
                <w:rFonts w:ascii="Calibri" w:eastAsia="MS Mincho" w:hAnsi="Calibri"/>
                <w:sz w:val="18"/>
                <w:szCs w:val="18"/>
                <w:lang w:val="en-CA"/>
              </w:rPr>
              <w:t xml:space="preserve">, </w:t>
            </w:r>
            <w:r w:rsidR="00B8606F" w:rsidRPr="00B8606F">
              <w:rPr>
                <w:rStyle w:val="Entity"/>
                <w:rFonts w:eastAsia="MS Mincho"/>
                <w:sz w:val="18"/>
                <w:szCs w:val="18"/>
              </w:rPr>
              <w:t>AlterationDescription</w:t>
            </w:r>
            <w:r w:rsidR="00B8606F" w:rsidRPr="00B8606F">
              <w:rPr>
                <w:rFonts w:ascii="Calibri" w:eastAsia="MS Mincho" w:hAnsi="Calibri"/>
                <w:sz w:val="18"/>
                <w:szCs w:val="18"/>
                <w:lang w:val="en-CA"/>
              </w:rPr>
              <w:t xml:space="preserve"> or</w:t>
            </w:r>
            <w:r w:rsidRPr="00B8606F">
              <w:rPr>
                <w:rFonts w:ascii="Calibri" w:eastAsia="MS Mincho" w:hAnsi="Calibri"/>
                <w:sz w:val="18"/>
                <w:szCs w:val="18"/>
                <w:lang w:val="en-CA"/>
              </w:rPr>
              <w:t xml:space="preserve"> </w:t>
            </w:r>
            <w:r w:rsidRPr="00B8606F">
              <w:rPr>
                <w:rStyle w:val="Entity"/>
                <w:rFonts w:eastAsia="MS Mincho"/>
                <w:sz w:val="18"/>
                <w:szCs w:val="18"/>
              </w:rPr>
              <w:t>MetamorphicD</w:t>
            </w:r>
            <w:r w:rsidR="00B8606F" w:rsidRPr="00B8606F">
              <w:rPr>
                <w:rStyle w:val="Entity"/>
                <w:rFonts w:eastAsia="MS Mincho"/>
                <w:sz w:val="18"/>
                <w:szCs w:val="18"/>
              </w:rPr>
              <w:t>escription</w:t>
            </w:r>
            <w:r w:rsidRPr="00B8606F">
              <w:rPr>
                <w:rFonts w:ascii="Calibri" w:eastAsia="MS Mincho" w:hAnsi="Calibri"/>
                <w:sz w:val="18"/>
                <w:szCs w:val="18"/>
                <w:lang w:val="en-CA"/>
              </w:rPr>
              <w:t>.</w:t>
            </w:r>
          </w:p>
        </w:tc>
      </w:tr>
      <w:tr w:rsidR="001563D9" w:rsidRPr="00B8606F"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/req/gsml4-basic/geologicevent-non-null </w:t>
            </w:r>
          </w:p>
          <w:p w14:paraId="3923AFFB" w14:textId="6F266F9D" w:rsidR="001563D9" w:rsidRPr="00B8606F" w:rsidRDefault="001563D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Either (olderNamedAge + youngerNamedAge) or </w:t>
            </w:r>
            <w:r w:rsidR="00DE425D" w:rsidRPr="00B8606F">
              <w:rPr>
                <w:rFonts w:ascii="Calibri" w:eastAsia="MS Mincho" w:hAnsi="Calibri"/>
                <w:sz w:val="18"/>
                <w:szCs w:val="18"/>
                <w:lang w:val="en-CA"/>
              </w:rPr>
              <w:t>n</w:t>
            </w:r>
            <w:r w:rsidRPr="00B8606F">
              <w:rPr>
                <w:rFonts w:ascii="Calibri" w:eastAsia="MS Mincho" w:hAnsi="Calibri"/>
                <w:sz w:val="18"/>
                <w:szCs w:val="18"/>
                <w:lang w:val="en-CA"/>
              </w:rPr>
              <w:t>umericAge SHALL not be null.</w:t>
            </w:r>
          </w:p>
        </w:tc>
      </w:tr>
      <w:tr w:rsidR="001563D9" w:rsidRPr="00B8606F"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B8606F" w:rsidRDefault="004D1FB3" w:rsidP="00513449">
            <w:pPr>
              <w:spacing w:before="100" w:beforeAutospacing="1" w:after="100" w:afterAutospacing="1" w:line="230" w:lineRule="atLeast"/>
              <w:jc w:val="both"/>
              <w:rPr>
                <w:rStyle w:val="requri"/>
                <w:rFonts w:ascii="Calibri" w:eastAsia="MS Mincho" w:hAnsi="Calibri"/>
                <w:szCs w:val="18"/>
                <w:lang w:val="en-CA"/>
              </w:rPr>
            </w:pPr>
            <w:r w:rsidRPr="00B8606F">
              <w:rPr>
                <w:rStyle w:val="requri"/>
                <w:rFonts w:ascii="Calibri" w:hAnsi="Calibri"/>
                <w:szCs w:val="18"/>
                <w:lang w:val="en-CA"/>
              </w:rPr>
              <w:t>/req/gsml4-basic/plane-pol-dip-az-not-null</w:t>
            </w:r>
            <w:r w:rsidRPr="00B8606F">
              <w:rPr>
                <w:rStyle w:val="requri"/>
                <w:rFonts w:ascii="Calibri" w:eastAsia="MS Mincho" w:hAnsi="Calibri"/>
                <w:szCs w:val="18"/>
                <w:lang w:val="en-CA"/>
              </w:rPr>
              <w:t xml:space="preserve"> </w:t>
            </w:r>
          </w:p>
          <w:p w14:paraId="439359A0" w14:textId="39E2EE13" w:rsidR="001563D9" w:rsidRPr="00B8606F" w:rsidRDefault="004D1FB3" w:rsidP="00B8606F">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At least one of polarity, azimuth or dip SHALL not be n</w:t>
            </w:r>
            <w:r w:rsidR="00B8606F">
              <w:rPr>
                <w:rFonts w:ascii="Calibri" w:eastAsia="MS Mincho" w:hAnsi="Calibri"/>
                <w:sz w:val="18"/>
                <w:szCs w:val="18"/>
                <w:lang w:val="en-CA"/>
              </w:rPr>
              <w:t>ul</w:t>
            </w:r>
            <w:r w:rsidRPr="00B8606F">
              <w:rPr>
                <w:rFonts w:ascii="Calibri" w:eastAsia="MS Mincho" w:hAnsi="Calibri"/>
                <w:sz w:val="18"/>
                <w:szCs w:val="18"/>
                <w:lang w:val="en-CA"/>
              </w:rPr>
              <w:t>l.</w:t>
            </w:r>
          </w:p>
        </w:tc>
      </w:tr>
      <w:tr w:rsidR="001563D9" w:rsidRPr="00B8606F"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B8606F" w:rsidRDefault="00D93B12"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/req/gsml4-basic/linear-trend</w:t>
            </w:r>
            <w:r w:rsidR="004D1FB3" w:rsidRPr="00B8606F">
              <w:rPr>
                <w:rStyle w:val="requri"/>
                <w:rFonts w:ascii="Calibri" w:hAnsi="Calibri"/>
                <w:szCs w:val="18"/>
                <w:lang w:val="en-CA"/>
              </w:rPr>
              <w:t xml:space="preserve">-plunge-not-null </w:t>
            </w:r>
          </w:p>
          <w:p w14:paraId="11F7F247" w14:textId="00538DB4" w:rsidR="001563D9" w:rsidRPr="00B8606F" w:rsidRDefault="004D1FB3" w:rsidP="00B8606F">
            <w:pPr>
              <w:spacing w:before="100" w:beforeAutospacing="1" w:after="100" w:afterAutospacing="1" w:line="230" w:lineRule="atLeast"/>
              <w:jc w:val="both"/>
              <w:rPr>
                <w:rStyle w:val="requri"/>
                <w:rFonts w:ascii="Calibri" w:hAnsi="Calibri"/>
                <w:szCs w:val="18"/>
                <w:lang w:val="en-CA"/>
              </w:rPr>
            </w:pPr>
            <w:r w:rsidRPr="00B8606F">
              <w:rPr>
                <w:rStyle w:val="reqtext"/>
                <w:rFonts w:ascii="Calibri" w:hAnsi="Calibri"/>
                <w:szCs w:val="18"/>
                <w:lang w:val="en-CA"/>
              </w:rPr>
              <w:t>At least one of plunge or trend SHALL NOT be n</w:t>
            </w:r>
            <w:r w:rsidR="00B8606F">
              <w:rPr>
                <w:rStyle w:val="reqtext"/>
                <w:rFonts w:ascii="Calibri" w:hAnsi="Calibri"/>
                <w:szCs w:val="18"/>
                <w:lang w:val="en-CA"/>
              </w:rPr>
              <w:t>ul</w:t>
            </w:r>
            <w:r w:rsidRPr="00B8606F">
              <w:rPr>
                <w:rStyle w:val="reqtext"/>
                <w:rFonts w:ascii="Calibri" w:hAnsi="Calibri"/>
                <w:szCs w:val="18"/>
                <w:lang w:val="en-CA"/>
              </w:rPr>
              <w:t>l.</w:t>
            </w:r>
          </w:p>
        </w:tc>
      </w:tr>
      <w:tr w:rsidR="001563D9" w:rsidRPr="00B8606F"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B8606F" w:rsidRDefault="004D1FB3"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 xml:space="preserve">/req/gsml4-basic/quantity_range_order </w:t>
            </w:r>
          </w:p>
          <w:p w14:paraId="17729F8E" w14:textId="73B4649A" w:rsidR="001563D9" w:rsidRPr="00B8606F" w:rsidRDefault="00FA4FE3" w:rsidP="00513449">
            <w:pPr>
              <w:spacing w:before="100" w:beforeAutospacing="1" w:after="100" w:afterAutospacing="1" w:line="230" w:lineRule="atLeast"/>
              <w:jc w:val="both"/>
              <w:rPr>
                <w:rStyle w:val="requri"/>
                <w:rFonts w:ascii="Calibri" w:hAnsi="Calibri"/>
                <w:szCs w:val="18"/>
                <w:lang w:val="en-CA"/>
              </w:rPr>
            </w:pPr>
            <w:r>
              <w:rPr>
                <w:rStyle w:val="reqtext"/>
                <w:rFonts w:ascii="Calibri" w:hAnsi="Calibri"/>
                <w:szCs w:val="18"/>
                <w:lang w:val="en-CA"/>
              </w:rPr>
              <w:t>The QuantityRange</w:t>
            </w:r>
            <w:r w:rsidR="004D1FB3" w:rsidRPr="00B8606F">
              <w:rPr>
                <w:rStyle w:val="reqtext"/>
                <w:rFonts w:ascii="Calibri" w:hAnsi="Calibri"/>
                <w:szCs w:val="18"/>
                <w:lang w:val="en-CA"/>
              </w:rPr>
              <w:t xml:space="preserve"> lowerValue SHALL be less</w:t>
            </w:r>
            <w:r w:rsidR="00DE425D" w:rsidRPr="00B8606F">
              <w:rPr>
                <w:rStyle w:val="reqtext"/>
                <w:rFonts w:ascii="Calibri" w:hAnsi="Calibri"/>
                <w:szCs w:val="18"/>
                <w:lang w:val="en-CA"/>
              </w:rPr>
              <w:t xml:space="preserve"> than</w:t>
            </w:r>
            <w:r w:rsidR="004D1FB3" w:rsidRPr="00B8606F">
              <w:rPr>
                <w:rStyle w:val="reqtext"/>
                <w:rFonts w:ascii="Calibri" w:hAnsi="Calibri"/>
                <w:szCs w:val="18"/>
                <w:lang w:val="en-CA"/>
              </w:rPr>
              <w:t xml:space="preserve"> </w:t>
            </w:r>
            <w:r w:rsidR="00DE425D" w:rsidRPr="00B8606F">
              <w:rPr>
                <w:rStyle w:val="reqtext"/>
                <w:rFonts w:ascii="Calibri" w:hAnsi="Calibri"/>
                <w:szCs w:val="18"/>
                <w:lang w:val="en-CA"/>
              </w:rPr>
              <w:t>or</w:t>
            </w:r>
            <w:r w:rsidR="004D1FB3" w:rsidRPr="00B8606F">
              <w:rPr>
                <w:rStyle w:val="reqtext"/>
                <w:rFonts w:ascii="Calibri" w:hAnsi="Calibri"/>
                <w:szCs w:val="18"/>
                <w:lang w:val="en-CA"/>
              </w:rPr>
              <w:t xml:space="preserve"> equal to </w:t>
            </w:r>
            <w:r w:rsidR="00DE425D" w:rsidRPr="00B8606F">
              <w:rPr>
                <w:rStyle w:val="reqtext"/>
                <w:rFonts w:ascii="Calibri" w:hAnsi="Calibri"/>
                <w:szCs w:val="18"/>
                <w:lang w:val="en-CA"/>
              </w:rPr>
              <w:t xml:space="preserve">the </w:t>
            </w:r>
            <w:r w:rsidR="004D1FB3" w:rsidRPr="00B8606F">
              <w:rPr>
                <w:rStyle w:val="reqtext"/>
                <w:rFonts w:ascii="Calibri" w:hAnsi="Calibri"/>
                <w:szCs w:val="18"/>
                <w:lang w:val="en-CA"/>
              </w:rPr>
              <w:t xml:space="preserve">upperValue.   </w:t>
            </w:r>
          </w:p>
        </w:tc>
      </w:tr>
      <w:tr w:rsidR="001563D9" w:rsidRPr="00B8606F"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B8606F" w:rsidRDefault="003F0D05"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B8606F" w:rsidRDefault="004D1FB3"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 xml:space="preserve">/req/gsml4-basic/quantity-range-repeat </w:t>
            </w:r>
          </w:p>
          <w:p w14:paraId="09148636" w14:textId="29F236C2" w:rsidR="001563D9" w:rsidRPr="00B8606F" w:rsidRDefault="00FA4FE3">
            <w:pPr>
              <w:spacing w:before="100" w:beforeAutospacing="1" w:after="100" w:afterAutospacing="1" w:line="230" w:lineRule="atLeast"/>
              <w:jc w:val="both"/>
              <w:rPr>
                <w:rStyle w:val="requri"/>
                <w:rFonts w:ascii="Calibri" w:hAnsi="Calibri"/>
                <w:szCs w:val="18"/>
              </w:rPr>
            </w:pPr>
            <w:r>
              <w:rPr>
                <w:rStyle w:val="reqtext"/>
                <w:rFonts w:ascii="Calibri" w:hAnsi="Calibri"/>
                <w:szCs w:val="18"/>
                <w:lang w:val="en-CA"/>
              </w:rPr>
              <w:t>The QuantityRange’s v</w:t>
            </w:r>
            <w:r w:rsidR="004D1FB3" w:rsidRPr="00B8606F">
              <w:rPr>
                <w:rStyle w:val="reqtext"/>
                <w:rFonts w:ascii="Calibri" w:hAnsi="Calibri"/>
                <w:szCs w:val="18"/>
                <w:lang w:val="en-CA"/>
              </w:rPr>
              <w:t xml:space="preserve">alue[0] SHALL provide the same value as lowerValue and value[1] </w:t>
            </w:r>
            <w:r w:rsidR="001F2343" w:rsidRPr="00B8606F">
              <w:rPr>
                <w:rStyle w:val="reqtext"/>
                <w:rFonts w:ascii="Calibri" w:hAnsi="Calibri"/>
                <w:szCs w:val="18"/>
                <w:lang w:val="en-CA"/>
              </w:rPr>
              <w:t>SHALL provide</w:t>
            </w:r>
            <w:r w:rsidR="004D1FB3" w:rsidRPr="00B8606F">
              <w:rPr>
                <w:rStyle w:val="reqtext"/>
                <w:rFonts w:ascii="Calibri" w:hAnsi="Calibri"/>
                <w:szCs w:val="18"/>
                <w:lang w:val="en-CA"/>
              </w:rPr>
              <w:t xml:space="preserve"> the same</w:t>
            </w:r>
            <w:r w:rsidR="001F2343" w:rsidRPr="00B8606F">
              <w:rPr>
                <w:rStyle w:val="reqtext"/>
                <w:rFonts w:ascii="Calibri" w:hAnsi="Calibri"/>
                <w:szCs w:val="18"/>
                <w:lang w:val="en-CA"/>
              </w:rPr>
              <w:t xml:space="preserve"> value</w:t>
            </w:r>
            <w:r w:rsidR="004D1FB3" w:rsidRPr="00B8606F">
              <w:rPr>
                <w:rStyle w:val="reqtext"/>
                <w:rFonts w:ascii="Calibri" w:hAnsi="Calibri"/>
                <w:szCs w:val="18"/>
                <w:lang w:val="en-CA"/>
              </w:rPr>
              <w:t xml:space="preserve"> as upperValue.</w:t>
            </w:r>
          </w:p>
        </w:tc>
      </w:tr>
    </w:tbl>
    <w:p w14:paraId="178C6037" w14:textId="77777777" w:rsidR="001563D9" w:rsidRPr="00C447A2" w:rsidRDefault="001563D9" w:rsidP="00355CAB"/>
    <w:p w14:paraId="65D82287" w14:textId="6F56AECF"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9E67D9">
        <w:rPr>
          <w:lang w:val="en-CA"/>
        </w:rPr>
        <w:t>.</w:t>
      </w:r>
    </w:p>
    <w:p w14:paraId="40081889" w14:textId="18A467A8" w:rsidR="008A1AF4" w:rsidRDefault="008A1AF4" w:rsidP="008A1AF4">
      <w:pPr>
        <w:keepNext/>
        <w:rPr>
          <w:noProof/>
          <w:lang w:val="en-CA" w:eastAsia="en-CA"/>
        </w:rPr>
      </w:pPr>
    </w:p>
    <w:p w14:paraId="701D18A2" w14:textId="35A31672" w:rsidR="000E3D9B" w:rsidRDefault="0007548F" w:rsidP="00441148">
      <w:pPr>
        <w:keepNext/>
      </w:pPr>
      <w:r>
        <w:rPr>
          <w:noProof/>
          <w:lang w:val="en-CA" w:eastAsia="en-CA"/>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r w:rsidR="000E3D9B">
        <w:t xml:space="preserve">Figure </w:t>
      </w:r>
      <w:r w:rsidR="000E3D9B">
        <w:fldChar w:fldCharType="begin"/>
      </w:r>
      <w:r w:rsidR="000E3D9B">
        <w:instrText xml:space="preserve"> SEQ Figure \* ARABIC </w:instrText>
      </w:r>
      <w:r w:rsidR="000E3D9B">
        <w:fldChar w:fldCharType="separate"/>
      </w:r>
      <w:r w:rsidR="00AD44BE">
        <w:rPr>
          <w:noProof/>
        </w:rPr>
        <w:t>10</w:t>
      </w:r>
      <w:r w:rsidR="000E3D9B">
        <w:fldChar w:fldCharType="end"/>
      </w:r>
      <w:r w:rsidR="000E3D9B">
        <w:t xml:space="preserve"> </w:t>
      </w:r>
      <w:r w:rsidR="000E3D9B" w:rsidRPr="00AE78AA">
        <w:t>GeoSciML Basic dependencies</w:t>
      </w:r>
      <w:r w:rsidR="00BF2A41">
        <w:t>.</w:t>
      </w:r>
    </w:p>
    <w:p w14:paraId="4D25A90E" w14:textId="5F8293DE" w:rsidR="003E1755" w:rsidRDefault="00856F51" w:rsidP="00E71F84">
      <w:pPr>
        <w:pStyle w:val="Titre3"/>
        <w:rPr>
          <w:lang w:val="en-CA"/>
        </w:rPr>
      </w:pPr>
      <w:bookmarkStart w:id="242" w:name="BKM_3984A24A_BE4B_45BE_838C_7F640CC5FF3F"/>
      <w:bookmarkStart w:id="243" w:name="BKM_54F8D6E7_019E_4198_A5F7_8396FC39C316"/>
      <w:bookmarkStart w:id="244" w:name="BKM_FF60F6A1_68A6_4CC7_A4D7_1484826F284D"/>
      <w:bookmarkStart w:id="245" w:name="BKM_F6F26F14_293C_49D0_A8BA_E7C8B18052A4"/>
      <w:bookmarkStart w:id="246" w:name="BKM_BFF13014_D294_4162_870D_8C389253B42F"/>
      <w:bookmarkStart w:id="247" w:name="BKM_5E0576AE_899E_4630_AE79_247020186922"/>
      <w:bookmarkStart w:id="248" w:name="BKM_F1BB51E9_D13E_42AE_BE59_3E8556BDCA72"/>
      <w:bookmarkStart w:id="249" w:name="BKM_C0A3056D_FA18_4027_BE04_0AFA3C2B5BD7"/>
      <w:bookmarkStart w:id="250" w:name="BKM_ADC178F9_ED86_418A_BFAF_BD9ADC797FBD"/>
      <w:bookmarkStart w:id="251" w:name="BKM_8E1E3CAB_4A91_4093_A75E_AEF4FCA7FA5B"/>
      <w:bookmarkStart w:id="252" w:name="BKM_64F0A908_3403_4D0B_88AD_EE7134C39157"/>
      <w:bookmarkStart w:id="253" w:name="BKM_F047E096_3391_4C83_A31D_8616A9B842C5"/>
      <w:bookmarkStart w:id="254" w:name="BKM_DA68D8E9_7B0C_48EF_8619_7221101DC5F1"/>
      <w:bookmarkStart w:id="255" w:name="_Toc458154217"/>
      <w:bookmarkEnd w:id="242"/>
      <w:bookmarkEnd w:id="243"/>
      <w:bookmarkEnd w:id="244"/>
      <w:bookmarkEnd w:id="245"/>
      <w:bookmarkEnd w:id="246"/>
      <w:bookmarkEnd w:id="247"/>
      <w:bookmarkEnd w:id="248"/>
      <w:bookmarkEnd w:id="249"/>
      <w:bookmarkEnd w:id="250"/>
      <w:bookmarkEnd w:id="251"/>
      <w:bookmarkEnd w:id="252"/>
      <w:bookmarkEnd w:id="253"/>
      <w:bookmarkEnd w:id="254"/>
      <w:r>
        <w:rPr>
          <w:lang w:val="en-CA"/>
        </w:rPr>
        <w:t xml:space="preserve">Geology </w:t>
      </w:r>
      <w:r w:rsidR="006619B2">
        <w:rPr>
          <w:lang w:val="en-CA"/>
        </w:rPr>
        <w:t>B</w:t>
      </w:r>
      <w:r>
        <w:rPr>
          <w:lang w:val="en-CA"/>
        </w:rPr>
        <w:t>asic</w:t>
      </w:r>
      <w:bookmarkEnd w:id="255"/>
    </w:p>
    <w:p w14:paraId="38D34F62" w14:textId="77777777" w:rsidR="005166DF" w:rsidRDefault="005166DF" w:rsidP="00355CAB">
      <w:pPr>
        <w:rPr>
          <w:lang w:val="en-CA"/>
        </w:rPr>
      </w:pPr>
    </w:p>
    <w:p w14:paraId="5E592361" w14:textId="3A6BBD7C" w:rsidR="00523B00" w:rsidRDefault="00E3407C" w:rsidP="00355CAB">
      <w:pPr>
        <w:rPr>
          <w:lang w:val="en-CA"/>
        </w:rPr>
      </w:pPr>
      <w:r>
        <w:rPr>
          <w:lang w:val="en-CA"/>
        </w:rPr>
        <w:t>Geologic Basic is a</w:t>
      </w:r>
      <w:r w:rsidRPr="00E3407C">
        <w:rPr>
          <w:lang w:val="en-CA"/>
        </w:rPr>
        <w:t xml:space="preserve"> package of classes representing fundamental geological map features and the relations between them.</w:t>
      </w:r>
      <w:r>
        <w:rPr>
          <w:lang w:val="en-CA"/>
        </w:rPr>
        <w:t xml:space="preserve">  GeoSciML describes a geologic dataset as a series of </w:t>
      </w:r>
      <w:r w:rsidRPr="00491ED2">
        <w:rPr>
          <w:rStyle w:val="Entity"/>
        </w:rPr>
        <w:t>GeologicFeature</w:t>
      </w:r>
      <w:r>
        <w:rPr>
          <w:lang w:val="en-CA"/>
        </w:rPr>
        <w:t xml:space="preserve"> occurrences, spatially </w:t>
      </w:r>
      <w:r w:rsidR="00BA27D0">
        <w:rPr>
          <w:lang w:val="en-CA"/>
        </w:rPr>
        <w:t xml:space="preserve">represented </w:t>
      </w:r>
      <w:r>
        <w:rPr>
          <w:lang w:val="en-CA"/>
        </w:rPr>
        <w:t xml:space="preserve">as </w:t>
      </w:r>
      <w:r w:rsidRPr="00491ED2">
        <w:rPr>
          <w:rStyle w:val="Entity"/>
        </w:rPr>
        <w:t>MappedFeature</w:t>
      </w:r>
      <w:r>
        <w:rPr>
          <w:lang w:val="en-CA"/>
        </w:rPr>
        <w:t xml:space="preserve">.  A map is a collection of </w:t>
      </w:r>
      <w:r w:rsidRPr="00491ED2">
        <w:rPr>
          <w:rStyle w:val="Entity"/>
        </w:rPr>
        <w:t>MappedFeature</w:t>
      </w:r>
      <w:r w:rsidR="000E100B" w:rsidRPr="00491ED2">
        <w:rPr>
          <w:rStyle w:val="Entity"/>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 xml:space="preserve">of </w:t>
      </w:r>
      <w:r w:rsidRPr="00491ED2">
        <w:rPr>
          <w:rStyle w:val="Entity"/>
        </w:rPr>
        <w:t>MappedFeature</w:t>
      </w:r>
      <w:r w:rsidR="000E100B" w:rsidRPr="00491ED2">
        <w:rPr>
          <w:rStyle w:val="Entity"/>
        </w:rPr>
        <w:t>s</w:t>
      </w:r>
      <w:r>
        <w:rPr>
          <w:lang w:val="en-CA"/>
        </w:rPr>
        <w:t xml:space="preserve">.  Other examples are </w:t>
      </w:r>
      <w:r w:rsidR="00523B00">
        <w:rPr>
          <w:lang w:val="en-CA"/>
        </w:rPr>
        <w:t>cross-sections, block diagram</w:t>
      </w:r>
      <w:r w:rsidR="00BA27D0">
        <w:rPr>
          <w:lang w:val="en-CA"/>
        </w:rPr>
        <w:t>s</w:t>
      </w:r>
      <w:r w:rsidR="005E0F6A">
        <w:rPr>
          <w:lang w:val="en-CA"/>
        </w:rPr>
        <w:t xml:space="preserve">, or even </w:t>
      </w:r>
      <w:r w:rsidR="00523B00">
        <w:rPr>
          <w:lang w:val="en-CA"/>
        </w:rPr>
        <w:t>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AD44BE">
        <w:t xml:space="preserve">Figure </w:t>
      </w:r>
      <w:r w:rsidR="00AD44BE">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256" w:name="_Ref439843623"/>
      <w:r>
        <w:t xml:space="preserve">Figure </w:t>
      </w:r>
      <w:r>
        <w:fldChar w:fldCharType="begin"/>
      </w:r>
      <w:r>
        <w:instrText xml:space="preserve"> SEQ Figure \* ARABIC </w:instrText>
      </w:r>
      <w:r>
        <w:fldChar w:fldCharType="separate"/>
      </w:r>
      <w:r w:rsidR="00AD44BE">
        <w:rPr>
          <w:noProof/>
        </w:rPr>
        <w:t>11</w:t>
      </w:r>
      <w:r>
        <w:fldChar w:fldCharType="end"/>
      </w:r>
      <w:bookmarkEnd w:id="256"/>
      <w:r>
        <w:t xml:space="preserve"> </w:t>
      </w:r>
      <w:r w:rsidRPr="008617E7">
        <w:t>Geologic Feature and MappedFeature</w:t>
      </w:r>
      <w:r w:rsidR="00BF2A41">
        <w:t>.</w:t>
      </w:r>
    </w:p>
    <w:p w14:paraId="58C68A50" w14:textId="2309E7F2" w:rsidR="00523B00" w:rsidRPr="00523B00" w:rsidRDefault="001D79AD" w:rsidP="007F03F0">
      <w:r w:rsidRPr="00491ED2">
        <w:rPr>
          <w:rStyle w:val="Entity"/>
        </w:rPr>
        <w:t>GeologicFeature</w:t>
      </w:r>
      <w:r>
        <w:t xml:space="preserve"> are further subtyped into </w:t>
      </w:r>
      <w:r w:rsidRPr="00491ED2">
        <w:rPr>
          <w:rStyle w:val="Entity"/>
        </w:rPr>
        <w:t>GeologicUnit</w:t>
      </w:r>
      <w:r>
        <w:t xml:space="preserve">, </w:t>
      </w:r>
      <w:r w:rsidRPr="00491ED2">
        <w:rPr>
          <w:rStyle w:val="Entity"/>
        </w:rPr>
        <w:t>GeologicStructure</w:t>
      </w:r>
      <w:r>
        <w:t xml:space="preserve">, </w:t>
      </w:r>
      <w:r w:rsidRPr="00491ED2">
        <w:rPr>
          <w:rStyle w:val="Entity"/>
        </w:rPr>
        <w:t>GeomorphologicFeature</w:t>
      </w:r>
      <w:r>
        <w:t xml:space="preserve"> and </w:t>
      </w:r>
      <w:r w:rsidRPr="00491ED2">
        <w:rPr>
          <w:rStyle w:val="Entity"/>
        </w:rPr>
        <w:t>GeologicEvent</w:t>
      </w:r>
      <w:r>
        <w: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7F03F0">
      <w:pPr>
        <w:keepNext/>
      </w:pPr>
      <w:r>
        <w:rPr>
          <w:noProof/>
          <w:lang w:val="en-CA" w:eastAsia="en-CA"/>
        </w:rPr>
        <w:lastRenderedPageBreak/>
        <w:drawing>
          <wp:inline distT="0" distB="0" distL="0" distR="0" wp14:anchorId="708D1F32" wp14:editId="1CD9D6BE">
            <wp:extent cx="5486400" cy="30364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3648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AD44BE">
        <w:rPr>
          <w:noProof/>
        </w:rPr>
        <w:t>12</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57" w:name="BKM_6A81087A_0778_4235_8F6A_3CADBB0E9016"/>
      <w:bookmarkEnd w:id="257"/>
    </w:p>
    <w:p w14:paraId="1594E82B" w14:textId="78501FBB" w:rsidR="00C97318" w:rsidRPr="00A46E70" w:rsidRDefault="00C97318" w:rsidP="00A46E70">
      <w:pPr>
        <w:pStyle w:val="Titre5"/>
        <w:rPr>
          <w:lang w:val="en-CA"/>
        </w:rPr>
      </w:pPr>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Titre5"/>
        <w:rPr>
          <w:lang w:val="en-CA"/>
        </w:rPr>
      </w:pPr>
      <w:bookmarkStart w:id="258" w:name="_Ref440112192"/>
      <w:r>
        <w:rPr>
          <w:lang w:val="en-CA"/>
        </w:rPr>
        <w:t>p</w:t>
      </w:r>
      <w:r w:rsidR="00C97318" w:rsidRPr="00C97318">
        <w:rPr>
          <w:lang w:val="en-CA"/>
        </w:rPr>
        <w:t>urpose</w:t>
      </w:r>
      <w:bookmarkEnd w:id="258"/>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AD44BE">
              <w:t xml:space="preserve">Table </w:t>
            </w:r>
            <w:r w:rsidR="00AD44BE">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 xml:space="preserve">The property </w:t>
      </w:r>
      <w:r w:rsidRPr="00491ED2">
        <w:rPr>
          <w:rStyle w:val="Entity"/>
        </w:rPr>
        <w:t>purpose:DescriptionPurpose</w:t>
      </w:r>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259" w:name="_Ref440042995"/>
      <w:r>
        <w:t xml:space="preserve">Table </w:t>
      </w:r>
      <w:r w:rsidR="00415E41">
        <w:fldChar w:fldCharType="begin"/>
      </w:r>
      <w:r w:rsidR="00415E41">
        <w:instrText xml:space="preserve"> SEQ Table \* ARABIC </w:instrText>
      </w:r>
      <w:r w:rsidR="00415E41">
        <w:fldChar w:fldCharType="separate"/>
      </w:r>
      <w:r w:rsidR="00AD44BE">
        <w:rPr>
          <w:noProof/>
        </w:rPr>
        <w:t>2</w:t>
      </w:r>
      <w:r w:rsidR="00415E41">
        <w:fldChar w:fldCharType="end"/>
      </w:r>
      <w:bookmarkEnd w:id="259"/>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A3015F" w:rsidRPr="00491ED2"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Description</w:t>
            </w:r>
          </w:p>
        </w:tc>
      </w:tr>
      <w:tr w:rsidR="00A3015F" w:rsidRPr="00491ED2" w14:paraId="4E5822D4" w14:textId="77777777" w:rsidTr="00A3015F">
        <w:tc>
          <w:tcPr>
            <w:tcW w:w="1386" w:type="dxa"/>
            <w:tcBorders>
              <w:left w:val="nil"/>
              <w:right w:val="nil"/>
            </w:tcBorders>
            <w:shd w:val="clear" w:color="auto" w:fill="DFD8E8"/>
          </w:tcPr>
          <w:p w14:paraId="75B78E9F" w14:textId="4A6D549E"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instance</w:t>
            </w:r>
          </w:p>
        </w:tc>
        <w:tc>
          <w:tcPr>
            <w:tcW w:w="7470" w:type="dxa"/>
            <w:tcBorders>
              <w:left w:val="nil"/>
              <w:right w:val="nil"/>
            </w:tcBorders>
            <w:shd w:val="clear" w:color="auto" w:fill="DFD8E8"/>
          </w:tcPr>
          <w:p w14:paraId="1DE75297" w14:textId="36B8E89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w:t>
            </w:r>
            <w:r w:rsidRPr="00491ED2">
              <w:rPr>
                <w:rStyle w:val="reqtext"/>
                <w:rFonts w:ascii="Consolas" w:hAnsi="Consolas" w:cs="Consolas"/>
                <w:color w:val="5F497A"/>
              </w:rPr>
              <w:lastRenderedPageBreak/>
              <w:t>might be worth considering a different relationship between MappedFeature and an Instance GeologicEntity, with the GeologicEntity role being 'description'.</w:t>
            </w:r>
          </w:p>
        </w:tc>
      </w:tr>
      <w:tr w:rsidR="00A3015F" w:rsidRPr="00491ED2" w14:paraId="778A076C" w14:textId="77777777" w:rsidTr="00A3015F">
        <w:tc>
          <w:tcPr>
            <w:tcW w:w="1386" w:type="dxa"/>
            <w:shd w:val="clear" w:color="auto" w:fill="auto"/>
          </w:tcPr>
          <w:p w14:paraId="263CECCB" w14:textId="05379ABD"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lastRenderedPageBreak/>
              <w:t>typicalNorm</w:t>
            </w:r>
          </w:p>
        </w:tc>
        <w:tc>
          <w:tcPr>
            <w:tcW w:w="7470" w:type="dxa"/>
            <w:shd w:val="clear" w:color="auto" w:fill="auto"/>
          </w:tcPr>
          <w:p w14:paraId="0A54F00E" w14:textId="540C3ADE"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491ED2" w14:paraId="421BF7AF" w14:textId="77777777" w:rsidTr="00A3015F">
        <w:tc>
          <w:tcPr>
            <w:tcW w:w="1386" w:type="dxa"/>
            <w:tcBorders>
              <w:left w:val="nil"/>
              <w:right w:val="nil"/>
            </w:tcBorders>
            <w:shd w:val="clear" w:color="auto" w:fill="DFD8E8"/>
          </w:tcPr>
          <w:p w14:paraId="054BBF3C" w14:textId="53EBBC10" w:rsidR="00C97318" w:rsidRPr="00491ED2" w:rsidRDefault="00C97318" w:rsidP="00A3015F">
            <w:pPr>
              <w:autoSpaceDE w:val="0"/>
              <w:autoSpaceDN w:val="0"/>
              <w:adjustRightInd w:val="0"/>
              <w:spacing w:after="0"/>
              <w:rPr>
                <w:rStyle w:val="reqtext"/>
                <w:rFonts w:ascii="Consolas" w:hAnsi="Consolas" w:cs="Consolas"/>
                <w:b/>
                <w:bCs/>
                <w:color w:val="5F497A"/>
              </w:rPr>
            </w:pPr>
            <w:r w:rsidRPr="00491ED2">
              <w:rPr>
                <w:rStyle w:val="reqtext"/>
                <w:rFonts w:ascii="Consolas" w:hAnsi="Consolas" w:cs="Consolas"/>
                <w:b/>
                <w:bCs/>
                <w:color w:val="5F497A"/>
              </w:rPr>
              <w:t>definingNorm</w:t>
            </w:r>
          </w:p>
        </w:tc>
        <w:tc>
          <w:tcPr>
            <w:tcW w:w="7470" w:type="dxa"/>
            <w:tcBorders>
              <w:left w:val="nil"/>
              <w:right w:val="nil"/>
            </w:tcBorders>
            <w:shd w:val="clear" w:color="auto" w:fill="DFD8E8"/>
          </w:tcPr>
          <w:p w14:paraId="45F42428" w14:textId="67725CB0" w:rsidR="00C97318" w:rsidRPr="00491ED2" w:rsidRDefault="00BD78E8" w:rsidP="00A3015F">
            <w:pPr>
              <w:autoSpaceDE w:val="0"/>
              <w:autoSpaceDN w:val="0"/>
              <w:adjustRightInd w:val="0"/>
              <w:spacing w:after="0"/>
              <w:rPr>
                <w:rStyle w:val="reqtext"/>
                <w:rFonts w:ascii="Consolas" w:hAnsi="Consolas" w:cs="Consolas"/>
                <w:color w:val="5F497A"/>
              </w:rPr>
            </w:pPr>
            <w:r w:rsidRPr="00491ED2">
              <w:rPr>
                <w:rStyle w:val="reqtext"/>
                <w:rFonts w:ascii="Consolas" w:hAnsi="Consolas" w:cs="Consolas"/>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Titre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Titre5"/>
        <w:rPr>
          <w:lang w:val="en-CA"/>
        </w:rPr>
      </w:pPr>
      <w:r w:rsidRPr="00D970E9">
        <w:rPr>
          <w:lang w:val="en-CA"/>
        </w:rPr>
        <w:t>occurrence</w:t>
      </w:r>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Titre5"/>
        <w:rPr>
          <w:lang w:val="en-CA"/>
        </w:rPr>
      </w:pPr>
      <w:r w:rsidRPr="00D970E9">
        <w:rPr>
          <w:lang w:val="en-CA"/>
        </w:rPr>
        <w:t>geologicHistory</w:t>
      </w:r>
    </w:p>
    <w:p w14:paraId="7598328E" w14:textId="53A950D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7BDC0BE" w14:textId="24E0BD05" w:rsidR="0016408B" w:rsidRPr="0011222F" w:rsidRDefault="0016408B" w:rsidP="007F03F0">
      <w:r>
        <w:t xml:space="preserve">To avoid extra complexity, 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19A4A4F3" w14:textId="3F76D1EA" w:rsidR="0016408B" w:rsidRPr="00A46E70" w:rsidRDefault="0016408B" w:rsidP="007F03F0">
      <w:pPr>
        <w:pStyle w:val="Titre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 xml:space="preserve">allow a “by reference” value (for example </w:t>
      </w:r>
      <w:r w:rsidR="00F25A29" w:rsidRPr="005E0F6A">
        <w:rPr>
          <w:rStyle w:val="xmlChar"/>
        </w:rPr>
        <w:t>xlink:href</w:t>
      </w:r>
      <w:r w:rsidR="00F25A29">
        <w:rPr>
          <w:lang w:val="en-CA"/>
        </w:rPr>
        <w:t>) to an external instance.</w:t>
      </w:r>
      <w:bookmarkStart w:id="260" w:name="BKM_F1244213_660C_4D77_8475_08F73D4EC81C"/>
      <w:bookmarkStart w:id="261" w:name="BKM_3B089F6A_116B_4A4A_91A0_17A52F7181FF"/>
      <w:bookmarkStart w:id="262" w:name="BKM_26B10141_733E_4FC5_A8B6_E0EA8C9C1A8A"/>
      <w:bookmarkEnd w:id="260"/>
      <w:bookmarkEnd w:id="261"/>
      <w:bookmarkEnd w:id="262"/>
    </w:p>
    <w:p w14:paraId="4A2F318A" w14:textId="357EA11D" w:rsidR="00E52A0E" w:rsidRDefault="001050D1" w:rsidP="001050D1">
      <w:pPr>
        <w:pStyle w:val="Titre4"/>
      </w:pPr>
      <w:bookmarkStart w:id="263" w:name="_Ref454623231"/>
      <w:r>
        <w:t>MappedFeature</w:t>
      </w:r>
      <w:bookmarkEnd w:id="263"/>
    </w:p>
    <w:p w14:paraId="22E0373A" w14:textId="77777777" w:rsidR="00A46E70" w:rsidRDefault="00A46E70" w:rsidP="001050D1"/>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Titre5"/>
        <w:rPr>
          <w:lang w:val="en-CA"/>
        </w:rPr>
      </w:pPr>
      <w:r w:rsidRPr="00507F3E">
        <w:rPr>
          <w:lang w:val="en-CA"/>
        </w:rPr>
        <w:t>positionalAccuracy</w:t>
      </w:r>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Titre5"/>
        <w:rPr>
          <w:lang w:val="en-CA"/>
        </w:rPr>
      </w:pPr>
      <w:r w:rsidRPr="00507F3E">
        <w:rPr>
          <w:lang w:val="en-CA"/>
        </w:rPr>
        <w:t>resolutionRepresentativeFraction</w:t>
      </w:r>
    </w:p>
    <w:p w14:paraId="03A8B0B4" w14:textId="743C2D0C"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tionRepresentativeFraction:Integer</w:t>
      </w:r>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Titre5"/>
        <w:rPr>
          <w:lang w:val="en-CA"/>
        </w:rPr>
      </w:pPr>
      <w:r w:rsidRPr="00337EC6">
        <w:rPr>
          <w:lang w:val="en-CA"/>
        </w:rPr>
        <w:t>mappingFrame</w:t>
      </w:r>
    </w:p>
    <w:p w14:paraId="25CB1E8B" w14:textId="705E7F07" w:rsidR="000A1C4C" w:rsidRPr="00491ED2" w:rsidRDefault="00337EC6" w:rsidP="00491ED2">
      <w:pPr>
        <w:rPr>
          <w:lang w:val="en-CA"/>
        </w:rPr>
      </w:pPr>
      <w:r>
        <w:rPr>
          <w:lang w:val="en-CA"/>
        </w:rPr>
        <w:t xml:space="preserve">The </w:t>
      </w:r>
      <w:r w:rsidRPr="00491ED2">
        <w:rPr>
          <w:rStyle w:val="Entity"/>
        </w:rPr>
        <w:t>mappingFrame:MappingFrameTerm</w:t>
      </w:r>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Titre5"/>
        <w:rPr>
          <w:lang w:val="en-CA"/>
        </w:rPr>
      </w:pPr>
      <w:r w:rsidRPr="000A1C4C">
        <w:rPr>
          <w:lang w:val="en-CA"/>
        </w:rPr>
        <w:t>exposure</w:t>
      </w:r>
    </w:p>
    <w:p w14:paraId="46A49F8D" w14:textId="7671372C" w:rsidR="000A1C4C" w:rsidRPr="00491ED2" w:rsidRDefault="000A1C4C" w:rsidP="00491ED2">
      <w:pPr>
        <w:rPr>
          <w:lang w:val="en-CA"/>
        </w:rPr>
      </w:pPr>
      <w:r>
        <w:rPr>
          <w:lang w:val="en-CA"/>
        </w:rPr>
        <w:t xml:space="preserve">The </w:t>
      </w:r>
      <w:r w:rsidRPr="00491ED2">
        <w:rPr>
          <w:rStyle w:val="Entity"/>
        </w:rPr>
        <w:t>exposure:ExposureTerm</w:t>
      </w:r>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Titre5"/>
        <w:rPr>
          <w:lang w:val="en-CA"/>
        </w:rPr>
      </w:pPr>
      <w:r>
        <w:rPr>
          <w:lang w:val="en-CA"/>
        </w:rPr>
        <w:lastRenderedPageBreak/>
        <w:t>s</w:t>
      </w:r>
      <w:r w:rsidR="001A44F0" w:rsidRPr="001A44F0">
        <w:rPr>
          <w:lang w:val="en-CA"/>
        </w:rPr>
        <w:t>hape</w:t>
      </w:r>
    </w:p>
    <w:p w14:paraId="2FFE03E6" w14:textId="7A822BC4" w:rsidR="001A44F0" w:rsidRDefault="001A44F0" w:rsidP="00F9640E">
      <w:pPr>
        <w:rPr>
          <w:lang w:val="en-CA"/>
        </w:rPr>
      </w:pPr>
      <w:r>
        <w:rPr>
          <w:lang w:val="en-CA"/>
        </w:rPr>
        <w:t xml:space="preserve">The </w:t>
      </w:r>
      <w:r w:rsidRPr="00491ED2">
        <w:rPr>
          <w:rStyle w:val="Entity"/>
        </w:rPr>
        <w:t>shape:GM_Object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w:t>
      </w:r>
      <w:r w:rsidR="00491ED2">
        <w:rPr>
          <w:lang w:val="en-CA"/>
        </w:rPr>
        <w:t>epresented using 3D geometries.</w:t>
      </w:r>
    </w:p>
    <w:p w14:paraId="18A6D19C" w14:textId="5A6824E3" w:rsidR="001A44F0" w:rsidRPr="00F1490F" w:rsidRDefault="001E5387" w:rsidP="00F1490F">
      <w:pPr>
        <w:pStyle w:val="Titre5"/>
        <w:rPr>
          <w:lang w:val="en-CA"/>
        </w:rPr>
      </w:pPr>
      <w:r>
        <w:rPr>
          <w:lang w:val="en-CA"/>
        </w:rPr>
        <w:t>s</w:t>
      </w:r>
      <w:r w:rsidR="001A44F0" w:rsidRPr="001A44F0">
        <w:rPr>
          <w:lang w:val="en-CA"/>
        </w:rPr>
        <w:t>pecification</w:t>
      </w:r>
    </w:p>
    <w:p w14:paraId="43A926DD" w14:textId="6BBFECDE" w:rsidR="001A44F0" w:rsidRPr="00491ED2" w:rsidRDefault="001A44F0" w:rsidP="00491ED2">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02ADB57C" w14:textId="77777777" w:rsidR="001A44F0" w:rsidRDefault="001A44F0" w:rsidP="007F03F0">
      <w:pPr>
        <w:rPr>
          <w:rFonts w:ascii="Calibri" w:hAnsi="Calibri"/>
          <w:color w:val="000000"/>
          <w:sz w:val="20"/>
          <w:szCs w:val="20"/>
          <w:lang w:val="en-CA"/>
        </w:rPr>
      </w:pPr>
      <w:bookmarkStart w:id="264" w:name="BKM_37DE5892_2942_443B_A8C3_8C1AB5CBE877"/>
      <w:bookmarkStart w:id="265" w:name="BKM_6B3E10C1_3AAE_4196_94F0_B9A235705FCC"/>
      <w:bookmarkStart w:id="266" w:name="BKM_1FCE659F_6DE4_40C1_996C_C1E6E981D3A0"/>
      <w:bookmarkStart w:id="267" w:name="BKM_E9804216_8300_4609_B607_127F0178BAB6"/>
      <w:bookmarkStart w:id="268" w:name="BKM_E3A6BA8A_712F_4182_95C4_285048E21544"/>
      <w:bookmarkStart w:id="269" w:name="BKM_2EB23880_DDF1_4995_AB7F_3DC0E40E7A89"/>
      <w:bookmarkEnd w:id="264"/>
      <w:bookmarkEnd w:id="265"/>
      <w:bookmarkEnd w:id="266"/>
      <w:bookmarkEnd w:id="267"/>
      <w:bookmarkEnd w:id="268"/>
      <w:bookmarkEnd w:id="269"/>
    </w:p>
    <w:p w14:paraId="7D4ABF8F" w14:textId="77777777" w:rsidR="00884FA7" w:rsidRDefault="00F92942" w:rsidP="00856F51">
      <w:pPr>
        <w:pStyle w:val="Titre4"/>
      </w:pPr>
      <w:bookmarkStart w:id="270" w:name="_Ref440800006"/>
      <w:r>
        <w:t>GeologicUnit</w:t>
      </w:r>
      <w:bookmarkEnd w:id="270"/>
    </w:p>
    <w:p w14:paraId="37A3D1FA" w14:textId="77777777" w:rsidR="00F92942" w:rsidRDefault="00F92942" w:rsidP="00F92942"/>
    <w:p w14:paraId="1F8B0457" w14:textId="40D7AC85"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(North American Data Model</w:t>
      </w:r>
      <w:r w:rsidR="005E0F6A">
        <w:t xml:space="preserve"> [</w:t>
      </w:r>
      <w:r w:rsidR="005E0F6A">
        <w:fldChar w:fldCharType="begin"/>
      </w:r>
      <w:r w:rsidR="005E0F6A">
        <w:instrText xml:space="preserve"> REF _Ref458064875 \n \h </w:instrText>
      </w:r>
      <w:r w:rsidR="005E0F6A">
        <w:fldChar w:fldCharType="separate"/>
      </w:r>
      <w:r w:rsidR="00AD44BE">
        <w:t>12</w:t>
      </w:r>
      <w:r w:rsidR="005E0F6A">
        <w:fldChar w:fldCharType="end"/>
      </w:r>
      <w:r w:rsidR="005E0F6A">
        <w:t>]</w:t>
      </w:r>
      <w:r>
        <w:t xml:space="preserve"> </w:t>
      </w:r>
      <w:r w:rsidRPr="00491ED2">
        <w:rPr>
          <w:rStyle w:val="Entity"/>
        </w:rPr>
        <w:t>GeologicUnit</w:t>
      </w:r>
      <w:r>
        <w:t>, Stratigraphic unit in sense of NACSN</w:t>
      </w:r>
      <w:r w:rsidR="00023F00">
        <w:t xml:space="preserve"> [</w:t>
      </w:r>
      <w:r w:rsidR="00023F00">
        <w:fldChar w:fldCharType="begin"/>
      </w:r>
      <w:r w:rsidR="00023F00">
        <w:instrText xml:space="preserve"> REF _Ref458065542 \n \h </w:instrText>
      </w:r>
      <w:r w:rsidR="00023F00">
        <w:fldChar w:fldCharType="separate"/>
      </w:r>
      <w:r w:rsidR="00AD44BE">
        <w:t>14</w:t>
      </w:r>
      <w:r w:rsidR="00023F00">
        <w:fldChar w:fldCharType="end"/>
      </w:r>
      <w:r w:rsidR="00023F00">
        <w:t>]</w:t>
      </w:r>
      <w:r>
        <w:t xml:space="preserve"> or International Stratigraphic Code</w:t>
      </w:r>
      <w:r w:rsidR="007C615B">
        <w:t xml:space="preserve"> [</w:t>
      </w:r>
      <w:r w:rsidR="007C615B">
        <w:fldChar w:fldCharType="begin"/>
      </w:r>
      <w:r w:rsidR="007C615B">
        <w:instrText xml:space="preserve"> REF _Ref458065834 \n \h </w:instrText>
      </w:r>
      <w:r w:rsidR="007C615B">
        <w:fldChar w:fldCharType="separate"/>
      </w:r>
      <w:r w:rsidR="00AD44BE">
        <w:t>9</w:t>
      </w:r>
      <w:r w:rsidR="007C615B">
        <w:fldChar w:fldCharType="end"/>
      </w:r>
      <w:r w:rsidR="007C615B">
        <w:t>]</w:t>
      </w:r>
      <w:r>
        <w:t>),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3A3DE1F3" w:rsidR="00CE526C" w:rsidRDefault="00441148" w:rsidP="007F03F0">
      <w:pPr>
        <w:keepNext/>
      </w:pPr>
      <w:r>
        <w:rPr>
          <w:noProof/>
          <w:lang w:val="en-CA" w:eastAsia="en-CA"/>
        </w:rPr>
        <w:lastRenderedPageBreak/>
        <w:drawing>
          <wp:inline distT="0" distB="0" distL="0" distR="0" wp14:anchorId="604DDA61" wp14:editId="18535497">
            <wp:extent cx="5486400" cy="335772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57726"/>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AD44BE">
        <w:rPr>
          <w:noProof/>
        </w:rPr>
        <w:t>13</w:t>
      </w:r>
      <w:r>
        <w:fldChar w:fldCharType="end"/>
      </w:r>
      <w:r>
        <w:t xml:space="preserve"> Geologic Unit context diagram</w:t>
      </w:r>
      <w:r w:rsidR="00BA5AB0">
        <w:t>.</w:t>
      </w:r>
    </w:p>
    <w:p w14:paraId="40DC187A" w14:textId="7BB9577C" w:rsidR="001E5387" w:rsidRDefault="001E5387" w:rsidP="00F92942">
      <w:r>
        <w:t xml:space="preserve">Operationally, a </w:t>
      </w:r>
      <w:r w:rsidRPr="008B472E">
        <w:rPr>
          <w:rStyle w:val="Entity"/>
        </w:rPr>
        <w:t>GeologicUnit</w:t>
      </w:r>
      <w:r>
        <w:t xml:space="preserve"> is a container used to associate geologic properties with some mapped occurrence (through </w:t>
      </w:r>
      <w:r w:rsidRPr="008B472E">
        <w:rPr>
          <w:rStyle w:val="Entity"/>
        </w:rPr>
        <w:t>GeologicFeature</w:t>
      </w:r>
      <w:r w:rsidR="00965167" w:rsidRPr="008B472E">
        <w:rPr>
          <w:rStyle w:val="Entity"/>
        </w:rPr>
        <w:t>::</w:t>
      </w:r>
      <w:r w:rsidRPr="008B472E">
        <w:rPr>
          <w:rStyle w:val="Entity"/>
        </w:rPr>
        <w:t>occurrence</w:t>
      </w:r>
      <w:r w:rsidR="00965167" w:rsidRPr="008B472E">
        <w:rPr>
          <w:rStyle w:val="Entity"/>
        </w:rPr>
        <w:t>::</w:t>
      </w:r>
      <w:r w:rsidRPr="008B472E">
        <w:rPr>
          <w:rStyle w:val="Entity"/>
        </w:rPr>
        <w:t>MappedFeature</w:t>
      </w:r>
      <w:r>
        <w:t xml:space="preserve"> link), or with a geologic unit with 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Titre5"/>
        <w:rPr>
          <w:lang w:val="en-CA"/>
        </w:rPr>
      </w:pPr>
      <w:r w:rsidRPr="00D970E9">
        <w:rPr>
          <w:lang w:val="en-CA"/>
        </w:rPr>
        <w:t>geologicUnitType</w:t>
      </w:r>
    </w:p>
    <w:p w14:paraId="2F0DA74D" w14:textId="2A4406FC" w:rsidR="00F1490F" w:rsidRDefault="00CE526C" w:rsidP="00ED2525">
      <w:r>
        <w:t xml:space="preserve">The property </w:t>
      </w:r>
      <w:r w:rsidRPr="008B472E">
        <w:rPr>
          <w:rStyle w:val="Entity"/>
        </w:rPr>
        <w:t>geologicUnitType:GeologicUnitTypeTerm</w:t>
      </w:r>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492EA3BE" w14:textId="49E5260C" w:rsidR="00E72E0A" w:rsidRPr="00F1490F" w:rsidRDefault="002004D2" w:rsidP="00CE526C">
      <w:pPr>
        <w:pStyle w:val="Titre5"/>
        <w:rPr>
          <w:lang w:val="en-CA"/>
        </w:rPr>
      </w:pPr>
      <w:r>
        <w:rPr>
          <w:lang w:val="en-CA"/>
        </w:rPr>
        <w:t>r</w:t>
      </w:r>
      <w:r w:rsidR="00CE526C" w:rsidRPr="00D970E9">
        <w:rPr>
          <w:lang w:val="en-CA"/>
        </w:rPr>
        <w:t>ank</w:t>
      </w:r>
    </w:p>
    <w:p w14:paraId="7582C67B" w14:textId="49170BE1" w:rsidR="00CE526C" w:rsidRDefault="00CE526C" w:rsidP="00CE526C">
      <w:r>
        <w:t xml:space="preserve">The property </w:t>
      </w:r>
      <w:r w:rsidRPr="008B472E">
        <w:rPr>
          <w:rStyle w:val="Entity"/>
        </w:rPr>
        <w:t>rank:RankTerm</w:t>
      </w:r>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Titre5"/>
        <w:rPr>
          <w:lang w:val="en-CA"/>
        </w:rPr>
      </w:pPr>
      <w:r>
        <w:rPr>
          <w:lang w:val="en-CA"/>
        </w:rPr>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AD44BE">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w:t>
      </w:r>
      <w:r w:rsidRPr="00CE526C">
        <w:lastRenderedPageBreak/>
        <w:t>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Titre5"/>
      </w:pPr>
      <w:r>
        <w:t>c</w:t>
      </w:r>
      <w:r w:rsidRPr="00291871">
        <w:t>omposition</w:t>
      </w:r>
    </w:p>
    <w:p w14:paraId="43FD900B" w14:textId="63B10A65"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the</w:t>
      </w:r>
      <w:r w:rsidR="00965167">
        <w:t xml:space="preserve"> material</w:t>
      </w:r>
      <w:r w:rsidRPr="00291871">
        <w:t xml:space="preserve"> composition (detailed, instance specific, lithologic description) of the </w:t>
      </w:r>
      <w:r w:rsidRPr="008B472E">
        <w:rPr>
          <w:rStyle w:val="Entity"/>
        </w:rPr>
        <w:t>GeologicUnit</w:t>
      </w:r>
    </w:p>
    <w:p w14:paraId="700DD81B" w14:textId="21FF594B" w:rsidR="00895888" w:rsidRPr="00895888" w:rsidRDefault="00540089" w:rsidP="00F42A3E">
      <w:pPr>
        <w:pStyle w:val="Titre5"/>
      </w:pPr>
      <w:r w:rsidRPr="00540089">
        <w:t>gbMaterialDescription</w:t>
      </w:r>
      <w:r>
        <w:t xml:space="preserve"> (stub property)</w:t>
      </w:r>
    </w:p>
    <w:p w14:paraId="0C3155A3" w14:textId="1E4D94A4" w:rsidR="00540089" w:rsidRDefault="00540089" w:rsidP="00CE526C">
      <w:r>
        <w:t xml:space="preserve">The property </w:t>
      </w:r>
      <w:r w:rsidRPr="008B472E">
        <w:rPr>
          <w:rStyle w:val="Entity"/>
        </w:rPr>
        <w:t>gbMaterialDescription</w:t>
      </w:r>
      <w:r w:rsidR="001540B1" w:rsidRPr="008B472E">
        <w:rPr>
          <w:rStyle w:val="Entity"/>
        </w:rPr>
        <w:t>:</w:t>
      </w:r>
      <w:r w:rsidR="00895888" w:rsidRPr="008B472E">
        <w:rPr>
          <w:rStyle w:val="Entity"/>
        </w:rPr>
        <w:t>EarthMaterialAbstractDescription</w:t>
      </w:r>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AD44BE">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Titre5"/>
      </w:pPr>
      <w:r w:rsidRPr="00895888">
        <w:t>gbUnitDescription</w:t>
      </w:r>
      <w:r w:rsidR="001A2D7E">
        <w:t xml:space="preserve"> </w:t>
      </w:r>
      <w:r w:rsidR="002004D2">
        <w:t>(stub property)</w:t>
      </w:r>
    </w:p>
    <w:p w14:paraId="426A44E0" w14:textId="3D30C12E" w:rsidR="00895888" w:rsidRDefault="00895888" w:rsidP="00895888">
      <w:r>
        <w:t xml:space="preserve">The property </w:t>
      </w:r>
      <w:r w:rsidRPr="008B472E">
        <w:rPr>
          <w:rStyle w:val="Entity"/>
        </w:rPr>
        <w:t>gbUnitDescription</w:t>
      </w:r>
      <w:r w:rsidR="00A47566" w:rsidRPr="008B472E">
        <w:rPr>
          <w:rStyle w:val="Entity"/>
        </w:rPr>
        <w:t>:</w:t>
      </w:r>
      <w:r w:rsidRPr="008B472E">
        <w:rPr>
          <w:rStyle w:val="Entity"/>
        </w:rPr>
        <w:t>GeologicUnit</w:t>
      </w:r>
      <w:r w:rsidR="001540B1" w:rsidRPr="008B472E">
        <w:rPr>
          <w:rStyle w:val="Entity"/>
        </w:rPr>
        <w:t>AbstractDescriptio</w:t>
      </w:r>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AD44BE">
        <w:t>5.1.1</w:t>
      </w:r>
      <w:r>
        <w:fldChar w:fldCharType="end"/>
      </w:r>
      <w:r>
        <w:t xml:space="preserve">) </w:t>
      </w:r>
      <w:r w:rsidRPr="00540089">
        <w:t>in GeoSciML Basic</w:t>
      </w:r>
      <w:r>
        <w:t xml:space="preserve"> as </w:t>
      </w:r>
      <w:r w:rsidRPr="008B472E">
        <w:rPr>
          <w:rStyle w:val="Entity"/>
        </w:rPr>
        <w:t>GeologicUnitAbstractDescription</w:t>
      </w:r>
      <w:r>
        <w:t xml:space="preserve"> is abstract and subtypes</w:t>
      </w:r>
      <w:r w:rsidR="00965167">
        <w:t xml:space="preserve"> are defined</w:t>
      </w:r>
      <w:r>
        <w:t xml:space="preserve"> in GeoSciML </w:t>
      </w:r>
      <w:r w:rsidR="00965167">
        <w:t>Extension</w:t>
      </w:r>
      <w:r>
        <w:t>.</w:t>
      </w:r>
      <w:r w:rsidR="008B472E">
        <w:t xml:space="preserve">  </w:t>
      </w:r>
    </w:p>
    <w:p w14:paraId="69BB7268" w14:textId="69F571C2" w:rsidR="00A07C65" w:rsidRDefault="00A07C65" w:rsidP="00ED2525">
      <w:pPr>
        <w:pStyle w:val="Titre4"/>
      </w:pPr>
      <w:bookmarkStart w:id="271" w:name="BKM_A1329A5F_042F_4AF8_BF84_0B471B65BC55"/>
      <w:bookmarkStart w:id="272" w:name="BKM_7F4D7787_7293_418E_8B38_1A72EA1F4CC0"/>
      <w:bookmarkStart w:id="273" w:name="_Ref440064217"/>
      <w:bookmarkEnd w:id="271"/>
      <w:bookmarkEnd w:id="272"/>
      <w:r>
        <w:t>GeologicUnitHierarchy</w:t>
      </w:r>
      <w:bookmarkEnd w:id="273"/>
    </w:p>
    <w:p w14:paraId="2D0240C9" w14:textId="77777777" w:rsidR="007C615B" w:rsidRPr="007C615B" w:rsidRDefault="007C615B" w:rsidP="007C615B"/>
    <w:p w14:paraId="4A6EC43A" w14:textId="44994958"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Titre5"/>
      </w:pPr>
      <w:r>
        <w:t>r</w:t>
      </w:r>
      <w:r w:rsidRPr="00924939">
        <w:t>ole</w:t>
      </w:r>
    </w:p>
    <w:p w14:paraId="6A782BC1" w14:textId="1403A7E7" w:rsidR="00924939" w:rsidRDefault="00924939" w:rsidP="00ED2525">
      <w:r>
        <w:t xml:space="preserve">The </w:t>
      </w:r>
      <w:r w:rsidRPr="008B472E">
        <w:rPr>
          <w:rStyle w:val="Entity"/>
        </w:rPr>
        <w:t>role:GeologicUnitHierarchyRoleTerm</w:t>
      </w:r>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Titre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274" w:name="BKM_F1AE88A3_ADC1_4E05_8AA4_DF5F90DB4C60"/>
      <w:bookmarkStart w:id="275" w:name="BKM_C5C77165_16DE_4DA6_948B_748CCB10594C"/>
      <w:bookmarkEnd w:id="274"/>
      <w:bookmarkEnd w:id="275"/>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rsidRPr="008B472E">
        <w:rPr>
          <w:rStyle w:val="Entity"/>
        </w:rPr>
        <w:lastRenderedPageBreak/>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Titre5"/>
      </w:pPr>
      <w:r>
        <w:t>r</w:t>
      </w:r>
      <w:r w:rsidRPr="00A56B9D">
        <w:t>ole</w:t>
      </w:r>
    </w:p>
    <w:p w14:paraId="668D900E" w14:textId="7A09A47E" w:rsidR="00A56B9D" w:rsidRDefault="00A56B9D" w:rsidP="00ED2525">
      <w:r>
        <w:t xml:space="preserve">The property </w:t>
      </w:r>
      <w:r w:rsidRPr="008B472E">
        <w:rPr>
          <w:rStyle w:val="Entity"/>
        </w:rPr>
        <w:t>role:CompositionPartRoleTerm</w:t>
      </w:r>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Titre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Titre5"/>
      </w:pPr>
      <w:r w:rsidRPr="00A56B9D">
        <w:t>Material</w:t>
      </w:r>
    </w:p>
    <w:p w14:paraId="6940E003" w14:textId="23B46C83" w:rsidR="00A56B9D" w:rsidRDefault="00A56B9D" w:rsidP="00ED2525">
      <w:r>
        <w:t xml:space="preserve">The </w:t>
      </w:r>
      <w:r w:rsidRPr="008B472E">
        <w:rPr>
          <w:rStyle w:val="Entity"/>
        </w:rPr>
        <w:t>material:EarthMaterial</w:t>
      </w:r>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AD44BE">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Titre4"/>
      </w:pPr>
      <w:bookmarkStart w:id="276" w:name="BKM_D0CF8372_E2E7_44FE_8452_567F1CFF1C66"/>
      <w:bookmarkStart w:id="277" w:name="BKM_F115EB74_32B6_4EFC_8D26_C2D2AD40E6EB"/>
      <w:bookmarkStart w:id="278" w:name="_Ref440800018"/>
      <w:bookmarkEnd w:id="276"/>
      <w:bookmarkEnd w:id="277"/>
      <w:r>
        <w:t>EarthMaterial</w:t>
      </w:r>
      <w:bookmarkEnd w:id="278"/>
    </w:p>
    <w:p w14:paraId="6AC292D5" w14:textId="77777777" w:rsidR="00856F51" w:rsidRDefault="00856F51" w:rsidP="00856F51"/>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14</w:t>
      </w:r>
      <w:r w:rsidR="00673E83">
        <w:rPr>
          <w:noProof/>
        </w:rPr>
        <w:fldChar w:fldCharType="end"/>
      </w:r>
      <w:r>
        <w:t xml:space="preserve"> : EarthMaterial and related classes</w:t>
      </w:r>
      <w:r w:rsidR="00BA5AB0">
        <w:t>.</w:t>
      </w:r>
    </w:p>
    <w:p w14:paraId="12D2BA9E" w14:textId="5005ACA8" w:rsidR="00A47566" w:rsidRDefault="00A47566" w:rsidP="007F03F0">
      <w:pPr>
        <w:pStyle w:val="Titre5"/>
      </w:pPr>
      <w:r w:rsidRPr="00A47566">
        <w:t>color</w:t>
      </w:r>
    </w:p>
    <w:p w14:paraId="394DEBD5" w14:textId="2C12AF3B" w:rsidR="00A47566" w:rsidRDefault="00A47566" w:rsidP="007F03F0">
      <w:r>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C8182D">
        <w:t>[</w:t>
      </w:r>
      <w:r w:rsidR="00C8182D">
        <w:fldChar w:fldCharType="begin"/>
      </w:r>
      <w:r w:rsidR="00C8182D">
        <w:instrText xml:space="preserve"> REF _Ref458066089 \n \h </w:instrText>
      </w:r>
      <w:r w:rsidR="00C8182D">
        <w:fldChar w:fldCharType="separate"/>
      </w:r>
      <w:r w:rsidR="00AD44BE">
        <w:t>11</w:t>
      </w:r>
      <w:r w:rsidR="00C8182D">
        <w:fldChar w:fldCharType="end"/>
      </w:r>
      <w:r w:rsidR="00C8182D">
        <w:t xml:space="preserve">] </w:t>
      </w:r>
      <w:r w:rsidR="00E15963">
        <w:t>may</w:t>
      </w:r>
      <w:r w:rsidRPr="00A47566">
        <w:t xml:space="preserve"> be used.</w:t>
      </w:r>
    </w:p>
    <w:p w14:paraId="7D5D1933" w14:textId="0EE292A4" w:rsidR="00A47566" w:rsidRDefault="00E15963" w:rsidP="00F9640E">
      <w:pPr>
        <w:pStyle w:val="Titre5"/>
        <w:rPr>
          <w:lang w:val="en-CA"/>
        </w:rPr>
      </w:pPr>
      <w:r>
        <w:rPr>
          <w:lang w:val="en-CA"/>
        </w:rPr>
        <w:lastRenderedPageBreak/>
        <w:t>p</w:t>
      </w:r>
      <w:r w:rsidR="00A47566" w:rsidRPr="00D970E9">
        <w:rPr>
          <w:lang w:val="en-CA"/>
        </w:rPr>
        <w:t>urpose</w:t>
      </w:r>
    </w:p>
    <w:p w14:paraId="0094DFA5" w14:textId="6A545FC8" w:rsidR="00E15963" w:rsidRPr="00A47566" w:rsidRDefault="00A47566" w:rsidP="007F03F0">
      <w:r>
        <w:t xml:space="preserve">The </w:t>
      </w:r>
      <w:r w:rsidRPr="008B472E">
        <w:rPr>
          <w:rStyle w:val="Entity"/>
        </w:rPr>
        <w:t>purpose:DescriptionPurpose</w:t>
      </w:r>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AD44BE">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Titre5"/>
        <w:rPr>
          <w:lang w:val="en-CA"/>
        </w:rPr>
      </w:pPr>
      <w:bookmarkStart w:id="279" w:name="BKM_BD5C03BF_666A_4A06_9108_21CA3469AFBC"/>
      <w:bookmarkEnd w:id="279"/>
      <w:r w:rsidRPr="00D970E9">
        <w:rPr>
          <w:lang w:val="en-CA"/>
        </w:rPr>
        <w:t>gbEarthMaterialDescription</w:t>
      </w:r>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8B472E">
        <w:rPr>
          <w:rStyle w:val="Entity"/>
        </w:rPr>
        <w:t>gbEarthMaterialDescription:EarthMaterialAbstractDescription</w:t>
      </w:r>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280" w:name="BKM_18D25AC3_6FC0_4C65_A8A5_F0142E2E6CE0"/>
      <w:bookmarkStart w:id="281" w:name="BKM_18EC1705_589B_4DEF_A044_9A1610E567B6"/>
      <w:bookmarkStart w:id="282" w:name="BKM_69643EA7_2142_46B5_9F91_BA2962E773C2"/>
      <w:bookmarkEnd w:id="280"/>
      <w:bookmarkEnd w:id="281"/>
      <w:bookmarkEnd w:id="28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Lgende"/>
        <w:rPr>
          <w:lang w:val="en-CA"/>
        </w:rPr>
      </w:pPr>
      <w:r>
        <w:t xml:space="preserve">Figure </w:t>
      </w:r>
      <w:r>
        <w:fldChar w:fldCharType="begin"/>
      </w:r>
      <w:r>
        <w:instrText xml:space="preserve"> SEQ Figure \* ARABIC </w:instrText>
      </w:r>
      <w:r>
        <w:fldChar w:fldCharType="separate"/>
      </w:r>
      <w:r w:rsidR="00AD44BE">
        <w:rPr>
          <w:noProof/>
        </w:rPr>
        <w:t>15</w:t>
      </w:r>
      <w:r>
        <w:fldChar w:fldCharType="end"/>
      </w:r>
      <w:r>
        <w:t xml:space="preserve"> : Context diagram for CompoundMaterial</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3A6004A2" w14:textId="3267CC2E" w:rsidR="005F1086" w:rsidRPr="00406683" w:rsidRDefault="005F1086" w:rsidP="00406683">
      <w:pPr>
        <w:pStyle w:val="Titre5"/>
        <w:rPr>
          <w:lang w:val="en-CA"/>
        </w:rPr>
      </w:pPr>
      <w:r>
        <w:rPr>
          <w:lang w:val="en-CA"/>
        </w:rPr>
        <w:t>l</w:t>
      </w:r>
      <w:r w:rsidRPr="00D970E9">
        <w:rPr>
          <w:lang w:val="en-CA"/>
        </w:rPr>
        <w:t>ithology</w:t>
      </w:r>
    </w:p>
    <w:p w14:paraId="70A99D2A" w14:textId="0F69D98B" w:rsidR="005F1086" w:rsidRDefault="005F1086" w:rsidP="00856F51">
      <w:pPr>
        <w:autoSpaceDE w:val="0"/>
        <w:autoSpaceDN w:val="0"/>
        <w:adjustRightInd w:val="0"/>
        <w:spacing w:after="0" w:line="240" w:lineRule="atLeast"/>
      </w:pPr>
      <w:r>
        <w:t xml:space="preserve">The </w:t>
      </w:r>
      <w:r w:rsidRPr="00406683">
        <w:rPr>
          <w:rStyle w:val="Entity"/>
        </w:rPr>
        <w:t>lithology:LithologyTerm</w:t>
      </w:r>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283" w:name="BKM_0198932B_28DD_424D_8B50_FABE0D235C84"/>
      <w:bookmarkStart w:id="284" w:name="BKM_7A5570E9_5272_4DAD_BC83_4E0D06E5C57A"/>
      <w:bookmarkStart w:id="285" w:name="_Toc458154218"/>
      <w:bookmarkEnd w:id="283"/>
      <w:bookmarkEnd w:id="284"/>
      <w:r>
        <w:t>Geologic Event</w:t>
      </w:r>
      <w:bookmarkEnd w:id="285"/>
    </w:p>
    <w:p w14:paraId="61E87169" w14:textId="77777777" w:rsidR="00EA4029" w:rsidRPr="00EA4029" w:rsidRDefault="00EA4029" w:rsidP="00EA4029"/>
    <w:p w14:paraId="1AB278F4" w14:textId="3B001F19" w:rsidR="00DA45AF" w:rsidRDefault="00DA45AF" w:rsidP="00DA45AF">
      <w:r>
        <w:t xml:space="preserve">A geologic event is an identifiable event during which one or more geological processes act to modify geological entities. A </w:t>
      </w:r>
      <w:r w:rsidRPr="00406683">
        <w:rPr>
          <w:rStyle w:val="Entity"/>
        </w:rPr>
        <w:t>GeologicEvent</w:t>
      </w:r>
      <w:r>
        <w:t xml:space="preserve">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31112A93"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w:t>
      </w:r>
      <w:r w:rsidR="00EA4029" w:rsidRPr="00406683">
        <w:rPr>
          <w:rStyle w:val="Entity"/>
        </w:rPr>
        <w:t>numericAge</w:t>
      </w:r>
      <w:r w:rsidR="00EA4029">
        <w:rPr>
          <w:lang w:val="en-CA"/>
        </w:rPr>
        <w:t xml:space="preserve">) </w:t>
      </w:r>
      <w:r>
        <w:t>before present (absolute age), referred to 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0512E658"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424648">
        <w:t xml:space="preserve"> (a.k.a, Steno laws [</w:t>
      </w:r>
      <w:r w:rsidR="00424648">
        <w:fldChar w:fldCharType="begin"/>
      </w:r>
      <w:r w:rsidR="00424648">
        <w:instrText xml:space="preserve"> REF _Ref458066140 \n \h </w:instrText>
      </w:r>
      <w:r w:rsidR="00424648">
        <w:fldChar w:fldCharType="separate"/>
      </w:r>
      <w:r w:rsidR="00AD44BE">
        <w:t>17</w:t>
      </w:r>
      <w:r w:rsidR="00424648">
        <w:fldChar w:fldCharType="end"/>
      </w:r>
      <w:r w:rsidR="00424648">
        <w:t>]</w:t>
      </w:r>
      <w:r w:rsidR="00F20F81">
        <w:t>)</w:t>
      </w:r>
      <w:r w:rsidR="00BA5AB0">
        <w:t>.</w:t>
      </w:r>
    </w:p>
    <w:p w14:paraId="03FE6CA6" w14:textId="77777777" w:rsidR="00B537EA" w:rsidRDefault="00B537EA" w:rsidP="00856F51"/>
    <w:p w14:paraId="3DACF261" w14:textId="6EA9038C" w:rsidR="00B537EA" w:rsidRDefault="00441148" w:rsidP="00B537EA">
      <w:pPr>
        <w:keepNext/>
      </w:pPr>
      <w:r>
        <w:rPr>
          <w:noProof/>
          <w:lang w:val="en-CA" w:eastAsia="en-CA"/>
        </w:rPr>
        <w:lastRenderedPageBreak/>
        <w:drawing>
          <wp:inline distT="0" distB="0" distL="0" distR="0" wp14:anchorId="555A16DE" wp14:editId="3301800E">
            <wp:extent cx="5486400" cy="4641856"/>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641856"/>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16</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286" w:name="BKM_0E4402F5_70D7_41B4_8F46_2909F6D349A5"/>
      <w:bookmarkEnd w:id="286"/>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27B8AECC" w:rsidR="00C9272B" w:rsidRPr="00D12552" w:rsidRDefault="00B8606F" w:rsidP="00592027">
            <w:pPr>
              <w:pStyle w:val="Tabletext10"/>
              <w:jc w:val="left"/>
              <w:rPr>
                <w:rStyle w:val="reqtext"/>
                <w:lang w:val="en-CA"/>
              </w:rPr>
            </w:pPr>
            <w:r w:rsidRPr="00B8606F">
              <w:rPr>
                <w:rStyle w:val="reqtext"/>
                <w:lang w:val="en-CA"/>
              </w:rPr>
              <w:t xml:space="preserve">An individual event GeologicEvent SHALL only apply to one of </w:t>
            </w:r>
            <w:r w:rsidRPr="00B8606F">
              <w:rPr>
                <w:rStyle w:val="Entity"/>
              </w:rPr>
              <w:t>DisplacementEvent</w:t>
            </w:r>
            <w:r w:rsidRPr="00B8606F">
              <w:rPr>
                <w:rStyle w:val="reqtext"/>
                <w:lang w:val="en-CA"/>
              </w:rPr>
              <w:t xml:space="preserve">, </w:t>
            </w:r>
            <w:r w:rsidRPr="00B8606F">
              <w:rPr>
                <w:rStyle w:val="Entity"/>
              </w:rPr>
              <w:t>AlterationDescription</w:t>
            </w:r>
            <w:r w:rsidRPr="00B8606F">
              <w:rPr>
                <w:rStyle w:val="reqtext"/>
                <w:lang w:val="en-CA"/>
              </w:rPr>
              <w:t xml:space="preserve"> or </w:t>
            </w:r>
            <w:r w:rsidRPr="00B8606F">
              <w:rPr>
                <w:rStyle w:val="Entity"/>
              </w:rPr>
              <w:t>MetamorphicDescription</w:t>
            </w:r>
            <w:r w:rsidRPr="00B8606F">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Titre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eventProcess:EventProcessTerm</w:t>
      </w:r>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Titre5"/>
      </w:pPr>
      <w:r w:rsidRPr="00D970E9">
        <w:t>numericAge</w:t>
      </w:r>
    </w:p>
    <w:p w14:paraId="669AA9D9" w14:textId="44B7C5BE" w:rsidR="008A4869" w:rsidRDefault="006D6AC1" w:rsidP="008A4869">
      <w:r w:rsidRPr="008A4869">
        <w:t xml:space="preserve">The </w:t>
      </w:r>
      <w:r w:rsidRPr="00406683">
        <w:rPr>
          <w:rStyle w:val="Entity"/>
        </w:rPr>
        <w:t>numericAge:NumericAgeRange</w:t>
      </w:r>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w:t>
      </w:r>
      <w:r w:rsidR="00424648">
        <w:t xml:space="preserve"> [</w:t>
      </w:r>
      <w:r w:rsidR="00424648">
        <w:fldChar w:fldCharType="begin"/>
      </w:r>
      <w:r w:rsidR="00424648">
        <w:instrText xml:space="preserve"> REF _Ref458066166 \n \h </w:instrText>
      </w:r>
      <w:r w:rsidR="00424648">
        <w:fldChar w:fldCharType="separate"/>
      </w:r>
      <w:r w:rsidR="00AD44BE">
        <w:t>20</w:t>
      </w:r>
      <w:r w:rsidR="00424648">
        <w:fldChar w:fldCharType="end"/>
      </w:r>
      <w:r w:rsidR="00424648">
        <w:t>]</w:t>
      </w:r>
      <w:r w:rsidR="00D050CC" w:rsidRPr="008A4869">
        <w:t>, suggests this convention to be restricted to radiocarbon estimations)</w:t>
      </w:r>
      <w:r w:rsidR="0034572C" w:rsidRPr="008A4869">
        <w:t>.</w:t>
      </w:r>
    </w:p>
    <w:p w14:paraId="0263D662" w14:textId="6B7BCCB0" w:rsidR="006D6AC1" w:rsidRPr="008A4869" w:rsidRDefault="006D6AC1" w:rsidP="008A4869">
      <w:pPr>
        <w:pStyle w:val="Titre5"/>
      </w:pPr>
      <w:r w:rsidRPr="008A4869">
        <w:t>olderNamedAge</w:t>
      </w:r>
    </w:p>
    <w:p w14:paraId="7C1DF366" w14:textId="0AFBEE6A" w:rsidR="008A4869" w:rsidRDefault="006D6AC1" w:rsidP="00980C8A">
      <w:pPr>
        <w:rPr>
          <w:lang w:val="en-CA"/>
        </w:rPr>
      </w:pPr>
      <w:r>
        <w:rPr>
          <w:lang w:val="en-CA"/>
        </w:rPr>
        <w:t xml:space="preserve">The property </w:t>
      </w:r>
      <w:r w:rsidRPr="00406683">
        <w:rPr>
          <w:rStyle w:val="Entity"/>
        </w:rPr>
        <w:t>olderNamedAge:GeochronologicalEraTerm</w:t>
      </w:r>
      <w:r>
        <w:rPr>
          <w:lang w:val="en-CA"/>
        </w:rPr>
        <w:t xml:space="preserve"> define</w:t>
      </w:r>
      <w:r w:rsidR="008A4869">
        <w:rPr>
          <w:lang w:val="en-CA"/>
        </w:rPr>
        <w:t>s</w:t>
      </w:r>
      <w:r>
        <w:rPr>
          <w:lang w:val="en-CA"/>
        </w:rPr>
        <w:t xml:space="preserve"> the o</w:t>
      </w:r>
      <w:r w:rsidRPr="006D6AC1">
        <w:rPr>
          <w:lang w:val="en-CA"/>
        </w:rPr>
        <w:t xml:space="preserve">lder boundary of age of event expressed using a geochronologic era defined according to a geologic time scale per </w:t>
      </w:r>
      <w:r w:rsidRPr="00406683">
        <w:rPr>
          <w:rStyle w:val="Entity"/>
        </w:rPr>
        <w:t>GeologicTime</w:t>
      </w:r>
      <w:r w:rsidRPr="006D6AC1">
        <w:rPr>
          <w:lang w:val="en-CA"/>
        </w:rPr>
        <w:t xml:space="preserve"> schema</w:t>
      </w:r>
      <w:r w:rsidR="0034572C">
        <w:rPr>
          <w:lang w:val="en-CA"/>
        </w:rPr>
        <w:t>.</w:t>
      </w:r>
    </w:p>
    <w:p w14:paraId="5A437021" w14:textId="194EB90D" w:rsidR="006D6AC1" w:rsidRPr="008A4869" w:rsidRDefault="006D6AC1" w:rsidP="00980C8A">
      <w:pPr>
        <w:pStyle w:val="Titre5"/>
        <w:rPr>
          <w:lang w:val="en-CA"/>
        </w:rPr>
      </w:pPr>
      <w:r w:rsidRPr="006D6AC1">
        <w:rPr>
          <w:lang w:val="en-CA"/>
        </w:rPr>
        <w:t>youngerNamedAge</w:t>
      </w:r>
    </w:p>
    <w:p w14:paraId="6C5946D2" w14:textId="7DF61DAA" w:rsidR="006D6AC1" w:rsidRDefault="006D6AC1" w:rsidP="00980C8A">
      <w:pPr>
        <w:rPr>
          <w:lang w:val="en-CA"/>
        </w:rPr>
      </w:pPr>
      <w:r w:rsidRPr="006D6AC1">
        <w:rPr>
          <w:lang w:val="en-CA"/>
        </w:rPr>
        <w:t xml:space="preserve">The property </w:t>
      </w:r>
      <w:r w:rsidRPr="00406683">
        <w:rPr>
          <w:rStyle w:val="Entity"/>
        </w:rPr>
        <w:t>youngerNamedAge:GeochronologicalEraTerm</w:t>
      </w:r>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Titre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Titre5"/>
        <w:rPr>
          <w:lang w:val="en-CA"/>
        </w:rPr>
      </w:pPr>
      <w:r w:rsidRPr="00C9272B">
        <w:rPr>
          <w:lang w:val="en-CA"/>
        </w:rPr>
        <w:t>geEventDescription</w:t>
      </w:r>
      <w:r>
        <w:rPr>
          <w:lang w:val="en-CA"/>
        </w:rPr>
        <w:t xml:space="preserve"> (stub property)</w:t>
      </w:r>
    </w:p>
    <w:p w14:paraId="16ADAFA0" w14:textId="75338949" w:rsidR="00C9272B" w:rsidRPr="00980C8A" w:rsidRDefault="00C9272B" w:rsidP="00980C8A">
      <w:pPr>
        <w:rPr>
          <w:lang w:val="en-CA"/>
        </w:rPr>
      </w:pPr>
      <w:r>
        <w:rPr>
          <w:lang w:val="en-CA"/>
        </w:rPr>
        <w:t xml:space="preserve">The property </w:t>
      </w:r>
      <w:r w:rsidRPr="00406683">
        <w:rPr>
          <w:rStyle w:val="Entity"/>
        </w:rPr>
        <w:t>geEventDescription:GeologicEventAbstractDescription</w:t>
      </w:r>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287" w:name="BKM_E578F2B2_741C_4353_B7F8_02F0AE878A52"/>
      <w:bookmarkStart w:id="288" w:name="BKM_B4649898_DB40_445B_BA02_FB50DB166B1F"/>
      <w:bookmarkStart w:id="289" w:name="BKM_97F5720D_724D_44A6_8C82_6D7A6D6B5F0E"/>
      <w:bookmarkStart w:id="290" w:name="BKM_94B4A111_399A_4144_8BC6_D1BBA5249175"/>
      <w:bookmarkStart w:id="291" w:name="BKM_23198178_9024_4323_9F34_11F193914E4D"/>
      <w:bookmarkStart w:id="292" w:name="BKM_669B19C2_AABA_42AD_8B76_978659231695"/>
      <w:bookmarkEnd w:id="287"/>
      <w:bookmarkEnd w:id="288"/>
      <w:bookmarkEnd w:id="289"/>
      <w:bookmarkEnd w:id="290"/>
      <w:bookmarkEnd w:id="291"/>
      <w:bookmarkEnd w:id="29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Titre5"/>
        <w:rPr>
          <w:lang w:val="en-CA"/>
        </w:rPr>
      </w:pPr>
      <w:r>
        <w:rPr>
          <w:lang w:val="en-CA"/>
        </w:rPr>
        <w:lastRenderedPageBreak/>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Titre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Titre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293" w:name="BKM_6B9E4BC3_EF2C_43B8_97EF_B6AD57F690A4"/>
      <w:bookmarkStart w:id="294" w:name="BKM_2ED006FF_62EF_4E32_BE1A_054C3322F7C1"/>
      <w:bookmarkStart w:id="295" w:name="BKM_BE4D4818_8828_40DD_8E59_5906619F59A7"/>
      <w:bookmarkStart w:id="296" w:name="_Toc458154219"/>
      <w:bookmarkEnd w:id="293"/>
      <w:bookmarkEnd w:id="294"/>
      <w:bookmarkEnd w:id="295"/>
      <w:r>
        <w:t>Geologic Structure</w:t>
      </w:r>
      <w:bookmarkEnd w:id="296"/>
    </w:p>
    <w:p w14:paraId="62EC08DC" w14:textId="77777777" w:rsidR="00CF6174" w:rsidRDefault="00CF6174" w:rsidP="00856F51"/>
    <w:p w14:paraId="2267C6CA" w14:textId="7D221E94" w:rsidR="00CF6174" w:rsidRDefault="00CF6174" w:rsidP="00856F51">
      <w:r w:rsidRPr="00406683">
        <w:rPr>
          <w:rStyle w:val="Entity"/>
        </w:rPr>
        <w:t>GeologicStructures</w:t>
      </w:r>
      <w:r w:rsidRPr="00CF6174">
        <w:t xml:space="preserve"> 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415CBF">
      <w:pPr>
        <w:keepNext/>
      </w:pPr>
      <w:r>
        <w:rPr>
          <w:noProof/>
          <w:lang w:val="en-CA" w:eastAsia="en-CA"/>
        </w:rPr>
        <w:lastRenderedPageBreak/>
        <w:drawing>
          <wp:inline distT="0" distB="0" distL="0" distR="0" wp14:anchorId="05762BAE" wp14:editId="7EBD058B">
            <wp:extent cx="5486400" cy="334262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42628"/>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17</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297" w:name="_Ref440800034"/>
      <w:r>
        <w:t>GeologicStructure</w:t>
      </w:r>
      <w:bookmarkEnd w:id="297"/>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AD44BE">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AD44BE">
        <w:t>5.1.1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Titre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21F31B1A" w:rsidR="008B7091" w:rsidRDefault="00441148" w:rsidP="008B7091">
      <w:pPr>
        <w:keepNext/>
      </w:pPr>
      <w:r>
        <w:rPr>
          <w:noProof/>
          <w:lang w:val="en-CA" w:eastAsia="en-CA"/>
        </w:rPr>
        <w:lastRenderedPageBreak/>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18</w:t>
      </w:r>
      <w:r w:rsidR="00673E83">
        <w:rPr>
          <w:noProof/>
        </w:rPr>
        <w:fldChar w:fldCharType="end"/>
      </w:r>
      <w:r>
        <w:t>: Contact</w:t>
      </w:r>
      <w:r w:rsidR="00853941">
        <w:t xml:space="preserve"> context diagram.</w:t>
      </w:r>
    </w:p>
    <w:p w14:paraId="1B123F8C" w14:textId="0842AE05" w:rsidR="005D6D19" w:rsidRPr="008A4869" w:rsidRDefault="005D6D19" w:rsidP="008A4869">
      <w:pPr>
        <w:pStyle w:val="Titre5"/>
        <w:rPr>
          <w:lang w:val="en-CA"/>
        </w:rPr>
      </w:pPr>
      <w:bookmarkStart w:id="298" w:name="BKM_1A59C48F_A7B9_4BDC_B008_53504A772FCF"/>
      <w:bookmarkEnd w:id="298"/>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contactType:ContactTypeTerm</w:t>
      </w:r>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Titre5"/>
        <w:rPr>
          <w:lang w:val="en-CA"/>
        </w:rPr>
      </w:pPr>
      <w:r w:rsidRPr="00D970E9">
        <w:rPr>
          <w:lang w:val="en-CA"/>
        </w:rPr>
        <w:t>stContactDescription</w:t>
      </w:r>
      <w:r>
        <w:rPr>
          <w:lang w:val="en-CA"/>
        </w:rPr>
        <w:t xml:space="preserve"> (stub property)</w:t>
      </w:r>
    </w:p>
    <w:p w14:paraId="60DC6028" w14:textId="5DDAE335" w:rsidR="005D6D19" w:rsidRDefault="005D6D19" w:rsidP="007F03F0">
      <w:pPr>
        <w:rPr>
          <w:lang w:val="en-CA"/>
        </w:rPr>
      </w:pPr>
      <w:r>
        <w:rPr>
          <w:lang w:val="en-CA"/>
        </w:rPr>
        <w:t xml:space="preserve">The property </w:t>
      </w:r>
      <w:r w:rsidRPr="00406683">
        <w:rPr>
          <w:rStyle w:val="Entity"/>
        </w:rPr>
        <w:t>stContactDescription:ContactAbstractDescription</w:t>
      </w:r>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299" w:name="BKM_F722D1E4_88A1_4807_BB66_32AB9BD44381"/>
      <w:bookmarkEnd w:id="299"/>
      <w:r>
        <w:t>Fold</w:t>
      </w:r>
    </w:p>
    <w:p w14:paraId="63EB48F3" w14:textId="77777777" w:rsidR="008B7091" w:rsidRDefault="008B7091" w:rsidP="00856F51"/>
    <w:p w14:paraId="54815999" w14:textId="3B23F085"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28D1930E" w:rsidR="008B7091" w:rsidRDefault="00441148" w:rsidP="008B7091">
      <w:pPr>
        <w:keepNext/>
      </w:pPr>
      <w:r>
        <w:rPr>
          <w:noProof/>
          <w:lang w:val="en-CA" w:eastAsia="en-CA"/>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19</w:t>
      </w:r>
      <w:r w:rsidR="00673E83">
        <w:rPr>
          <w:noProof/>
        </w:rPr>
        <w:fldChar w:fldCharType="end"/>
      </w:r>
      <w:r>
        <w:t>: Fold</w:t>
      </w:r>
      <w:r w:rsidR="00853941">
        <w:t xml:space="preserve"> context diagram.</w:t>
      </w:r>
    </w:p>
    <w:p w14:paraId="29837698" w14:textId="58C60A83" w:rsidR="00F011FC" w:rsidRPr="00F011FC" w:rsidRDefault="005D6D19" w:rsidP="007F03F0">
      <w:pPr>
        <w:pStyle w:val="Titre5"/>
      </w:pPr>
      <w:r w:rsidRPr="005D6D19">
        <w:t>profileType</w:t>
      </w:r>
    </w:p>
    <w:p w14:paraId="1E3B8CCB" w14:textId="26C119FF" w:rsidR="005D6D19" w:rsidRDefault="005D6D19" w:rsidP="007F03F0">
      <w:r>
        <w:t xml:space="preserve">The property </w:t>
      </w:r>
      <w:r w:rsidRPr="00406683">
        <w:rPr>
          <w:rStyle w:val="Entity"/>
        </w:rPr>
        <w:t>profileType:FoldProfileTypeTerm</w:t>
      </w:r>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406683">
        <w:rPr>
          <w:rStyle w:val="Entity"/>
        </w:rPr>
        <w:t>stFoldDescription:FoldAbstractDescription</w:t>
      </w:r>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is an abstract class with no concrete subtype in GeoSciML Basic.</w:t>
      </w:r>
    </w:p>
    <w:p w14:paraId="16BF388F" w14:textId="5B84927F" w:rsidR="00415CBF" w:rsidRDefault="00415CBF" w:rsidP="00415CBF">
      <w:pPr>
        <w:pStyle w:val="Titre4"/>
      </w:pPr>
      <w:bookmarkStart w:id="300" w:name="BKM_1562D6E5_754D_41F1_8BCA_821E81C1C77B"/>
      <w:bookmarkStart w:id="301" w:name="BKM_2577AA17_B965_493F_8575_D32112AD8348"/>
      <w:bookmarkEnd w:id="300"/>
      <w:bookmarkEnd w:id="301"/>
      <w:r>
        <w:t>Foliation</w:t>
      </w:r>
    </w:p>
    <w:p w14:paraId="2C1613B9" w14:textId="77777777" w:rsidR="00415CBF" w:rsidRDefault="00415CBF" w:rsidP="00415CBF"/>
    <w:p w14:paraId="49E18747" w14:textId="33B62F70"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424648">
        <w:t xml:space="preserve"> [</w:t>
      </w:r>
      <w:r w:rsidR="00424648">
        <w:fldChar w:fldCharType="begin"/>
      </w:r>
      <w:r w:rsidR="00424648">
        <w:instrText xml:space="preserve"> REF _Ref458064875 \n \h </w:instrText>
      </w:r>
      <w:r w:rsidR="00424648">
        <w:fldChar w:fldCharType="separate"/>
      </w:r>
      <w:r w:rsidR="00AD44BE">
        <w:t>12</w:t>
      </w:r>
      <w:r w:rsidR="00424648">
        <w:fldChar w:fldCharType="end"/>
      </w:r>
      <w:r w:rsidR="00424648">
        <w:t>]</w:t>
      </w:r>
      <w:r>
        <w:t xml:space="preserve">, penetrative planar foliation defined by layers &gt; 5 mm thick is considered </w:t>
      </w:r>
      <w:r w:rsidRPr="00406683">
        <w:rPr>
          <w:rStyle w:val="Entity"/>
        </w:rPr>
        <w:t>Layering</w:t>
      </w:r>
      <w:r>
        <w:t xml:space="preserve">. </w:t>
      </w:r>
    </w:p>
    <w:p w14:paraId="40E991A1" w14:textId="63A7C3F8" w:rsidR="00415CBF" w:rsidRDefault="00415CBF" w:rsidP="00415CBF">
      <w:r w:rsidRPr="00406683">
        <w:rPr>
          <w:rStyle w:val="Entity"/>
        </w:rPr>
        <w:t>Bedding</w:t>
      </w:r>
      <w:r>
        <w:t xml:space="preserve">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0CA47179" w:rsidR="00415CBF" w:rsidRDefault="00441148" w:rsidP="00415CBF">
      <w:pPr>
        <w:keepNext/>
      </w:pPr>
      <w:r>
        <w:rPr>
          <w:noProof/>
          <w:lang w:val="en-CA" w:eastAsia="en-CA"/>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20</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302" w:name="BKM_22F72D69_6FF6_4012_89A7_3FFAC0091563"/>
      <w:bookmarkEnd w:id="302"/>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foliationType:FoliationTypeTerm</w:t>
      </w:r>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Titre5"/>
        <w:rPr>
          <w:lang w:val="en-CA"/>
        </w:rPr>
      </w:pPr>
      <w:r w:rsidRPr="00624F7C">
        <w:rPr>
          <w:lang w:val="en-CA"/>
        </w:rPr>
        <w:t>stFoliationDescription</w:t>
      </w:r>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5163F2">
        <w:rPr>
          <w:rStyle w:val="Entity"/>
        </w:rPr>
        <w:t>stFoliationDescription:Foliation</w:t>
      </w:r>
      <w:r w:rsidR="000427E6" w:rsidRPr="005163F2">
        <w:rPr>
          <w:rStyle w:val="Entity"/>
        </w:rPr>
        <w:t>AbstractDescription</w:t>
      </w:r>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is an abstract class with no concrete subtype in GeoSciML Basic.</w:t>
      </w:r>
    </w:p>
    <w:p w14:paraId="4428B379" w14:textId="230A3945" w:rsidR="00415CBF" w:rsidRDefault="00415CBF" w:rsidP="00415CBF">
      <w:pPr>
        <w:pStyle w:val="Titre4"/>
      </w:pPr>
      <w:bookmarkStart w:id="303" w:name="BKM_D602E51F_1A69_4732_803D_A550C06800AD"/>
      <w:bookmarkStart w:id="304" w:name="_Ref440799060"/>
      <w:bookmarkEnd w:id="303"/>
      <w:r>
        <w:t>ShearDisplacementStructure</w:t>
      </w:r>
      <w:bookmarkEnd w:id="304"/>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Extension package</w:t>
      </w:r>
      <w:r w:rsidR="004631F8">
        <w:t xml:space="preserve"> (</w:t>
      </w:r>
      <w:r w:rsidR="004631F8">
        <w:fldChar w:fldCharType="begin"/>
      </w:r>
      <w:r w:rsidR="004631F8">
        <w:instrText xml:space="preserve"> REF _Ref440189613 \r \h </w:instrText>
      </w:r>
      <w:r w:rsidR="004631F8">
        <w:fldChar w:fldCharType="separate"/>
      </w:r>
      <w:r w:rsidR="00AD44BE">
        <w:t>8.5.1.2</w:t>
      </w:r>
      <w:r w:rsidR="004631F8">
        <w:fldChar w:fldCharType="end"/>
      </w:r>
      <w:r w:rsidR="004631F8">
        <w:t>)</w:t>
      </w:r>
      <w:r w:rsidR="00624F7C">
        <w:t>.</w:t>
      </w:r>
    </w:p>
    <w:p w14:paraId="6E425B04" w14:textId="2BB9C0E7" w:rsidR="00415CBF" w:rsidRDefault="00441148" w:rsidP="00415CBF">
      <w:pPr>
        <w:keepNext/>
      </w:pPr>
      <w:r>
        <w:rPr>
          <w:noProof/>
          <w:lang w:val="en-CA" w:eastAsia="en-CA"/>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21</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05" w:name="BKM_2C0BAC72_25F4_4403_B6F3_8CD29CC45162"/>
      <w:bookmarkEnd w:id="305"/>
    </w:p>
    <w:p w14:paraId="0D826869" w14:textId="49373A20" w:rsidR="000427E6" w:rsidRPr="008A4869" w:rsidRDefault="000427E6" w:rsidP="008A4869">
      <w:pPr>
        <w:pStyle w:val="Titre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faultType:FaultTypeTerm</w:t>
      </w:r>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Titre5"/>
        <w:rPr>
          <w:lang w:val="en-CA"/>
        </w:rPr>
      </w:pPr>
      <w:r w:rsidRPr="000427E6">
        <w:rPr>
          <w:lang w:val="en-CA"/>
        </w:rPr>
        <w:t>stStructureDescription</w:t>
      </w:r>
    </w:p>
    <w:p w14:paraId="0AF59729" w14:textId="75A54685" w:rsidR="000427E6" w:rsidRDefault="000427E6" w:rsidP="000427E6">
      <w:pPr>
        <w:rPr>
          <w:lang w:val="en-CA"/>
        </w:rPr>
      </w:pPr>
      <w:r>
        <w:rPr>
          <w:lang w:val="en-CA"/>
        </w:rPr>
        <w:t xml:space="preserve">The property </w:t>
      </w:r>
      <w:r w:rsidRPr="005163F2">
        <w:rPr>
          <w:rStyle w:val="Entity"/>
        </w:rPr>
        <w:t>stStructureDescription:ShearDisplacementStructureAbstractDescription</w:t>
      </w:r>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06" w:name="BKM_6D164D9B_00C6_4467_A49F_201E1DB05D3E"/>
      <w:bookmarkStart w:id="307" w:name="_Toc458154220"/>
      <w:bookmarkEnd w:id="306"/>
      <w:r>
        <w:t>Geomorphology</w:t>
      </w:r>
      <w:bookmarkEnd w:id="307"/>
    </w:p>
    <w:p w14:paraId="54B0C7D1" w14:textId="77777777" w:rsidR="00FB057B" w:rsidRDefault="00FB057B" w:rsidP="00415CBF"/>
    <w:p w14:paraId="07C9989B" w14:textId="2F80A95F" w:rsidR="008E711C" w:rsidRDefault="005163F2" w:rsidP="00415CBF">
      <w:r>
        <w:lastRenderedPageBreak/>
        <w:t>The g</w:t>
      </w:r>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77777777" w:rsidR="00415CBF" w:rsidRDefault="00415CBF" w:rsidP="00415CBF"/>
    <w:p w14:paraId="618391C0" w14:textId="4F21BA18" w:rsidR="00FB057B" w:rsidRDefault="00441148" w:rsidP="00FB057B">
      <w:pPr>
        <w:keepNext/>
      </w:pPr>
      <w:r>
        <w:rPr>
          <w:noProof/>
          <w:lang w:val="en-CA" w:eastAsia="en-CA"/>
        </w:rPr>
        <w:drawing>
          <wp:inline distT="0" distB="0" distL="0" distR="0" wp14:anchorId="612BBD70" wp14:editId="720E434A">
            <wp:extent cx="5486400" cy="379705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22</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Lgende"/>
      </w:pPr>
      <w:bookmarkStart w:id="308" w:name="_Ref458150499"/>
      <w:r>
        <w:t xml:space="preserve">Figure </w:t>
      </w:r>
      <w:r>
        <w:fldChar w:fldCharType="begin"/>
      </w:r>
      <w:r>
        <w:instrText xml:space="preserve"> SEQ Figure \* ARABIC </w:instrText>
      </w:r>
      <w:r>
        <w:fldChar w:fldCharType="separate"/>
      </w:r>
      <w:r w:rsidR="00AD44BE">
        <w:rPr>
          <w:noProof/>
        </w:rPr>
        <w:t>23</w:t>
      </w:r>
      <w:r>
        <w:fldChar w:fldCharType="end"/>
      </w:r>
      <w:bookmarkEnd w:id="308"/>
      <w:r>
        <w:t xml:space="preserve"> Partial encoding of landform located in Elba Island as part of a geomorphological unit (encoded from a map from D’Orefice et al, 2009).</w:t>
      </w:r>
    </w:p>
    <w:p w14:paraId="6E2E2DEF" w14:textId="3A76ABA1" w:rsidR="008A4869" w:rsidRPr="008A4869" w:rsidRDefault="00B8606F" w:rsidP="008A4869">
      <w:r>
        <w:fldChar w:fldCharType="begin"/>
      </w:r>
      <w:r>
        <w:instrText xml:space="preserve"> REF _Ref458150499 \h </w:instrText>
      </w:r>
      <w:r>
        <w:fldChar w:fldCharType="separate"/>
      </w:r>
      <w:r w:rsidR="00AD44BE">
        <w:t xml:space="preserve">Figure </w:t>
      </w:r>
      <w:r w:rsidR="00AD44BE">
        <w:rPr>
          <w:noProof/>
        </w:rPr>
        <w:t>23</w:t>
      </w:r>
      <w:r>
        <w:fldChar w:fldCharType="end"/>
      </w:r>
      <w:r>
        <w:t xml:space="preserve"> </w:t>
      </w:r>
      <w:r w:rsidR="00E25BD7" w:rsidRPr="008A4869">
        <w:t xml:space="preserve">shows an example of GeoSciML encoding of a landform lava cone geomorphologic unit </w:t>
      </w:r>
      <w:r w:rsidR="00424648">
        <w:t>(from [</w:t>
      </w:r>
      <w:r w:rsidR="00424648">
        <w:fldChar w:fldCharType="begin"/>
      </w:r>
      <w:r w:rsidR="00424648">
        <w:instrText xml:space="preserve"> REF _Ref458066409 \n \h </w:instrText>
      </w:r>
      <w:r w:rsidR="00424648">
        <w:fldChar w:fldCharType="separate"/>
      </w:r>
      <w:r w:rsidR="00AD44BE">
        <w:t>2</w:t>
      </w:r>
      <w:r w:rsidR="00424648">
        <w:fldChar w:fldCharType="end"/>
      </w:r>
      <w:r w:rsidR="00424648">
        <w:t>])</w:t>
      </w:r>
      <w:r w:rsidR="00E25BD7" w:rsidRPr="008A4869">
        <w:t xml:space="preserve"> located in Elba </w:t>
      </w:r>
      <w:r w:rsidR="002670FA" w:rsidRPr="008A4869">
        <w:t>Island</w:t>
      </w:r>
      <w:r w:rsidR="00E25BD7" w:rsidRPr="008A4869">
        <w:t xml:space="preserve"> showing how the geomorphologic feature </w:t>
      </w:r>
      <w:r w:rsidR="002670FA">
        <w:t>related to</w:t>
      </w:r>
      <w:r w:rsidR="00E25BD7" w:rsidRPr="008A4869">
        <w:t xml:space="preserve"> the geologic units it is made of.</w:t>
      </w:r>
    </w:p>
    <w:p w14:paraId="1CDEFE6F" w14:textId="7D3D30A1" w:rsidR="00174A58" w:rsidRPr="00174A58" w:rsidRDefault="00174A58" w:rsidP="002670FA">
      <w:pPr>
        <w:pStyle w:val="Titre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Titre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gmFeatureDescription:GeomorphologicUnitAbstractDescription</w:t>
      </w:r>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09" w:name="BKM_4E3AD03A_F983_4BE7_BAD7_D46FA41454DA"/>
      <w:bookmarkEnd w:id="309"/>
    </w:p>
    <w:p w14:paraId="4D045EDB" w14:textId="15148CA1" w:rsidR="003D6337" w:rsidRPr="002670FA" w:rsidRDefault="008D422E" w:rsidP="002670FA">
      <w:pPr>
        <w:pStyle w:val="Titre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310" w:name="BKM_D58E407D_6BD7_451C_AC84_ED75498146C5"/>
      <w:bookmarkStart w:id="311" w:name="BKM_60D7A041_DA67_4836_A9CF_067E59A5AD76"/>
      <w:bookmarkEnd w:id="310"/>
      <w:bookmarkEnd w:id="311"/>
      <w:r w:rsidRPr="00E1402F">
        <w:t>AnthropogenicGeomorphologicFeature</w:t>
      </w:r>
    </w:p>
    <w:p w14:paraId="003D96E3" w14:textId="77777777" w:rsidR="00E1402F" w:rsidRPr="00E1402F" w:rsidRDefault="00E1402F" w:rsidP="00E1402F"/>
    <w:p w14:paraId="59C8F558" w14:textId="247C5E20" w:rsidR="008D422E"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166A1728" w14:textId="32D0A4F7" w:rsidR="00F829B5" w:rsidRDefault="00F829B5" w:rsidP="007F03F0">
      <w:pPr>
        <w:pStyle w:val="Titre5"/>
        <w:rPr>
          <w:lang w:val="en-CA"/>
        </w:rPr>
      </w:pPr>
      <w:r w:rsidRPr="00D970E9">
        <w:rPr>
          <w:lang w:val="en-CA"/>
        </w:rPr>
        <w:t>anthropogenicGeomorphologicFeatureType</w:t>
      </w:r>
    </w:p>
    <w:p w14:paraId="4FD597A6" w14:textId="22E161A7" w:rsidR="008D422E"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rsidR="00424648">
        <w:t>.</w:t>
      </w:r>
    </w:p>
    <w:p w14:paraId="5E8855AE" w14:textId="77777777" w:rsidR="00390DF7" w:rsidRDefault="00390DF7" w:rsidP="00DB2D3A">
      <w:pPr>
        <w:pStyle w:val="Titre3"/>
        <w:rPr>
          <w:lang w:val="en-CA"/>
        </w:rPr>
      </w:pPr>
      <w:bookmarkStart w:id="312" w:name="BKM_226E2406_CB91_4741_B565_53E336A2E054"/>
      <w:bookmarkStart w:id="313" w:name="BKM_FB2680F3_627E_464F_82B9_677F1AC277D7"/>
      <w:bookmarkStart w:id="314" w:name="_Toc458154221"/>
      <w:bookmarkEnd w:id="312"/>
      <w:bookmarkEnd w:id="313"/>
      <w:r>
        <w:rPr>
          <w:lang w:val="en-CA"/>
        </w:rPr>
        <w:t>Collection</w:t>
      </w:r>
      <w:bookmarkEnd w:id="314"/>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Default="00441148" w:rsidP="00390DF7">
      <w:pPr>
        <w:keepNext/>
      </w:pPr>
      <w:r>
        <w:rPr>
          <w:noProof/>
          <w:lang w:val="en-CA" w:eastAsia="en-CA"/>
        </w:rPr>
        <w:lastRenderedPageBreak/>
        <w:drawing>
          <wp:inline distT="0" distB="0" distL="0" distR="0" wp14:anchorId="72B53EF3" wp14:editId="75B76560">
            <wp:extent cx="5486400" cy="4913396"/>
            <wp:effectExtent l="0" t="0" r="0" b="190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13396"/>
                    </a:xfrm>
                    <a:prstGeom prst="rect">
                      <a:avLst/>
                    </a:prstGeom>
                    <a:noFill/>
                    <a:ln>
                      <a:noFill/>
                    </a:ln>
                  </pic:spPr>
                </pic:pic>
              </a:graphicData>
            </a:graphic>
          </wp:inline>
        </w:drawing>
      </w:r>
    </w:p>
    <w:p w14:paraId="16086824" w14:textId="03CFC970" w:rsidR="00390DF7" w:rsidRDefault="00390DF7" w:rsidP="00390DF7">
      <w:pPr>
        <w:pStyle w:val="Lgende"/>
      </w:pPr>
      <w:bookmarkStart w:id="315" w:name="_Ref432749513"/>
      <w:r>
        <w:t xml:space="preserve">Figure </w:t>
      </w:r>
      <w:r w:rsidR="00673E83">
        <w:fldChar w:fldCharType="begin"/>
      </w:r>
      <w:r w:rsidR="00673E83">
        <w:instrText xml:space="preserve"> SEQ Figure \* ARABIC </w:instrText>
      </w:r>
      <w:r w:rsidR="00673E83">
        <w:fldChar w:fldCharType="separate"/>
      </w:r>
      <w:r w:rsidR="00AD44BE">
        <w:rPr>
          <w:noProof/>
        </w:rPr>
        <w:t>24</w:t>
      </w:r>
      <w:r w:rsidR="00673E83">
        <w:rPr>
          <w:noProof/>
        </w:rPr>
        <w:fldChar w:fldCharType="end"/>
      </w:r>
      <w:bookmarkEnd w:id="315"/>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Titre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collectionType:CollectionTypeTerm</w:t>
      </w:r>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AD44BE">
        <w:t xml:space="preserve">Figure </w:t>
      </w:r>
      <w:r w:rsidR="00AD44BE">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Paragraphedeliste"/>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Paragraphedeliste"/>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Paragraphedeliste"/>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AD44BE">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AD44BE">
        <w:t xml:space="preserve">Table </w:t>
      </w:r>
      <w:r w:rsidR="00AD44BE">
        <w:rPr>
          <w:noProof/>
        </w:rPr>
        <w:t>3</w:t>
      </w:r>
      <w:r w:rsidR="00AD44BE">
        <w:t xml:space="preserve"> </w:t>
      </w:r>
      <w:r w:rsidR="00AD44BE" w:rsidRPr="00AD44BE">
        <w:rPr>
          <w:rStyle w:val="Entity"/>
        </w:rPr>
        <w:t>GSMLItem</w:t>
      </w:r>
      <w:r w:rsidR="00AD44BE">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Lgende"/>
        <w:keepNext/>
      </w:pPr>
      <w:bookmarkStart w:id="316" w:name="_Ref440205961"/>
      <w:r>
        <w:t xml:space="preserve">Table </w:t>
      </w:r>
      <w:r w:rsidR="00415E41">
        <w:fldChar w:fldCharType="begin"/>
      </w:r>
      <w:r w:rsidR="00415E41">
        <w:instrText xml:space="preserve"> SEQ Table \* ARABIC </w:instrText>
      </w:r>
      <w:r w:rsidR="00415E41">
        <w:fldChar w:fldCharType="separate"/>
      </w:r>
      <w:r w:rsidR="00AD44BE">
        <w:rPr>
          <w:noProof/>
        </w:rPr>
        <w:t>3</w:t>
      </w:r>
      <w:r w:rsidR="00415E41">
        <w:fldChar w:fldCharType="end"/>
      </w:r>
      <w:r>
        <w:t xml:space="preserve"> GSMLItem property</w:t>
      </w:r>
      <w:bookmarkEnd w:id="316"/>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17" w:name="_Toc458154222"/>
      <w:r>
        <w:rPr>
          <w:lang w:val="en-CA"/>
        </w:rPr>
        <w:t>GeoSciML Data Types</w:t>
      </w:r>
      <w:bookmarkEnd w:id="317"/>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Default="00441148" w:rsidP="00657E64">
      <w:pPr>
        <w:keepNext/>
      </w:pPr>
      <w:r>
        <w:rPr>
          <w:noProof/>
          <w:lang w:val="en-CA" w:eastAsia="en-CA"/>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AD44BE">
        <w:rPr>
          <w:noProof/>
        </w:rPr>
        <w:t>25</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r>
        <w:t>NE), description (</w:t>
      </w:r>
      <w:r w:rsidR="00AE70CD">
        <w:t xml:space="preserve">e.g. </w:t>
      </w:r>
      <w:r>
        <w:t>"toward fold hinge", "below')</w:t>
      </w:r>
      <w:r w:rsidR="00853941">
        <w:t>.</w:t>
      </w:r>
    </w:p>
    <w:p w14:paraId="650BB035" w14:textId="12F5B715" w:rsidR="002570EB" w:rsidRPr="009F2754" w:rsidRDefault="002570EB" w:rsidP="009F2754">
      <w:pPr>
        <w:pStyle w:val="Titre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determinationMethod:DeterminationMethodTerm</w:t>
      </w:r>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r w:rsidR="00253146" w:rsidRPr="00902321">
        <w:rPr>
          <w:rStyle w:val="Entity"/>
        </w:rPr>
        <w:t>:Primitive::CharacterString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3AC1B7F" w:rsidR="00245451" w:rsidRPr="00D12552" w:rsidRDefault="00245451" w:rsidP="00DE367C">
            <w:pPr>
              <w:pStyle w:val="Tabletext10"/>
              <w:jc w:val="left"/>
              <w:rPr>
                <w:rStyle w:val="reqtext"/>
                <w:lang w:val="en-CA"/>
              </w:rPr>
            </w:pPr>
            <w:r>
              <w:t>At least one of polarity, azimut</w:t>
            </w:r>
            <w:r w:rsidR="00B8606F">
              <w:t>h or dip SHALL not be nul</w:t>
            </w:r>
            <w:r>
              <w:t>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Titre5"/>
        <w:rPr>
          <w:lang w:val="en-CA"/>
        </w:rPr>
      </w:pPr>
      <w:bookmarkStart w:id="318" w:name="_Ref440279067"/>
      <w:r>
        <w:rPr>
          <w:lang w:val="en-CA"/>
        </w:rPr>
        <w:t>c</w:t>
      </w:r>
      <w:r w:rsidRPr="00D970E9">
        <w:rPr>
          <w:lang w:val="en-CA"/>
        </w:rPr>
        <w:t>onvention</w:t>
      </w:r>
      <w:bookmarkEnd w:id="318"/>
    </w:p>
    <w:p w14:paraId="21A12EF1" w14:textId="1F7CADCC" w:rsidR="002570EB" w:rsidRDefault="002570EB">
      <w:pPr>
        <w:rPr>
          <w:lang w:val="en-CA"/>
        </w:rPr>
      </w:pPr>
      <w:r>
        <w:rPr>
          <w:lang w:val="en-CA"/>
        </w:rPr>
        <w:t xml:space="preserve">The property </w:t>
      </w:r>
      <w:r w:rsidRPr="00902321">
        <w:rPr>
          <w:rStyle w:val="Entity"/>
        </w:rPr>
        <w:t>convention:ConventionCode</w:t>
      </w:r>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Titre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AD44BE">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Titre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Titre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polarity:PolarityCode</w:t>
      </w:r>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bookmarkStart w:id="319" w:name="_Ref457744993"/>
      <w:r>
        <w:t>GSML_LinearOrientation</w:t>
      </w:r>
      <w:bookmarkEnd w:id="319"/>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07842239"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w:t>
            </w:r>
            <w:r w:rsidR="00B8606F">
              <w:rPr>
                <w:rFonts w:ascii="Segoe UI" w:hAnsi="Segoe UI" w:cs="Segoe UI"/>
                <w:sz w:val="18"/>
                <w:szCs w:val="18"/>
                <w:lang w:val="en-CA"/>
              </w:rPr>
              <w:t>ul</w:t>
            </w:r>
            <w:r w:rsidRPr="0046445D">
              <w:rPr>
                <w:rFonts w:ascii="Segoe UI" w:hAnsi="Segoe UI" w:cs="Segoe UI"/>
                <w:sz w:val="18"/>
                <w:szCs w:val="18"/>
                <w:lang w:val="en-CA"/>
              </w:rPr>
              <w:t>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Titre5"/>
      </w:pPr>
      <w:r>
        <w:t>directed</w:t>
      </w:r>
    </w:p>
    <w:p w14:paraId="6F529850" w14:textId="3B816F3F" w:rsidR="00245451" w:rsidRDefault="00245451" w:rsidP="00657E64">
      <w:r>
        <w:t xml:space="preserve">The </w:t>
      </w:r>
      <w:r w:rsidRPr="00902321">
        <w:rPr>
          <w:rStyle w:val="Entity"/>
        </w:rPr>
        <w:t>directed:LinearDirectedCode</w:t>
      </w:r>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rsidR="00424648">
        <w:t xml:space="preserve"> from a controlled vocabulary.</w:t>
      </w:r>
    </w:p>
    <w:p w14:paraId="4EAA19B1" w14:textId="647ECF6A" w:rsidR="00245451" w:rsidRPr="007F03F0" w:rsidRDefault="00245451" w:rsidP="007F03F0">
      <w:pPr>
        <w:pStyle w:val="Titre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Titre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AD44BE">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Titre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Titre4"/>
      </w:pPr>
      <w:bookmarkStart w:id="320" w:name="_Ref446254520"/>
      <w:r>
        <w:lastRenderedPageBreak/>
        <w:t>GSML_QuantityRange</w:t>
      </w:r>
      <w:bookmarkEnd w:id="320"/>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 xml:space="preserve">(OGC 08-094r1, Clause 7.2.13)  </w:t>
      </w:r>
      <w:r w:rsidR="008B01F3">
        <w:t>where</w:t>
      </w:r>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3"/>
      </w:r>
      <w:r>
        <w:t xml:space="preserve"> (eg. Filter Encoding Specification 2.0 – OGC 09-029r2)</w:t>
      </w:r>
      <w:r w:rsidR="00853941">
        <w:t>.</w:t>
      </w:r>
    </w:p>
    <w:p w14:paraId="478D4891" w14:textId="20452C24" w:rsidR="00657E64" w:rsidRDefault="00441148" w:rsidP="00657E64">
      <w:pPr>
        <w:keepNext/>
        <w:spacing w:after="0"/>
      </w:pPr>
      <w:r>
        <w:rPr>
          <w:noProof/>
          <w:lang w:val="en-CA" w:eastAsia="en-CA"/>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AD44BE">
        <w:rPr>
          <w:noProof/>
        </w:rPr>
        <w:t>26</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67605CC" w:rsidR="00806192" w:rsidRPr="00D12552" w:rsidRDefault="00FA4FE3" w:rsidP="00DE367C">
            <w:pPr>
              <w:pStyle w:val="Tabletext10"/>
              <w:jc w:val="left"/>
              <w:rPr>
                <w:rStyle w:val="reqtext"/>
                <w:lang w:val="en-CA"/>
              </w:rPr>
            </w:pPr>
            <w:r w:rsidRPr="00FA4FE3">
              <w:t xml:space="preserve">The QuantityRange lowerValue SHALL be less than or equal to the upperValue.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00303D23" w:rsidR="00806192" w:rsidRPr="00D12552" w:rsidRDefault="00FA4FE3" w:rsidP="00DD26B8">
            <w:pPr>
              <w:pStyle w:val="Tabletext10"/>
              <w:jc w:val="left"/>
              <w:rPr>
                <w:rStyle w:val="reqtext"/>
                <w:lang w:val="en-CA"/>
              </w:rPr>
            </w:pPr>
            <w:r w:rsidRPr="00FA4FE3">
              <w:t>The QuantityRange’s value[0] SHALL provide the same value as lowerValue and value[1] SHALL provide the same value as upperValue.</w:t>
            </w:r>
          </w:p>
        </w:tc>
      </w:tr>
    </w:tbl>
    <w:p w14:paraId="3219B57F" w14:textId="77777777" w:rsidR="00806192" w:rsidRPr="00806192" w:rsidRDefault="00806192" w:rsidP="007F03F0"/>
    <w:p w14:paraId="153558E3" w14:textId="29676DBC" w:rsidR="00476D1D" w:rsidRPr="00E62F4E" w:rsidRDefault="00476D1D" w:rsidP="007F03F0">
      <w:pPr>
        <w:pStyle w:val="Titre5"/>
        <w:rPr>
          <w:lang w:val="en-CA"/>
        </w:rPr>
      </w:pPr>
      <w:r w:rsidRPr="00D970E9">
        <w:rPr>
          <w:lang w:val="en-CA"/>
        </w:rPr>
        <w:lastRenderedPageBreak/>
        <w:t>lowerValue</w:t>
      </w:r>
    </w:p>
    <w:p w14:paraId="2218F83A" w14:textId="6F959F5F" w:rsidR="00E62F4E" w:rsidRDefault="00476D1D" w:rsidP="007F03F0">
      <w:r>
        <w:t xml:space="preserve">The property </w:t>
      </w:r>
      <w:r w:rsidRPr="00DC32F6">
        <w:rPr>
          <w:rStyle w:val="Entity"/>
        </w:rPr>
        <w:t>lowerValue:Real</w:t>
      </w:r>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SWE::Quantity</w:t>
      </w:r>
      <w:r w:rsidR="00DC32F6" w:rsidRPr="00DC32F6">
        <w:rPr>
          <w:rStyle w:val="Entity"/>
        </w:rPr>
        <w:t>Range::</w:t>
      </w:r>
      <w:r w:rsidRPr="00DC32F6">
        <w:rPr>
          <w:rStyle w:val="Entity"/>
        </w:rPr>
        <w:t>value[0]</w:t>
      </w:r>
      <w:r w:rsidRPr="00476D1D">
        <w:t>.</w:t>
      </w:r>
    </w:p>
    <w:p w14:paraId="7DB40154" w14:textId="35BCABD6" w:rsidR="00476D1D" w:rsidRPr="00476D1D" w:rsidRDefault="00476D1D" w:rsidP="007F03F0">
      <w:pPr>
        <w:pStyle w:val="Titre5"/>
      </w:pPr>
      <w:r>
        <w:t>upperValue</w:t>
      </w:r>
    </w:p>
    <w:p w14:paraId="4FDAF125" w14:textId="3FEBC65E" w:rsidR="00DC32F6" w:rsidRDefault="00476D1D" w:rsidP="00DC32F6">
      <w:r>
        <w:t xml:space="preserve">The property </w:t>
      </w:r>
      <w:r w:rsidRPr="00DC32F6">
        <w:rPr>
          <w:rStyle w:val="Entity"/>
        </w:rPr>
        <w:t>upperValue:Real</w:t>
      </w:r>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SWE::Quantity</w:t>
      </w:r>
      <w:r w:rsidR="00DC32F6" w:rsidRPr="00DC32F6">
        <w:rPr>
          <w:rStyle w:val="Entity"/>
        </w:rPr>
        <w:t>Range::</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AD44BE">
        <w:rPr>
          <w:noProof/>
        </w:rPr>
        <w:t>27</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21" w:name="_Toc458154223"/>
      <w:r>
        <w:rPr>
          <w:lang w:val="en-CA"/>
        </w:rPr>
        <w:t>GeoSciML basic vocabularies</w:t>
      </w:r>
      <w:bookmarkEnd w:id="321"/>
    </w:p>
    <w:p w14:paraId="1BEB2B8A" w14:textId="77777777" w:rsidR="00DB2D3A" w:rsidRDefault="00DB2D3A" w:rsidP="00ED2525">
      <w:pPr>
        <w:rPr>
          <w:lang w:val="en-CA"/>
        </w:rPr>
      </w:pPr>
    </w:p>
    <w:p w14:paraId="72DBCE36" w14:textId="3D6588E0"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AD44BE">
        <w:t xml:space="preserve">Table </w:t>
      </w:r>
      <w:r w:rsidR="00AD44BE">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424648">
        <w:rPr>
          <w:lang w:val="en-CA"/>
        </w:rPr>
        <w:t xml:space="preserve"> as specified in clause </w:t>
      </w:r>
      <w:r w:rsidR="00424648">
        <w:rPr>
          <w:lang w:val="en-CA"/>
        </w:rPr>
        <w:fldChar w:fldCharType="begin"/>
      </w:r>
      <w:r w:rsidR="00424648">
        <w:rPr>
          <w:lang w:val="en-CA"/>
        </w:rPr>
        <w:instrText xml:space="preserve"> REF _Ref457994997 \r \h </w:instrText>
      </w:r>
      <w:r w:rsidR="00424648">
        <w:rPr>
          <w:lang w:val="en-CA"/>
        </w:rPr>
      </w:r>
      <w:r w:rsidR="00424648">
        <w:rPr>
          <w:lang w:val="en-CA"/>
        </w:rPr>
        <w:fldChar w:fldCharType="separate"/>
      </w:r>
      <w:r w:rsidR="00AD44BE">
        <w:rPr>
          <w:lang w:val="en-CA"/>
        </w:rPr>
        <w:t>8.2.7</w:t>
      </w:r>
      <w:r w:rsidR="00424648">
        <w:rPr>
          <w:lang w:val="en-CA"/>
        </w:rPr>
        <w:fldChar w:fldCharType="end"/>
      </w:r>
    </w:p>
    <w:p w14:paraId="090C5302" w14:textId="1ECB529C" w:rsidR="003C190E" w:rsidRDefault="003C190E" w:rsidP="003C190E">
      <w:pPr>
        <w:pStyle w:val="Lgende"/>
        <w:keepNext/>
      </w:pPr>
      <w:bookmarkStart w:id="322" w:name="_Ref432861594"/>
      <w:r>
        <w:t xml:space="preserve">Table </w:t>
      </w:r>
      <w:r w:rsidR="00415E41">
        <w:fldChar w:fldCharType="begin"/>
      </w:r>
      <w:r w:rsidR="00415E41">
        <w:instrText xml:space="preserve"> SEQ Table \* ARABIC </w:instrText>
      </w:r>
      <w:r w:rsidR="00415E41">
        <w:fldChar w:fldCharType="separate"/>
      </w:r>
      <w:r w:rsidR="00AD44BE">
        <w:rPr>
          <w:noProof/>
        </w:rPr>
        <w:t>4</w:t>
      </w:r>
      <w:r w:rsidR="00415E41">
        <w:fldChar w:fldCharType="end"/>
      </w:r>
      <w:bookmarkEnd w:id="322"/>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parts of a geologic unit, e.g. facies, stratigraphic, interbeds, geographic,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Titre3"/>
        <w:rPr>
          <w:lang w:val="en-CA"/>
        </w:rPr>
      </w:pPr>
      <w:bookmarkStart w:id="323" w:name="_Toc458154224"/>
      <w:r>
        <w:rPr>
          <w:lang w:val="en-CA"/>
        </w:rPr>
        <w:t>Instance example</w:t>
      </w:r>
      <w:r w:rsidR="00E62F4E">
        <w:rPr>
          <w:lang w:val="en-CA"/>
        </w:rPr>
        <w:t>s</w:t>
      </w:r>
      <w:bookmarkEnd w:id="323"/>
    </w:p>
    <w:p w14:paraId="005D2082" w14:textId="77777777" w:rsidR="001A44F0" w:rsidRDefault="001A44F0" w:rsidP="00ED2525">
      <w:pPr>
        <w:rPr>
          <w:lang w:val="en-CA"/>
        </w:rPr>
      </w:pPr>
    </w:p>
    <w:p w14:paraId="6C5300BA" w14:textId="64101DAD"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 xml:space="preserve">g </w:t>
      </w:r>
      <w:r w:rsidR="00424648">
        <w:rPr>
          <w:lang w:val="en-CA"/>
        </w:rPr>
        <w:t>of an existing map from Drewes [</w:t>
      </w:r>
      <w:r w:rsidR="00424648">
        <w:rPr>
          <w:lang w:val="en-CA"/>
        </w:rPr>
        <w:fldChar w:fldCharType="begin"/>
      </w:r>
      <w:r w:rsidR="00424648">
        <w:rPr>
          <w:lang w:val="en-CA"/>
        </w:rPr>
        <w:instrText xml:space="preserve"> REF _Ref458066542 \n \h </w:instrText>
      </w:r>
      <w:r w:rsidR="00424648">
        <w:rPr>
          <w:lang w:val="en-CA"/>
        </w:rPr>
      </w:r>
      <w:r w:rsidR="00424648">
        <w:rPr>
          <w:lang w:val="en-CA"/>
        </w:rPr>
        <w:fldChar w:fldCharType="separate"/>
      </w:r>
      <w:r w:rsidR="00AD44BE">
        <w:rPr>
          <w:lang w:val="en-CA"/>
        </w:rPr>
        <w:t>3</w:t>
      </w:r>
      <w:r w:rsidR="00424648">
        <w:rPr>
          <w:lang w:val="en-CA"/>
        </w:rPr>
        <w:fldChar w:fldCharType="end"/>
      </w:r>
      <w:r w:rsidR="00424648">
        <w:rPr>
          <w:lang w:val="en-CA"/>
        </w:rPr>
        <w:t>]</w:t>
      </w:r>
      <w:r>
        <w:rPr>
          <w:lang w:val="en-CA"/>
        </w:rPr>
        <w:t>.</w:t>
      </w:r>
      <w:r w:rsidR="007F03F0">
        <w:rPr>
          <w:lang w:val="en-CA"/>
        </w:rPr>
        <w:t xml:space="preserve">  This example has been chosen because it was selected for a similar exercise for the North American Data Model (</w:t>
      </w:r>
      <w:hyperlink r:id="rId46"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AD44BE">
        <w:t xml:space="preserve">Figure </w:t>
      </w:r>
      <w:r w:rsidR="00AD44BE">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AD44BE">
        <w:t xml:space="preserve">Figure </w:t>
      </w:r>
      <w:r w:rsidR="00AD44BE">
        <w:rPr>
          <w:noProof/>
        </w:rPr>
        <w:t>29</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324" w:name="_Ref440297651"/>
      <w:r>
        <w:t xml:space="preserve">Figure </w:t>
      </w:r>
      <w:r>
        <w:fldChar w:fldCharType="begin"/>
      </w:r>
      <w:r>
        <w:instrText xml:space="preserve"> SEQ Figure \* ARABIC </w:instrText>
      </w:r>
      <w:r>
        <w:fldChar w:fldCharType="separate"/>
      </w:r>
      <w:r w:rsidR="00AD44BE">
        <w:rPr>
          <w:noProof/>
        </w:rPr>
        <w:t>28</w:t>
      </w:r>
      <w:r>
        <w:fldChar w:fldCharType="end"/>
      </w:r>
      <w:bookmarkEnd w:id="324"/>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325" w:name="_Ref440297725"/>
      <w:r>
        <w:t xml:space="preserve">Figure </w:t>
      </w:r>
      <w:r>
        <w:fldChar w:fldCharType="begin"/>
      </w:r>
      <w:r>
        <w:instrText xml:space="preserve"> SEQ Figure \* ARABIC </w:instrText>
      </w:r>
      <w:r>
        <w:fldChar w:fldCharType="separate"/>
      </w:r>
      <w:r w:rsidR="00AD44BE">
        <w:rPr>
          <w:noProof/>
        </w:rPr>
        <w:t>29</w:t>
      </w:r>
      <w:r>
        <w:fldChar w:fldCharType="end"/>
      </w:r>
      <w:bookmarkEnd w:id="325"/>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AD44BE">
        <w:t xml:space="preserve">Figure </w:t>
      </w:r>
      <w:r w:rsidR="00AD44BE">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326" w:name="_Ref440297766"/>
      <w:r>
        <w:t xml:space="preserve">Figure </w:t>
      </w:r>
      <w:r>
        <w:fldChar w:fldCharType="begin"/>
      </w:r>
      <w:r>
        <w:instrText xml:space="preserve"> SEQ Figure \* ARABIC </w:instrText>
      </w:r>
      <w:r>
        <w:fldChar w:fldCharType="separate"/>
      </w:r>
      <w:r w:rsidR="00AD44BE">
        <w:rPr>
          <w:noProof/>
        </w:rPr>
        <w:t>30</w:t>
      </w:r>
      <w:r>
        <w:fldChar w:fldCharType="end"/>
      </w:r>
      <w:bookmarkEnd w:id="326"/>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AD44BE">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327" w:name="_Ref440187941"/>
      <w:bookmarkStart w:id="328" w:name="_Toc458154225"/>
      <w:r w:rsidRPr="00D12552">
        <w:rPr>
          <w:lang w:val="en-CA"/>
        </w:rPr>
        <w:lastRenderedPageBreak/>
        <w:t xml:space="preserve">GeoSciML </w:t>
      </w:r>
      <w:r>
        <w:rPr>
          <w:lang w:val="en-CA"/>
        </w:rPr>
        <w:t>Extension</w:t>
      </w:r>
      <w:r w:rsidRPr="00D12552">
        <w:rPr>
          <w:lang w:val="en-CA"/>
        </w:rPr>
        <w:t xml:space="preserve"> Requirements </w:t>
      </w:r>
      <w:bookmarkEnd w:id="327"/>
      <w:r w:rsidR="008B01F3" w:rsidRPr="00D12552">
        <w:rPr>
          <w:lang w:val="en-CA"/>
        </w:rPr>
        <w:t>Class</w:t>
      </w:r>
      <w:r w:rsidR="008B01F3">
        <w:rPr>
          <w:lang w:val="en-CA"/>
        </w:rPr>
        <w:t xml:space="preserve"> </w:t>
      </w:r>
      <w:r w:rsidR="008B01F3">
        <w:t>(</w:t>
      </w:r>
      <w:r w:rsidR="00052694">
        <w:t>Normative)</w:t>
      </w:r>
      <w:bookmarkEnd w:id="328"/>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FA4FE3"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FA4FE3" w:rsidRDefault="00FB2691" w:rsidP="00513449">
            <w:pPr>
              <w:keepNext/>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Requirements Class</w:t>
            </w:r>
          </w:p>
        </w:tc>
      </w:tr>
      <w:tr w:rsidR="00FB2691" w:rsidRPr="00FA4FE3"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Style w:val="requri"/>
                <w:rFonts w:ascii="Calibri" w:hAnsi="Calibri"/>
                <w:szCs w:val="18"/>
                <w:lang w:val="en-CA"/>
              </w:rPr>
              <w:t>/req/gsml4-extension</w:t>
            </w:r>
          </w:p>
        </w:tc>
      </w:tr>
      <w:tr w:rsidR="00FB2691" w:rsidRPr="00FA4FE3"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FA4FE3" w:rsidRDefault="005E33CD" w:rsidP="00501FA1">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 xml:space="preserve">Encoding </w:t>
            </w:r>
          </w:p>
        </w:tc>
      </w:tr>
      <w:tr w:rsidR="00FB2691" w:rsidRPr="00FA4FE3"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FA4FE3" w:rsidRDefault="00FB2691"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/req/gsml4-basic</w:t>
            </w:r>
          </w:p>
        </w:tc>
      </w:tr>
      <w:tr w:rsidR="00845595" w:rsidRPr="00FA4FE3"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FA4FE3" w:rsidRDefault="00845595"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FA4FE3" w:rsidRDefault="00A052E8"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w:t>
            </w:r>
            <w:r w:rsidR="00845595" w:rsidRPr="00FA4FE3">
              <w:rPr>
                <w:rFonts w:ascii="Calibri" w:eastAsia="MS Mincho" w:hAnsi="Calibri"/>
                <w:sz w:val="18"/>
                <w:szCs w:val="18"/>
                <w:lang w:val="en-CA"/>
              </w:rPr>
              <w:t>gsml4-geologictime</w:t>
            </w:r>
          </w:p>
        </w:tc>
      </w:tr>
      <w:tr w:rsidR="00FB2691" w:rsidRPr="00FA4FE3"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FA4FE3" w:rsidRDefault="00FB2691" w:rsidP="00513449">
            <w:pPr>
              <w:spacing w:before="100" w:beforeAutospacing="1" w:after="100" w:afterAutospacing="1" w:line="230" w:lineRule="atLeast"/>
              <w:rPr>
                <w:rFonts w:ascii="Calibri" w:eastAsia="MS Mincho" w:hAnsi="Calibri"/>
                <w:b/>
                <w:sz w:val="18"/>
                <w:szCs w:val="18"/>
                <w:lang w:val="en-CA"/>
              </w:rPr>
            </w:pPr>
            <w:r w:rsidRPr="00FA4FE3">
              <w:rPr>
                <w:rFonts w:ascii="Calibri" w:eastAsia="MS Mincho" w:hAnsi="Calibri"/>
                <w:b/>
                <w:sz w:val="18"/>
                <w:szCs w:val="18"/>
                <w:lang w:val="en-CA"/>
              </w:rPr>
              <w:t xml:space="preserve">/req/gsml4-extension/geologicfeature-history </w:t>
            </w:r>
          </w:p>
          <w:p w14:paraId="5CD7AE7F" w14:textId="460891E8" w:rsidR="00FB2691" w:rsidRPr="00FA4FE3" w:rsidRDefault="00FB2691" w:rsidP="00FA4FE3">
            <w:pPr>
              <w:spacing w:before="100" w:beforeAutospacing="1" w:after="100" w:afterAutospacing="1" w:line="230" w:lineRule="atLeast"/>
              <w:rPr>
                <w:rFonts w:ascii="Calibri" w:eastAsia="MS Mincho" w:hAnsi="Calibri"/>
                <w:sz w:val="18"/>
                <w:szCs w:val="18"/>
                <w:lang w:val="en-CA"/>
              </w:rPr>
            </w:pPr>
            <w:r w:rsidRPr="00FA4FE3">
              <w:rPr>
                <w:rFonts w:ascii="Calibri" w:eastAsia="MS Mincho" w:hAnsi="Calibri"/>
                <w:sz w:val="18"/>
                <w:szCs w:val="18"/>
                <w:lang w:val="en-CA"/>
              </w:rPr>
              <w:t xml:space="preserve">A </w:t>
            </w:r>
            <w:r w:rsidRPr="00FA4FE3">
              <w:rPr>
                <w:rStyle w:val="Entity"/>
                <w:rFonts w:eastAsia="MS Mincho"/>
                <w:sz w:val="18"/>
                <w:szCs w:val="18"/>
              </w:rPr>
              <w:t>GeologicFeatureRelation</w:t>
            </w:r>
            <w:r w:rsidRPr="00FA4FE3">
              <w:rPr>
                <w:rFonts w:ascii="Calibri" w:eastAsia="MS Mincho" w:hAnsi="Calibri"/>
                <w:sz w:val="18"/>
                <w:szCs w:val="18"/>
                <w:lang w:val="en-CA"/>
              </w:rPr>
              <w:t xml:space="preserve"> SHALL not be used </w:t>
            </w:r>
            <w:r w:rsidR="00FA4FE3" w:rsidRPr="00FA4FE3">
              <w:rPr>
                <w:rFonts w:ascii="Calibri" w:eastAsia="MS Mincho" w:hAnsi="Calibri"/>
                <w:sz w:val="18"/>
                <w:szCs w:val="18"/>
                <w:lang w:val="en-CA"/>
              </w:rPr>
              <w:t>to associate</w:t>
            </w:r>
            <w:r w:rsidRPr="00FA4FE3">
              <w:rPr>
                <w:rFonts w:ascii="Calibri" w:eastAsia="MS Mincho" w:hAnsi="Calibri"/>
                <w:sz w:val="18"/>
                <w:szCs w:val="18"/>
                <w:lang w:val="en-CA"/>
              </w:rPr>
              <w:t xml:space="preserve"> a </w:t>
            </w:r>
            <w:r w:rsidRPr="00FA4FE3">
              <w:rPr>
                <w:rStyle w:val="Entity"/>
                <w:rFonts w:eastAsia="MS Mincho"/>
                <w:sz w:val="18"/>
                <w:szCs w:val="18"/>
              </w:rPr>
              <w:t>GeologicFeature</w:t>
            </w:r>
            <w:r w:rsidRPr="00FA4FE3">
              <w:rPr>
                <w:rFonts w:ascii="Calibri" w:eastAsia="MS Mincho" w:hAnsi="Calibri"/>
                <w:sz w:val="18"/>
                <w:szCs w:val="18"/>
                <w:lang w:val="en-CA"/>
              </w:rPr>
              <w:t xml:space="preserve"> </w:t>
            </w:r>
            <w:r w:rsidR="00FA4FE3" w:rsidRPr="00FA4FE3">
              <w:rPr>
                <w:rFonts w:ascii="Calibri" w:eastAsia="MS Mincho" w:hAnsi="Calibri"/>
                <w:sz w:val="18"/>
                <w:szCs w:val="18"/>
                <w:lang w:val="en-CA"/>
              </w:rPr>
              <w:t>to a</w:t>
            </w:r>
            <w:r w:rsidRPr="00FA4FE3">
              <w:rPr>
                <w:rFonts w:ascii="Calibri" w:eastAsia="MS Mincho" w:hAnsi="Calibri"/>
                <w:sz w:val="18"/>
                <w:szCs w:val="18"/>
                <w:lang w:val="en-CA"/>
              </w:rPr>
              <w:t xml:space="preserve"> </w:t>
            </w:r>
            <w:r w:rsidRPr="00FA4FE3">
              <w:rPr>
                <w:rStyle w:val="Entity"/>
                <w:rFonts w:eastAsia="MS Mincho"/>
                <w:sz w:val="18"/>
                <w:szCs w:val="18"/>
              </w:rPr>
              <w:t>GeologicEvent</w:t>
            </w:r>
            <w:r w:rsidRPr="00FA4FE3">
              <w:rPr>
                <w:rFonts w:ascii="Calibri" w:eastAsia="MS Mincho" w:hAnsi="Calibri"/>
                <w:sz w:val="18"/>
                <w:szCs w:val="18"/>
                <w:lang w:val="en-CA"/>
              </w:rPr>
              <w:t xml:space="preserve"> if </w:t>
            </w:r>
            <w:r w:rsidR="00FA4FE3" w:rsidRPr="00FA4FE3">
              <w:rPr>
                <w:rStyle w:val="Entity"/>
                <w:rFonts w:eastAsia="MS Mincho"/>
                <w:sz w:val="18"/>
                <w:szCs w:val="18"/>
              </w:rPr>
              <w:t>GeologicFeature::</w:t>
            </w:r>
            <w:r w:rsidRPr="00FA4FE3">
              <w:rPr>
                <w:rStyle w:val="Entity"/>
                <w:rFonts w:eastAsia="MS Mincho"/>
                <w:sz w:val="18"/>
                <w:szCs w:val="18"/>
              </w:rPr>
              <w:t>geol</w:t>
            </w:r>
            <w:r w:rsidR="00FA4FE3" w:rsidRPr="00FA4FE3">
              <w:rPr>
                <w:rStyle w:val="Entity"/>
                <w:rFonts w:eastAsia="MS Mincho"/>
                <w:sz w:val="18"/>
                <w:szCs w:val="18"/>
              </w:rPr>
              <w:t>ogicHistory</w:t>
            </w:r>
            <w:r w:rsidR="00FA4FE3" w:rsidRPr="00FA4FE3">
              <w:rPr>
                <w:rFonts w:ascii="Calibri" w:eastAsia="MS Mincho" w:hAnsi="Calibri"/>
                <w:sz w:val="18"/>
                <w:szCs w:val="18"/>
                <w:lang w:val="en-CA"/>
              </w:rPr>
              <w:t xml:space="preserve"> can provide the same information</w:t>
            </w:r>
            <w:r w:rsidRPr="00FA4FE3">
              <w:rPr>
                <w:rFonts w:ascii="Calibri" w:eastAsia="MS Mincho" w:hAnsi="Calibri"/>
                <w:sz w:val="18"/>
                <w:szCs w:val="18"/>
                <w:lang w:val="en-CA"/>
              </w:rPr>
              <w:t>.</w:t>
            </w:r>
          </w:p>
        </w:tc>
      </w:tr>
      <w:tr w:rsidR="00FB2691" w:rsidRPr="00FA4FE3"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/req/gsml4-extension/contact-chronoboundary </w:t>
            </w:r>
          </w:p>
          <w:p w14:paraId="67AA169E" w14:textId="4DE0B377" w:rsidR="00FB2691" w:rsidRPr="00FA4FE3" w:rsidRDefault="00FB2691" w:rsidP="00513449">
            <w:pPr>
              <w:spacing w:before="100" w:beforeAutospacing="1" w:after="100" w:afterAutospacing="1" w:line="230" w:lineRule="atLeast"/>
              <w:jc w:val="both"/>
              <w:rPr>
                <w:rFonts w:ascii="Calibri" w:eastAsia="MS Mincho" w:hAnsi="Calibri"/>
                <w:b/>
                <w:sz w:val="18"/>
                <w:szCs w:val="18"/>
              </w:rPr>
            </w:pPr>
            <w:r w:rsidRPr="00FA4FE3">
              <w:rPr>
                <w:rStyle w:val="Entity"/>
                <w:rFonts w:eastAsia="MS Mincho"/>
                <w:sz w:val="18"/>
                <w:szCs w:val="18"/>
              </w:rPr>
              <w:t>correlatesWith</w:t>
            </w:r>
            <w:r w:rsidRPr="00FA4FE3">
              <w:rPr>
                <w:rFonts w:ascii="Calibri" w:eastAsia="MS Mincho" w:hAnsi="Calibri"/>
                <w:sz w:val="18"/>
                <w:szCs w:val="18"/>
                <w:lang w:val="en-CA"/>
              </w:rPr>
              <w:t xml:space="preserve"> association to a </w:t>
            </w:r>
            <w:r w:rsidRPr="00FA4FE3">
              <w:rPr>
                <w:rStyle w:val="Entity"/>
                <w:rFonts w:eastAsia="MS Mincho"/>
                <w:sz w:val="18"/>
                <w:szCs w:val="18"/>
              </w:rPr>
              <w:t>GeochronologicBondary</w:t>
            </w:r>
            <w:r w:rsidRPr="00FA4FE3">
              <w:rPr>
                <w:rFonts w:ascii="Calibri" w:eastAsia="MS Mincho" w:hAnsi="Calibri"/>
                <w:sz w:val="18"/>
                <w:szCs w:val="18"/>
                <w:lang w:val="en-CA"/>
              </w:rPr>
              <w:t xml:space="preserve"> SHALL be allowed only when </w:t>
            </w:r>
            <w:r w:rsidRPr="00FA4FE3">
              <w:rPr>
                <w:rStyle w:val="Entity"/>
                <w:rFonts w:eastAsia="MS Mincho"/>
                <w:sz w:val="18"/>
                <w:szCs w:val="18"/>
              </w:rPr>
              <w:t>contactType</w:t>
            </w:r>
            <w:r w:rsidRPr="00FA4FE3">
              <w:rPr>
                <w:rFonts w:ascii="Calibri" w:eastAsia="MS Mincho" w:hAnsi="Calibri"/>
                <w:sz w:val="18"/>
                <w:szCs w:val="18"/>
                <w:lang w:val="en-CA"/>
              </w:rPr>
              <w:t xml:space="preserv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CA" w:eastAsia="en-CA"/>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29" w:name="_Toc458154226"/>
      <w:r>
        <w:rPr>
          <w:lang w:val="en-CA"/>
        </w:rPr>
        <w:t>Geologic Relations</w:t>
      </w:r>
      <w:bookmarkEnd w:id="329"/>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CA" w:eastAsia="en-CA"/>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AC02F9" w:rsidRDefault="00AC02F9">
                                <w:r>
                                  <w:rPr>
                                    <w:rFonts w:ascii="Arial" w:hAnsi="Arial" w:cs="Arial"/>
                                    <w:b/>
                                    <w:bCs/>
                                    <w:color w:val="000000"/>
                                    <w:sz w:val="10"/>
                                    <w:szCs w:val="10"/>
                                  </w:rPr>
                                  <w:t>class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AC02F9" w:rsidRDefault="00AC02F9">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AC02F9" w:rsidRDefault="00AC02F9">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AC02F9" w:rsidRDefault="00AC02F9">
                                <w:r>
                                  <w:rPr>
                                    <w:rFonts w:ascii="Arial" w:hAnsi="Arial" w:cs="Arial"/>
                                    <w:color w:val="3C3C3C"/>
                                    <w:sz w:val="10"/>
                                    <w:szCs w:val="10"/>
                                  </w:rPr>
                                  <w:t>observationMethod: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AC02F9" w:rsidRDefault="00AC02F9">
                                <w:r>
                                  <w:rPr>
                                    <w:rFonts w:ascii="Arial" w:hAnsi="Arial" w:cs="Arial"/>
                                    <w:color w:val="3C3C3C"/>
                                    <w:sz w:val="10"/>
                                    <w:szCs w:val="10"/>
                                  </w:rPr>
                                  <w:t>purpose: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AC02F9" w:rsidRDefault="00AC02F9">
                                <w:r>
                                  <w:rPr>
                                    <w:rFonts w:ascii="Arial" w:hAnsi="Arial" w:cs="Arial"/>
                                    <w:color w:val="3C3C3C"/>
                                    <w:sz w:val="10"/>
                                    <w:szCs w:val="10"/>
                                  </w:rPr>
                                  <w:t>classifier: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AC02F9" w:rsidRDefault="00AC02F9">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AC02F9" w:rsidRDefault="00AC02F9">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AC02F9" w:rsidRDefault="00AC02F9">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AC02F9" w:rsidRDefault="00AC02F9">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AC02F9" w:rsidRDefault="00AC02F9">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AC02F9" w:rsidRDefault="00AC02F9">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AC02F9" w:rsidRDefault="00AC02F9">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AC02F9" w:rsidRDefault="00AC02F9">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AC02F9" w:rsidRDefault="00AC02F9">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AC02F9" w:rsidRDefault="00AC02F9">
                                <w:r>
                                  <w:rPr>
                                    <w:rFonts w:ascii="Arial" w:hAnsi="Arial" w:cs="Arial"/>
                                    <w:color w:val="3C3C3C"/>
                                    <w:sz w:val="10"/>
                                    <w:szCs w:val="10"/>
                                  </w:rPr>
                                  <w:t>role: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AC02F9" w:rsidRDefault="00AC02F9">
                                <w:r>
                                  <w:rPr>
                                    <w:rFonts w:ascii="Arial" w:hAnsi="Arial" w:cs="Arial"/>
                                    <w:color w:val="000000"/>
                                    <w:sz w:val="10"/>
                                    <w:szCs w:val="10"/>
                                  </w:rPr>
                                  <w:t>«estimatedProperty,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AC02F9" w:rsidRDefault="00AC02F9">
                                <w:r>
                                  <w:rPr>
                                    <w:rFonts w:ascii="Arial" w:hAnsi="Arial" w:cs="Arial"/>
                                    <w:color w:val="3C3C3C"/>
                                    <w:sz w:val="10"/>
                                    <w:szCs w:val="10"/>
                                  </w:rPr>
                                  <w:t>proportion: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AC02F9" w:rsidRDefault="00AC02F9">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AC02F9" w:rsidRDefault="00AC02F9">
                              <w:r>
                                <w:rPr>
                                  <w:rFonts w:ascii="Arial" w:hAnsi="Arial" w:cs="Arial"/>
                                  <w:color w:val="000000"/>
                                  <w:sz w:val="10"/>
                                  <w:szCs w:val="10"/>
                                </w:rPr>
                                <w:t>«voidable»</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AC02F9" w:rsidRDefault="00AC02F9">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AC02F9" w:rsidRDefault="00AC02F9">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AC02F9" w:rsidRDefault="00AC02F9">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AC02F9" w:rsidRDefault="00AC02F9">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AC02F9" w:rsidRDefault="00AC02F9">
                              <w:r>
                                <w:rPr>
                                  <w:rFonts w:ascii="Arial" w:hAnsi="Arial" w:cs="Arial"/>
                                  <w:color w:val="000000"/>
                                  <w:sz w:val="10"/>
                                  <w:szCs w:val="10"/>
                                </w:rPr>
                                <w:t>«type»</w:t>
                              </w:r>
                            </w:p>
                          </w:txbxContent>
                        </wps:txbx>
                        <wps:bodyPr rot="0" vert="horz" wrap="none" lIns="0" tIns="0" rIns="0" bIns="0" anchor="t" anchorCtr="0">
                          <a:spAutoFit/>
                        </wps:bodyPr>
                      </wps:wsp>
                      <wps:wsp>
                        <wps:cNvPr id="439" name="Rectangle 316"/>
                        <wps:cNvSpPr>
                          <a:spLocks noChangeArrowheads="1"/>
                        </wps:cNvSpPr>
                        <wps:spPr bwMode="auto">
                          <a:xfrm>
                            <a:off x="463532" y="2197584"/>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AC02F9" w:rsidRDefault="00AC02F9">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AC02F9" w:rsidRDefault="00AC02F9">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AC02F9" w:rsidRDefault="00AC02F9">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AC02F9" w:rsidRDefault="00AC02F9">
                              <w:r>
                                <w:rPr>
                                  <w:rFonts w:ascii="Arial" w:hAnsi="Arial" w:cs="Arial"/>
                                  <w:color w:val="000000"/>
                                  <w:sz w:val="10"/>
                                  <w:szCs w:val="10"/>
                                </w:rPr>
                                <w:t>0..*</w:t>
                              </w:r>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AC02F9" w:rsidRDefault="00AC02F9">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AC02F9" w:rsidRDefault="00AC02F9">
                              <w:r>
                                <w:rPr>
                                  <w:rFonts w:ascii="Arial" w:hAnsi="Arial" w:cs="Arial"/>
                                  <w:color w:val="000000"/>
                                  <w:sz w:val="10"/>
                                  <w:szCs w:val="10"/>
                                </w:rPr>
                                <w:t>0..*</w:t>
                              </w:r>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AC02F9" w:rsidRDefault="00AC02F9">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AC02F9" w:rsidRDefault="00AC02F9">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AC02F9" w:rsidRDefault="00AC02F9">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AC02F9" w:rsidRDefault="00AC02F9">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AC02F9" w:rsidRDefault="00AC02F9">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AC02F9" w:rsidRDefault="00AC02F9">
                              <w:r>
                                <w:rPr>
                                  <w:rFonts w:ascii="Arial" w:hAnsi="Arial" w:cs="Arial"/>
                                  <w:color w:val="000096"/>
                                  <w:sz w:val="10"/>
                                  <w:szCs w:val="10"/>
                                </w:rPr>
                                <w:t>«leaf»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AC02F9" w:rsidRDefault="00AC02F9">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AC02F9" w:rsidRDefault="00AC02F9">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B3uF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AC02F9" w:rsidRDefault="00AC02F9">
                          <w:r>
                            <w:rPr>
                              <w:rFonts w:ascii="Arial" w:hAnsi="Arial" w:cs="Arial"/>
                              <w:b/>
                              <w:bCs/>
                              <w:color w:val="000000"/>
                              <w:sz w:val="10"/>
                              <w:szCs w:val="10"/>
                            </w:rPr>
                            <w:t>class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AC02F9" w:rsidRDefault="00AC02F9">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AC02F9" w:rsidRDefault="00AC02F9">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AC02F9" w:rsidRDefault="00AC02F9">
                          <w:r>
                            <w:rPr>
                              <w:rFonts w:ascii="Arial" w:hAnsi="Arial" w:cs="Arial"/>
                              <w:color w:val="000000"/>
                              <w:sz w:val="10"/>
                              <w:szCs w:val="10"/>
                            </w:rPr>
                            <w:t>«voidable»</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AC02F9" w:rsidRDefault="00AC02F9">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AC02F9" w:rsidRDefault="00AC02F9">
                          <w:r>
                            <w:rPr>
                              <w:rFonts w:ascii="Arial" w:hAnsi="Arial" w:cs="Arial"/>
                              <w:color w:val="3C3C3C"/>
                              <w:sz w:val="10"/>
                              <w:szCs w:val="10"/>
                            </w:rPr>
                            <w:t>observationMethod: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AC02F9" w:rsidRDefault="00AC02F9">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AC02F9" w:rsidRDefault="00AC02F9">
                          <w:r>
                            <w:rPr>
                              <w:rFonts w:ascii="Arial" w:hAnsi="Arial" w:cs="Arial"/>
                              <w:color w:val="3C3C3C"/>
                              <w:sz w:val="10"/>
                              <w:szCs w:val="10"/>
                            </w:rPr>
                            <w:t>purpose: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AC02F9" w:rsidRDefault="00AC02F9">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AC02F9" w:rsidRDefault="00AC02F9">
                          <w:r>
                            <w:rPr>
                              <w:rFonts w:ascii="Arial" w:hAnsi="Arial" w:cs="Arial"/>
                              <w:color w:val="3C3C3C"/>
                              <w:sz w:val="10"/>
                              <w:szCs w:val="10"/>
                            </w:rPr>
                            <w:t>classifier: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AC02F9" w:rsidRDefault="00AC02F9">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AC02F9" w:rsidRDefault="00AC02F9">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AC02F9" w:rsidRDefault="00AC02F9">
                          <w:r>
                            <w:rPr>
                              <w:rFonts w:ascii="Arial" w:hAnsi="Arial" w:cs="Arial"/>
                              <w:color w:val="000000"/>
                              <w:sz w:val="10"/>
                              <w:szCs w:val="10"/>
                            </w:rPr>
                            <w:t>«voidable»</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AC02F9" w:rsidRDefault="00AC02F9">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AC02F9" w:rsidRDefault="00AC02F9">
                          <w:r>
                            <w:rPr>
                              <w:rFonts w:ascii="Arial" w:hAnsi="Arial" w:cs="Arial"/>
                              <w:color w:val="3C3C3C"/>
                              <w:sz w:val="10"/>
                              <w:szCs w:val="10"/>
                            </w:rPr>
                            <w:t>relationship: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AC02F9" w:rsidRDefault="00AC02F9">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AC02F9" w:rsidRDefault="00AC02F9">
                          <w:r>
                            <w:rPr>
                              <w:rFonts w:ascii="Arial" w:hAnsi="Arial" w:cs="Arial"/>
                              <w:color w:val="3C3C3C"/>
                              <w:sz w:val="10"/>
                              <w:szCs w:val="10"/>
                            </w:rPr>
                            <w:t>sourceRole: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AC02F9" w:rsidRDefault="00AC02F9">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AC02F9" w:rsidRDefault="00AC02F9">
                          <w:r>
                            <w:rPr>
                              <w:rFonts w:ascii="Arial" w:hAnsi="Arial" w:cs="Arial"/>
                              <w:color w:val="3C3C3C"/>
                              <w:sz w:val="10"/>
                              <w:szCs w:val="10"/>
                            </w:rPr>
                            <w:t>targetRole: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AC02F9" w:rsidRDefault="00AC02F9">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AC02F9" w:rsidRDefault="00AC02F9">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AC02F9" w:rsidRDefault="00AC02F9">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AC02F9" w:rsidRDefault="00AC02F9">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AC02F9" w:rsidRDefault="00AC02F9">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AC02F9" w:rsidRDefault="00AC02F9">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AC02F9" w:rsidRDefault="00AC02F9">
                          <w:r>
                            <w:rPr>
                              <w:rFonts w:ascii="Arial" w:hAnsi="Arial" w:cs="Arial"/>
                              <w:color w:val="000000"/>
                              <w:sz w:val="10"/>
                              <w:szCs w:val="10"/>
                            </w:rPr>
                            <w:t>«voidable»</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AC02F9" w:rsidRDefault="00AC02F9">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AC02F9" w:rsidRDefault="00AC02F9">
                          <w:r>
                            <w:rPr>
                              <w:rFonts w:ascii="Arial" w:hAnsi="Arial" w:cs="Arial"/>
                              <w:color w:val="3C3C3C"/>
                              <w:sz w:val="10"/>
                              <w:szCs w:val="10"/>
                            </w:rPr>
                            <w:t>role: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AC02F9" w:rsidRDefault="00AC02F9">
                          <w:r>
                            <w:rPr>
                              <w:rFonts w:ascii="Arial" w:hAnsi="Arial" w:cs="Arial"/>
                              <w:color w:val="000000"/>
                              <w:sz w:val="10"/>
                              <w:szCs w:val="10"/>
                            </w:rPr>
                            <w:t>«estimatedProperty,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AC02F9" w:rsidRDefault="00AC02F9">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AC02F9" w:rsidRDefault="00AC02F9">
                          <w:r>
                            <w:rPr>
                              <w:rFonts w:ascii="Arial" w:hAnsi="Arial" w:cs="Arial"/>
                              <w:color w:val="3C3C3C"/>
                              <w:sz w:val="10"/>
                              <w:szCs w:val="10"/>
                            </w:rPr>
                            <w:t>proportion: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AC02F9" w:rsidRDefault="00AC02F9">
                        <w:r>
                          <w:rPr>
                            <w:rFonts w:ascii="Arial" w:hAnsi="Arial" w:cs="Arial"/>
                            <w:color w:val="000000"/>
                            <w:sz w:val="10"/>
                            <w:szCs w:val="10"/>
                          </w:rPr>
                          <w:t>«type»</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AC02F9" w:rsidRDefault="00AC02F9">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AC02F9" w:rsidRDefault="00AC02F9">
                        <w:r>
                          <w:rPr>
                            <w:rFonts w:ascii="Arial" w:hAnsi="Arial" w:cs="Arial"/>
                            <w:color w:val="000000"/>
                            <w:sz w:val="10"/>
                            <w:szCs w:val="10"/>
                          </w:rPr>
                          <w:t>«voidable»</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AC02F9" w:rsidRDefault="00AC02F9">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AC02F9" w:rsidRDefault="00AC02F9">
                        <w:r>
                          <w:rPr>
                            <w:rFonts w:ascii="Arial" w:hAnsi="Arial" w:cs="Arial"/>
                            <w:color w:val="3C3C3C"/>
                            <w:sz w:val="10"/>
                            <w:szCs w:val="10"/>
                          </w:rPr>
                          <w:t>relationship: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AC02F9" w:rsidRDefault="00AC02F9">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AC02F9" w:rsidRDefault="00AC02F9">
                        <w:r>
                          <w:rPr>
                            <w:rFonts w:ascii="Arial" w:hAnsi="Arial" w:cs="Arial"/>
                            <w:color w:val="3C3C3C"/>
                            <w:sz w:val="10"/>
                            <w:szCs w:val="10"/>
                          </w:rPr>
                          <w:t>sourceRole: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AC02F9" w:rsidRDefault="00AC02F9">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AC02F9" w:rsidRDefault="00AC02F9">
                        <w:r>
                          <w:rPr>
                            <w:rFonts w:ascii="Arial" w:hAnsi="Arial" w:cs="Arial"/>
                            <w:color w:val="3C3C3C"/>
                            <w:sz w:val="10"/>
                            <w:szCs w:val="10"/>
                          </w:rPr>
                          <w:t>targetRole: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AC02F9" w:rsidRDefault="00AC02F9">
                        <w:r>
                          <w:rPr>
                            <w:rFonts w:ascii="Arial" w:hAnsi="Arial" w:cs="Arial"/>
                            <w:color w:val="000000"/>
                            <w:sz w:val="10"/>
                            <w:szCs w:val="10"/>
                          </w:rPr>
                          <w:t>«type»</w:t>
                        </w:r>
                      </w:p>
                    </w:txbxContent>
                  </v:textbox>
                </v:rect>
                <v:rect id="Rectangle 316" o:spid="_x0000_s1312" style="position:absolute;left:4635;top:21975;width:1203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AC02F9" w:rsidRDefault="00AC02F9">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AC02F9" w:rsidRDefault="00AC02F9">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AC02F9" w:rsidRDefault="00AC02F9">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AC02F9" w:rsidRDefault="00AC02F9">
                        <w:r>
                          <w:rPr>
                            <w:rFonts w:ascii="Arial" w:hAnsi="Arial" w:cs="Arial"/>
                            <w:color w:val="000000"/>
                            <w:sz w:val="10"/>
                            <w:szCs w:val="10"/>
                          </w:rPr>
                          <w:t>0..*</w:t>
                        </w:r>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AC02F9" w:rsidRDefault="00AC02F9">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AC02F9" w:rsidRDefault="00AC02F9">
                        <w:r>
                          <w:rPr>
                            <w:rFonts w:ascii="Arial" w:hAnsi="Arial" w:cs="Arial"/>
                            <w:color w:val="000000"/>
                            <w:sz w:val="10"/>
                            <w:szCs w:val="10"/>
                          </w:rPr>
                          <w:t>0..*</w:t>
                        </w:r>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AC02F9" w:rsidRDefault="00AC02F9">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AC02F9" w:rsidRDefault="00AC02F9">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AC02F9" w:rsidRDefault="00AC02F9">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AC02F9" w:rsidRDefault="00AC02F9">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AC02F9" w:rsidRDefault="00AC02F9">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AC02F9" w:rsidRDefault="00AC02F9">
                        <w:r>
                          <w:rPr>
                            <w:rFonts w:ascii="Arial" w:hAnsi="Arial" w:cs="Arial"/>
                            <w:color w:val="000096"/>
                            <w:sz w:val="10"/>
                            <w:szCs w:val="10"/>
                          </w:rPr>
                          <w:t>«leaf»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AC02F9" w:rsidRDefault="00AC02F9">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AC02F9" w:rsidRDefault="00AC02F9">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r w:rsidRPr="00DC32F6">
        <w:rPr>
          <w:rStyle w:val="Entity"/>
        </w:rPr>
        <w:t>Geologic</w:t>
      </w:r>
      <w:r w:rsidR="000944A6" w:rsidRPr="00DC32F6">
        <w:rPr>
          <w:rStyle w:val="Entity"/>
        </w:rPr>
        <w:t>Feature</w:t>
      </w:r>
      <w:r w:rsidRPr="00DC32F6">
        <w:rPr>
          <w:rStyle w:val="Entity"/>
        </w:rPr>
        <w:t>Relation</w:t>
      </w:r>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Paragraphedeliste"/>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Paragraphedeliste"/>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293ADB18" w:rsidR="00894DAA" w:rsidRPr="00D12552" w:rsidRDefault="00DD6CCE" w:rsidP="00FA4FE3">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be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w:t>
            </w:r>
            <w:r w:rsidR="00FA4FE3">
              <w:rPr>
                <w:rStyle w:val="reqtext"/>
                <w:lang w:val="en-CA"/>
              </w:rPr>
              <w:t>provide the same information.</w:t>
            </w:r>
          </w:p>
        </w:tc>
      </w:tr>
    </w:tbl>
    <w:p w14:paraId="4065976A" w14:textId="77777777" w:rsidR="00894DAA" w:rsidRDefault="00894DAA" w:rsidP="00894DAA"/>
    <w:p w14:paraId="35279AC5" w14:textId="7B6D8570" w:rsidR="00894DAA" w:rsidRDefault="000D4260" w:rsidP="000D4260">
      <w:pPr>
        <w:pStyle w:val="Titre4"/>
        <w:rPr>
          <w:lang w:val="en-CA"/>
        </w:rPr>
      </w:pPr>
      <w:bookmarkStart w:id="330" w:name="_Ref440189613"/>
      <w:r>
        <w:rPr>
          <w:lang w:val="en-CA"/>
        </w:rPr>
        <w:t>GeologicFeatureRelation</w:t>
      </w:r>
      <w:bookmarkEnd w:id="33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CA" w:eastAsia="en-CA"/>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34</w:t>
      </w:r>
      <w:r w:rsidR="00673E83">
        <w:rPr>
          <w:noProof/>
        </w:rPr>
        <w:fldChar w:fldCharType="end"/>
      </w:r>
      <w:r>
        <w:t>: Generic geologic feature relation</w:t>
      </w:r>
    </w:p>
    <w:p w14:paraId="6123B248" w14:textId="36569A64" w:rsidR="000944A6" w:rsidRPr="00E6505F" w:rsidRDefault="000944A6" w:rsidP="00E6505F">
      <w:pPr>
        <w:pStyle w:val="Titre5"/>
        <w:rPr>
          <w:lang w:val="en-CA"/>
        </w:rPr>
      </w:pPr>
      <w:r w:rsidRPr="00D970E9">
        <w:rPr>
          <w:lang w:val="en-CA"/>
        </w:rPr>
        <w:t>relationship</w:t>
      </w:r>
      <w:bookmarkStart w:id="331" w:name="BKM_D050A55A_5C1C_4F4B_986C_7C31687F2ED2"/>
      <w:bookmarkEnd w:id="331"/>
    </w:p>
    <w:p w14:paraId="29C61658" w14:textId="31591F45" w:rsidR="000D4260" w:rsidRDefault="000944A6" w:rsidP="00D20646">
      <w:pPr>
        <w:rPr>
          <w:lang w:val="en-CA"/>
        </w:rPr>
      </w:pPr>
      <w:r>
        <w:rPr>
          <w:lang w:val="en-CA"/>
        </w:rPr>
        <w:t xml:space="preserve">The </w:t>
      </w:r>
      <w:r w:rsidRPr="00DC32F6">
        <w:rPr>
          <w:rStyle w:val="Entity"/>
        </w:rPr>
        <w:t>relationship:GeologicRelationshipTerm</w:t>
      </w:r>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Titre5"/>
        <w:rPr>
          <w:lang w:val="en-CA"/>
        </w:rPr>
      </w:pPr>
      <w:r w:rsidRPr="000944A6">
        <w:rPr>
          <w:lang w:val="en-CA"/>
        </w:rPr>
        <w:t>sourceRole</w:t>
      </w:r>
    </w:p>
    <w:p w14:paraId="01448E3E" w14:textId="594F64E4" w:rsidR="000944A6" w:rsidRPr="00424648" w:rsidRDefault="000944A6" w:rsidP="00424648">
      <w:pPr>
        <w:rPr>
          <w:lang w:val="en-CA"/>
        </w:rPr>
      </w:pPr>
      <w:r>
        <w:rPr>
          <w:lang w:val="en-CA"/>
        </w:rPr>
        <w:t xml:space="preserve">The property </w:t>
      </w:r>
      <w:r w:rsidR="00DC32F6">
        <w:rPr>
          <w:rStyle w:val="Entity"/>
        </w:rPr>
        <w:t>sourceRole:RelationRolePropert</w:t>
      </w:r>
      <w:r w:rsidRPr="00DC32F6">
        <w:rPr>
          <w:rStyle w:val="Entity"/>
        </w:rPr>
        <w:t>y</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11F6BAA1" w14:textId="622B9B8E" w:rsidR="000944A6" w:rsidRPr="00E6505F" w:rsidRDefault="000944A6" w:rsidP="00E6505F">
      <w:pPr>
        <w:pStyle w:val="Titre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targetRole:RelationRoleTerm</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332" w:name="BKM_18C9D12A_7280_4CA8_9066_431A68398F08"/>
      <w:bookmarkStart w:id="333" w:name="BKM_B740241F_3BC0_40B4_9972_D590F470452B"/>
      <w:bookmarkStart w:id="334" w:name="BKM_38727CDD_F0E8_4D00_A48C_555F0912BF41"/>
      <w:bookmarkEnd w:id="332"/>
      <w:bookmarkEnd w:id="333"/>
      <w:bookmarkEnd w:id="334"/>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A mineral overgrowth on a phenocryst within a granite).</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w:t>
      </w:r>
      <w:r w:rsidRPr="00484FB5">
        <w:rPr>
          <w:rStyle w:val="Entity"/>
        </w:rPr>
        <w:t>constituentPart</w:t>
      </w:r>
      <w:r w:rsidRPr="000D4260">
        <w:rPr>
          <w:lang w:val="en-CA"/>
        </w:rPr>
        <w:t xml:space="preserve"> description and the relationship attribute would </w:t>
      </w:r>
      <w:r w:rsidRPr="000D4260">
        <w:rPr>
          <w:lang w:val="en-CA"/>
        </w:rPr>
        <w:lastRenderedPageBreak/>
        <w:t xml:space="preserve">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CA" w:eastAsia="en-CA"/>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Titre5"/>
        <w:rPr>
          <w:lang w:val="en-CA"/>
        </w:rPr>
      </w:pPr>
      <w:bookmarkStart w:id="335" w:name="BKM_C0695B09_DC02_4BDD_AE59_38E8AE1F4632"/>
      <w:bookmarkEnd w:id="335"/>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relationship:GeologicRelationshipTerm</w:t>
      </w:r>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sourceRole:RelationRoleTerm</w:t>
      </w:r>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Titre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targetRole:RelationRoleTerm</w:t>
      </w:r>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36" w:name="BKM_F11CCC02_4943_439C_97BD_3878F0BA0970"/>
      <w:bookmarkStart w:id="337" w:name="BKM_8ABBD347_C257_4419_A3F6_0485375DCF7F"/>
      <w:bookmarkStart w:id="338" w:name="BKM_40919ABF_3C16_41E1_8906_0D3CE189EB1B"/>
      <w:bookmarkEnd w:id="336"/>
      <w:bookmarkEnd w:id="337"/>
      <w:bookmarkEnd w:id="338"/>
      <w:r w:rsidR="00853941">
        <w:rPr>
          <w:lang w:val="en-CA"/>
        </w:rPr>
        <w:t>.</w:t>
      </w:r>
    </w:p>
    <w:p w14:paraId="74ACF777" w14:textId="5B50C3FD" w:rsidR="000D4260" w:rsidRDefault="00AE357E" w:rsidP="00AE357E">
      <w:pPr>
        <w:pStyle w:val="Titre3"/>
        <w:rPr>
          <w:lang w:val="en-CA"/>
        </w:rPr>
      </w:pPr>
      <w:bookmarkStart w:id="339" w:name="_Toc458154227"/>
      <w:r>
        <w:rPr>
          <w:lang w:val="en-CA"/>
        </w:rPr>
        <w:t xml:space="preserve">Earth material </w:t>
      </w:r>
      <w:r w:rsidR="00481AF6">
        <w:rPr>
          <w:lang w:val="en-CA"/>
        </w:rPr>
        <w:t>details</w:t>
      </w:r>
      <w:bookmarkEnd w:id="339"/>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CA" w:eastAsia="en-CA"/>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Titre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AD44BE">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CA" w:eastAsia="en-CA"/>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AD44BE">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AD44BE">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Titre5"/>
      </w:pPr>
      <w:r>
        <w:t>alterationType</w:t>
      </w:r>
    </w:p>
    <w:p w14:paraId="36214D7B" w14:textId="1A01B9B4" w:rsidR="0016580A" w:rsidRDefault="0016580A" w:rsidP="00AE357E">
      <w:r>
        <w:t xml:space="preserve">The property </w:t>
      </w:r>
      <w:r w:rsidRPr="00484FB5">
        <w:rPr>
          <w:rStyle w:val="Entity"/>
        </w:rPr>
        <w:t>alterationType:AlterationTypeTerm</w:t>
      </w:r>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Titre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Titre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Titre5"/>
        <w:rPr>
          <w:lang w:val="en-CA"/>
        </w:rPr>
      </w:pPr>
      <w:bookmarkStart w:id="340" w:name="BKM_8201810A_8593_4A0C_A4FE_B4A134FDF11D"/>
      <w:bookmarkEnd w:id="340"/>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sidRPr="00424648">
        <w:rPr>
          <w:rStyle w:val="Entity"/>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Titre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Titre4"/>
      </w:pPr>
      <w:bookmarkStart w:id="341" w:name="BKM_7C508FBF_33D9_484F_911B_6377C69AD667"/>
      <w:bookmarkStart w:id="342" w:name="BKM_ED5D19E5_9BBB_4493_91D3_D708625FA37A"/>
      <w:bookmarkStart w:id="343" w:name="BKM_E45C3931_F3F9_4BB2_B916_F57604E1D027"/>
      <w:bookmarkStart w:id="344" w:name="BKM_26449531_DA00_4286_BEAD_53641C8C6B18"/>
      <w:bookmarkEnd w:id="341"/>
      <w:bookmarkEnd w:id="342"/>
      <w:bookmarkEnd w:id="343"/>
      <w:bookmarkEnd w:id="344"/>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CA" w:eastAsia="en-CA"/>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Titre5"/>
        <w:rPr>
          <w:lang w:val="en-CA"/>
        </w:rPr>
      </w:pPr>
      <w:bookmarkStart w:id="345" w:name="BKM_D4FBCA43_958A_4AEF_8332_5F96792672DF"/>
      <w:bookmarkEnd w:id="345"/>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r w:rsidRPr="00484FB5">
        <w:rPr>
          <w:rStyle w:val="Entity"/>
        </w:rPr>
        <w:t>:DataRecord</w:t>
      </w:r>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346" w:name="BKM_7DA6E39E_93F3_43B7_9C51_9F05A691932A"/>
      <w:bookmarkEnd w:id="346"/>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CA" w:eastAsia="en-CA"/>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Titre5"/>
        <w:rPr>
          <w:lang w:val="en-CA"/>
        </w:rPr>
      </w:pPr>
      <w:bookmarkStart w:id="347" w:name="BKM_0126A46B_77F6_4F3D_8366_99D7292A119E"/>
      <w:bookmarkEnd w:id="347"/>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Titre5"/>
        <w:rPr>
          <w:lang w:val="en-CA"/>
        </w:rPr>
      </w:pPr>
      <w:r w:rsidRPr="00224DF5">
        <w:rPr>
          <w:lang w:val="en-CA"/>
        </w:rPr>
        <w:t>particleGeometry</w:t>
      </w:r>
    </w:p>
    <w:p w14:paraId="4B1E1EC7" w14:textId="537FBE98" w:rsidR="00224DF5" w:rsidRDefault="00224DF5" w:rsidP="00D20646">
      <w:pPr>
        <w:rPr>
          <w:lang w:val="en-CA"/>
        </w:rPr>
      </w:pPr>
      <w:r>
        <w:rPr>
          <w:lang w:val="en-CA"/>
        </w:rPr>
        <w:t xml:space="preserve">The </w:t>
      </w:r>
      <w:r w:rsidRPr="00484FB5">
        <w:rPr>
          <w:rStyle w:val="Entity"/>
        </w:rPr>
        <w:t>particleGeometry:ParticleGeometryDescription</w:t>
      </w:r>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Titre5"/>
        <w:rPr>
          <w:lang w:val="en-CA"/>
        </w:rPr>
      </w:pPr>
      <w:r>
        <w:rPr>
          <w:lang w:val="en-CA"/>
        </w:rPr>
        <w:t>c</w:t>
      </w:r>
      <w:r w:rsidR="00224DF5" w:rsidRPr="00D970E9">
        <w:rPr>
          <w:lang w:val="en-CA"/>
        </w:rPr>
        <w:t>onstituent</w:t>
      </w:r>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Titre4"/>
      </w:pPr>
      <w:bookmarkStart w:id="348" w:name="BKM_68F68CA6_F7FB_411D_8560_851B7315C00E"/>
      <w:bookmarkStart w:id="349" w:name="BKM_F5243BEF_0ABC_4433_AFCB_2FCD01906472"/>
      <w:bookmarkEnd w:id="348"/>
      <w:bookmarkEnd w:id="349"/>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CA" w:eastAsia="en-CA"/>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AD44BE">
        <w:rPr>
          <w:noProof/>
        </w:rPr>
        <w:t>42</w:t>
      </w:r>
      <w:r>
        <w:fldChar w:fldCharType="end"/>
      </w:r>
      <w:r>
        <w:t>: ParticleGeometry</w:t>
      </w:r>
      <w:r w:rsidR="004B1BCF">
        <w:t xml:space="preserve"> context diagram</w:t>
      </w:r>
    </w:p>
    <w:p w14:paraId="5796C57D" w14:textId="557E978B" w:rsidR="00E105E6" w:rsidRDefault="004B1BCF" w:rsidP="00791B66">
      <w:pPr>
        <w:pStyle w:val="Titre5"/>
      </w:pPr>
      <w:r w:rsidRPr="004B1BCF">
        <w:t>particleType</w:t>
      </w:r>
    </w:p>
    <w:p w14:paraId="5573BF52" w14:textId="598ED498" w:rsidR="00A14FB0" w:rsidRPr="00A14FB0" w:rsidRDefault="004B1BCF" w:rsidP="00A14FB0">
      <w:r w:rsidRPr="00A14FB0">
        <w:t xml:space="preserve">The </w:t>
      </w:r>
      <w:r w:rsidRPr="00484FB5">
        <w:rPr>
          <w:rStyle w:val="Entity"/>
        </w:rPr>
        <w:t>particleType:ParticleTypeTerm</w:t>
      </w:r>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Titre5"/>
      </w:pPr>
      <w:r w:rsidRPr="0032727A">
        <w:t>aspectRatio</w:t>
      </w:r>
    </w:p>
    <w:p w14:paraId="6E5DDB30" w14:textId="56E94CFB"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w:t>
      </w:r>
      <w:r w:rsidR="00424648">
        <w:t>[</w:t>
      </w:r>
      <w:r w:rsidR="00424648">
        <w:fldChar w:fldCharType="begin"/>
      </w:r>
      <w:r w:rsidR="00424648">
        <w:instrText xml:space="preserve"> REF _Ref458066644 \n \h </w:instrText>
      </w:r>
      <w:r w:rsidR="00424648">
        <w:fldChar w:fldCharType="separate"/>
      </w:r>
      <w:r w:rsidR="00AD44BE">
        <w:t>16</w:t>
      </w:r>
      <w:r w:rsidR="00424648">
        <w:fldChar w:fldCharType="end"/>
      </w:r>
      <w:r w:rsidR="00424648">
        <w:t>] [</w:t>
      </w:r>
      <w:r w:rsidR="00424648">
        <w:fldChar w:fldCharType="begin"/>
      </w:r>
      <w:r w:rsidR="00424648">
        <w:instrText xml:space="preserve"> REF _Ref458066647 \n \h </w:instrText>
      </w:r>
      <w:r w:rsidR="00424648">
        <w:fldChar w:fldCharType="separate"/>
      </w:r>
      <w:r w:rsidR="00AD44BE">
        <w:t>24</w:t>
      </w:r>
      <w:r w:rsidR="00424648">
        <w:fldChar w:fldCharType="end"/>
      </w:r>
      <w:r w:rsidR="00424648">
        <w:t>]</w:t>
      </w:r>
      <w:r w:rsidRPr="0032727A">
        <w:t>.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Titre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1594C5F7" w:rsidR="0032727A" w:rsidRDefault="0057428A" w:rsidP="00C44904">
      <w:pPr>
        <w:numPr>
          <w:ilvl w:val="0"/>
          <w:numId w:val="22"/>
        </w:numPr>
        <w:spacing w:after="0"/>
      </w:pPr>
      <w:r>
        <w:t xml:space="preserve">the </w:t>
      </w:r>
      <w:r w:rsidR="0032727A" w:rsidRPr="0032727A">
        <w:t>surface rounding of grains in sedimentary rocks. Roundness is a measure of the sharpness of the edges between surfaces bounding a particle</w:t>
      </w:r>
      <w:r w:rsidR="00424648">
        <w:t xml:space="preserve"> [</w:t>
      </w:r>
      <w:r w:rsidR="00424648">
        <w:fldChar w:fldCharType="begin"/>
      </w:r>
      <w:r w:rsidR="00424648">
        <w:instrText xml:space="preserve"> REF _Ref458066676 \n \h </w:instrText>
      </w:r>
      <w:r w:rsidR="00424648">
        <w:fldChar w:fldCharType="separate"/>
      </w:r>
      <w:r w:rsidR="00AD44BE">
        <w:t>10</w:t>
      </w:r>
      <w:r w:rsidR="00424648">
        <w:fldChar w:fldCharType="end"/>
      </w:r>
      <w:r w:rsidR="00424648">
        <w:t>] [</w:t>
      </w:r>
      <w:r w:rsidR="00424648">
        <w:fldChar w:fldCharType="begin"/>
      </w:r>
      <w:r w:rsidR="00424648">
        <w:instrText xml:space="preserve"> REF _Ref458066679 \n \h </w:instrText>
      </w:r>
      <w:r w:rsidR="00424648">
        <w:fldChar w:fldCharType="separate"/>
      </w:r>
      <w:r w:rsidR="00AD44BE">
        <w:t>22</w:t>
      </w:r>
      <w:r w:rsidR="00424648">
        <w:fldChar w:fldCharType="end"/>
      </w:r>
      <w:r w:rsidR="00424648">
        <w:t>]</w:t>
      </w:r>
      <w:r w:rsidR="0032727A" w:rsidRPr="0032727A">
        <w:t xml:space="preserve">.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Titre5"/>
      </w:pPr>
      <w:r>
        <w:t>s</w:t>
      </w:r>
      <w:r w:rsidRPr="00DE441D">
        <w:t>ize</w:t>
      </w:r>
    </w:p>
    <w:p w14:paraId="67A0AB71" w14:textId="6F999AE1" w:rsidR="00DE441D" w:rsidRDefault="00DE441D" w:rsidP="00484FB5">
      <w:pPr>
        <w:pStyle w:val="Sansinterligne"/>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range, mean, median, mode, maximum</w:t>
      </w:r>
      <w:r w:rsidR="0067785F">
        <w:t>).</w:t>
      </w:r>
    </w:p>
    <w:p w14:paraId="5B3BEB1A" w14:textId="710280F8" w:rsidR="00DE441D" w:rsidRPr="0067785F" w:rsidRDefault="00DE441D" w:rsidP="0067785F">
      <w:pPr>
        <w:pStyle w:val="Titre5"/>
        <w:rPr>
          <w:lang w:val="en-CA"/>
        </w:rPr>
      </w:pPr>
      <w:r>
        <w:rPr>
          <w:lang w:val="en-CA"/>
        </w:rPr>
        <w:t>s</w:t>
      </w:r>
      <w:r w:rsidRPr="00D970E9">
        <w:rPr>
          <w:lang w:val="en-CA"/>
        </w:rPr>
        <w:t>orting</w:t>
      </w:r>
    </w:p>
    <w:p w14:paraId="4FD88E0A" w14:textId="4ED8DF2E"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w:t>
      </w:r>
      <w:r w:rsidR="00680CF9">
        <w:rPr>
          <w:lang w:val="en-CA"/>
        </w:rPr>
        <w:t xml:space="preserve"> [</w:t>
      </w:r>
      <w:r w:rsidR="00680CF9">
        <w:rPr>
          <w:lang w:val="en-CA"/>
        </w:rPr>
        <w:fldChar w:fldCharType="begin"/>
      </w:r>
      <w:r w:rsidR="00680CF9">
        <w:rPr>
          <w:lang w:val="en-CA"/>
        </w:rPr>
        <w:instrText xml:space="preserve"> REF _Ref458066719 \n \h </w:instrText>
      </w:r>
      <w:r w:rsidR="00680CF9">
        <w:rPr>
          <w:lang w:val="en-CA"/>
        </w:rPr>
      </w:r>
      <w:r w:rsidR="00680CF9">
        <w:rPr>
          <w:lang w:val="en-CA"/>
        </w:rPr>
        <w:fldChar w:fldCharType="separate"/>
      </w:r>
      <w:r w:rsidR="00AD44BE">
        <w:rPr>
          <w:lang w:val="en-CA"/>
        </w:rPr>
        <w:t>5</w:t>
      </w:r>
      <w:r w:rsidR="00680CF9">
        <w:rPr>
          <w:lang w:val="en-CA"/>
        </w:rPr>
        <w:fldChar w:fldCharType="end"/>
      </w:r>
      <w:r w:rsidR="00680CF9">
        <w:rPr>
          <w:lang w:val="en-CA"/>
        </w:rPr>
        <w:t>] [</w:t>
      </w:r>
      <w:r w:rsidR="00680CF9">
        <w:rPr>
          <w:lang w:val="en-CA"/>
        </w:rPr>
        <w:fldChar w:fldCharType="begin"/>
      </w:r>
      <w:r w:rsidR="00680CF9">
        <w:rPr>
          <w:lang w:val="en-CA"/>
        </w:rPr>
        <w:instrText xml:space="preserve"> REF _Ref458066721 \n \h </w:instrText>
      </w:r>
      <w:r w:rsidR="00680CF9">
        <w:rPr>
          <w:lang w:val="en-CA"/>
        </w:rPr>
      </w:r>
      <w:r w:rsidR="00680CF9">
        <w:rPr>
          <w:lang w:val="en-CA"/>
        </w:rPr>
        <w:fldChar w:fldCharType="separate"/>
      </w:r>
      <w:r w:rsidR="00AD44BE">
        <w:rPr>
          <w:lang w:val="en-CA"/>
        </w:rPr>
        <w:t>6</w:t>
      </w:r>
      <w:r w:rsidR="00680CF9">
        <w:rPr>
          <w:lang w:val="en-CA"/>
        </w:rPr>
        <w:fldChar w:fldCharType="end"/>
      </w:r>
      <w:r w:rsidR="00680CF9">
        <w:rPr>
          <w:lang w:val="en-CA"/>
        </w:rPr>
        <w:t>]</w:t>
      </w:r>
      <w:r w:rsidRPr="00DE441D">
        <w:rPr>
          <w:lang w:val="en-CA"/>
        </w:rPr>
        <w:t>.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Titre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350" w:name="BKM_D2D5D1B2_3FF4_4650_95E3_DA08EE4A7DFF"/>
      <w:bookmarkStart w:id="351" w:name="BKM_7D2E3FD4_C90D_40DB_8BA1_3E5458C981C0"/>
      <w:bookmarkStart w:id="352" w:name="BKM_13EF909A_AB70_4901_8CA1_C3BA3F992378"/>
      <w:bookmarkStart w:id="353" w:name="BKM_A7128990_6B6B_49DD_9D88_9E8D7207A879"/>
      <w:bookmarkStart w:id="354" w:name="BKM_92F07FBA_BBCD_4C39_9112_B2569C6076C8"/>
      <w:bookmarkStart w:id="355" w:name="BKM_02F24C6F_6A70_4304_88F6_978891E8D391"/>
      <w:bookmarkEnd w:id="350"/>
      <w:bookmarkEnd w:id="351"/>
      <w:bookmarkEnd w:id="352"/>
      <w:bookmarkEnd w:id="353"/>
      <w:bookmarkEnd w:id="354"/>
      <w:bookmarkEnd w:id="355"/>
      <w:r w:rsidRPr="00E66A9E">
        <w:t>ConstituentPart</w:t>
      </w:r>
    </w:p>
    <w:p w14:paraId="33C81500" w14:textId="77777777" w:rsidR="00A052E8" w:rsidRDefault="00A052E8" w:rsidP="00E66A9E"/>
    <w:p w14:paraId="40C56803" w14:textId="77777777" w:rsidR="00A052E8" w:rsidRDefault="00A052E8" w:rsidP="00A052E8">
      <w:pPr>
        <w:keepNext/>
      </w:pPr>
      <w:r>
        <w:rPr>
          <w:noProof/>
          <w:lang w:val="en-CA" w:eastAsia="en-CA"/>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Lgende"/>
      </w:pPr>
      <w:r>
        <w:t xml:space="preserve">Figure </w:t>
      </w:r>
      <w:r>
        <w:fldChar w:fldCharType="begin"/>
      </w:r>
      <w:r>
        <w:instrText xml:space="preserve"> SEQ Figure \* ARABIC </w:instrText>
      </w:r>
      <w:r>
        <w:fldChar w:fldCharType="separate"/>
      </w:r>
      <w:r w:rsidR="00AD44BE">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6E09D3F7"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680CF9">
        <w:t xml:space="preserve"> [</w:t>
      </w:r>
      <w:r w:rsidR="00680CF9">
        <w:fldChar w:fldCharType="begin"/>
      </w:r>
      <w:r w:rsidR="00680CF9">
        <w:instrText xml:space="preserve"> REF _Ref458066747 \n \h </w:instrText>
      </w:r>
      <w:r w:rsidR="00680CF9">
        <w:fldChar w:fldCharType="separate"/>
      </w:r>
      <w:r w:rsidR="00AD44BE">
        <w:t>4</w:t>
      </w:r>
      <w:r w:rsidR="00680CF9">
        <w:fldChar w:fldCharType="end"/>
      </w:r>
      <w:r w:rsidR="00680CF9">
        <w:t>]</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Titre5"/>
        <w:rPr>
          <w:lang w:val="en-CA"/>
        </w:rPr>
      </w:pPr>
      <w:bookmarkStart w:id="356" w:name="BKM_D2385579_8CEC_41FC_ACD0_1242C0AEF96E"/>
      <w:bookmarkEnd w:id="356"/>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Titre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Titre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357" w:name="BKM_C5A88E79_2FB3_4893_8914_60419C00F2D2"/>
      <w:bookmarkStart w:id="358" w:name="BKM_A4F3FCE3_772C_4588_A2A4_96535416D1B6"/>
      <w:bookmarkEnd w:id="357"/>
      <w:bookmarkEnd w:id="358"/>
    </w:p>
    <w:p w14:paraId="2343428C" w14:textId="59DBA3B7" w:rsidR="008E4068" w:rsidRDefault="003A479F" w:rsidP="003A479F">
      <w:pPr>
        <w:pStyle w:val="Titre4"/>
      </w:pPr>
      <w:r>
        <w:t>Fabric Description</w:t>
      </w:r>
    </w:p>
    <w:p w14:paraId="683123E5" w14:textId="77777777" w:rsidR="003A479F" w:rsidRDefault="003A479F" w:rsidP="003A479F"/>
    <w:p w14:paraId="20F0A6D9" w14:textId="5E8ADA27"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t>, and are repeated at distances that are small relative to the scale of the whole, such that they can be considered to pervade the whole uniformly (</w:t>
      </w:r>
      <w:r w:rsidR="00680CF9">
        <w:t>[</w:t>
      </w:r>
      <w:r w:rsidR="00680CF9">
        <w:fldChar w:fldCharType="begin"/>
      </w:r>
      <w:r w:rsidR="00680CF9">
        <w:instrText xml:space="preserve"> REF _Ref458066787 \n \h </w:instrText>
      </w:r>
      <w:r w:rsidR="00680CF9">
        <w:fldChar w:fldCharType="separate"/>
      </w:r>
      <w:r w:rsidR="00AD44BE">
        <w:t>19</w:t>
      </w:r>
      <w:r w:rsidR="00680CF9">
        <w:fldChar w:fldCharType="end"/>
      </w:r>
      <w:r w:rsidR="00680CF9">
        <w:t xml:space="preserve">] </w:t>
      </w:r>
      <w:r>
        <w:t xml:space="preserve">p. 21-24; </w:t>
      </w:r>
      <w:r w:rsidR="00680CF9">
        <w:t>[</w:t>
      </w:r>
      <w:r w:rsidR="00680CF9">
        <w:fldChar w:fldCharType="begin"/>
      </w:r>
      <w:r w:rsidR="00680CF9">
        <w:instrText xml:space="preserve"> REF _Ref458066806 \n \h </w:instrText>
      </w:r>
      <w:r w:rsidR="00680CF9">
        <w:fldChar w:fldCharType="separate"/>
      </w:r>
      <w:r w:rsidR="00AD44BE">
        <w:t>7</w:t>
      </w:r>
      <w:r w:rsidR="00680CF9">
        <w:fldChar w:fldCharType="end"/>
      </w:r>
      <w:r w:rsidR="00680CF9">
        <w:t>]</w:t>
      </w:r>
      <w:r>
        <w:t xml:space="preserve"> p. 73; [</w:t>
      </w:r>
      <w:r w:rsidR="00680CF9">
        <w:fldChar w:fldCharType="begin"/>
      </w:r>
      <w:r w:rsidR="00680CF9">
        <w:instrText xml:space="preserve"> REF _Ref458066676 \n \h </w:instrText>
      </w:r>
      <w:r w:rsidR="00680CF9">
        <w:fldChar w:fldCharType="separate"/>
      </w:r>
      <w:r w:rsidR="00AD44BE">
        <w:t>10</w:t>
      </w:r>
      <w:r w:rsidR="00680CF9">
        <w:fldChar w:fldCharType="end"/>
      </w:r>
      <w:r w:rsidR="00680CF9">
        <w:t>],</w:t>
      </w:r>
      <w:r>
        <w:t>[</w:t>
      </w:r>
      <w:r w:rsidR="00680CF9">
        <w:fldChar w:fldCharType="begin"/>
      </w:r>
      <w:r w:rsidR="00680CF9">
        <w:instrText xml:space="preserve"> REF _Ref458066762 \n \h </w:instrText>
      </w:r>
      <w:r w:rsidR="00680CF9">
        <w:fldChar w:fldCharType="separate"/>
      </w:r>
      <w:r w:rsidR="00AD44BE">
        <w:t>15</w:t>
      </w:r>
      <w:r w:rsidR="00680CF9">
        <w:fldChar w:fldCharType="end"/>
      </w:r>
      <w:r>
        <w:t xml:space="preserve">]).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CA" w:eastAsia="en-CA"/>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AD44BE">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Titre5"/>
        <w:rPr>
          <w:lang w:val="en-CA"/>
        </w:rPr>
      </w:pPr>
      <w:r w:rsidRPr="00D970E9">
        <w:rPr>
          <w:lang w:val="en-CA"/>
        </w:rPr>
        <w:t>fabricType</w:t>
      </w:r>
    </w:p>
    <w:p w14:paraId="66B9EE24" w14:textId="3E9B3793" w:rsidR="004A04F6" w:rsidRDefault="004A04F6" w:rsidP="00D20646">
      <w:r>
        <w:t xml:space="preserve">The </w:t>
      </w:r>
      <w:r w:rsidRPr="00FB5E7B">
        <w:rPr>
          <w:rStyle w:val="Entity"/>
        </w:rPr>
        <w:t>fabricType:FabricTypeTerm</w:t>
      </w:r>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59" w:name="BKM_CEE739CE_1DAA_46F5_B493_438C458DE763"/>
      <w:bookmarkStart w:id="360" w:name="BKM_F9869380_E0FA_4E99_89A5_99DF9CC6BB40"/>
      <w:bookmarkEnd w:id="359"/>
      <w:bookmarkEnd w:id="360"/>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CA" w:eastAsia="en-CA"/>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CA" w:eastAsia="en-CA"/>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AD44BE">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Titre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Titre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Titre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Titre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Titre5"/>
      </w:pPr>
      <w:r w:rsidRPr="00F21FA6">
        <w:t>metamorphicEvent</w:t>
      </w:r>
    </w:p>
    <w:p w14:paraId="718F9F5D" w14:textId="1AAC2284" w:rsidR="009021BE" w:rsidRDefault="00F21FA6" w:rsidP="00D20646">
      <w:pPr>
        <w:rPr>
          <w:lang w:val="en-CA"/>
        </w:rPr>
      </w:pPr>
      <w:bookmarkStart w:id="361" w:name="BKM_593C69E3_0EC2_4CB1_8B2B_D0FE22B7C017"/>
      <w:bookmarkEnd w:id="361"/>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Titre4"/>
      </w:pPr>
      <w:bookmarkStart w:id="362" w:name="BKM_0ACE92C1_088C_42CF_93C8_D003E3CC8FC3"/>
      <w:bookmarkStart w:id="363" w:name="BKM_14E0F14F_4532_4342_B7F1_67313964C676"/>
      <w:bookmarkStart w:id="364" w:name="BKM_80AE61D4_C509_4CAA_B004_0231DB42B137"/>
      <w:bookmarkStart w:id="365" w:name="BKM_5F5D6549_09AD_4BCF_806A_9B95D5D4E734"/>
      <w:bookmarkStart w:id="366" w:name="BKM_80BAF21E_2C4E_40CD_B42E_41BCEA94DECC"/>
      <w:bookmarkEnd w:id="362"/>
      <w:bookmarkEnd w:id="363"/>
      <w:bookmarkEnd w:id="364"/>
      <w:bookmarkEnd w:id="365"/>
      <w:bookmarkEnd w:id="366"/>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CA" w:eastAsia="en-CA"/>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AD44BE">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CA" w:eastAsia="en-CA"/>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367" w:name="_Ref447104844"/>
      <w:r>
        <w:t>Physical Description</w:t>
      </w:r>
      <w:bookmarkEnd w:id="367"/>
    </w:p>
    <w:p w14:paraId="790A9EF7" w14:textId="77777777" w:rsidR="00267D2C" w:rsidRDefault="00267D2C" w:rsidP="00267D2C"/>
    <w:p w14:paraId="76D60FE7" w14:textId="4B2100AD"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AD44BE">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AD44BE">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AD44BE">
        <w:t>8.4.3.1</w:t>
      </w:r>
      <w:r w:rsidR="006619B2">
        <w:fldChar w:fldCharType="end"/>
      </w:r>
      <w:r w:rsidR="006619B2">
        <w:t>)</w:t>
      </w:r>
      <w:r w:rsidR="00267D2C">
        <w:t>. (</w:t>
      </w:r>
      <w:r w:rsidR="00797CDE">
        <w:t>e.g.</w:t>
      </w:r>
      <w:r w:rsidR="00267D2C">
        <w:t>; density, po</w:t>
      </w:r>
      <w:r w:rsidR="00680CF9">
        <w:t>rosity, magnetic susceptibility, remanent</w:t>
      </w:r>
      <w:r w:rsidR="00267D2C">
        <w:t xml:space="preserve">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CA" w:eastAsia="en-CA"/>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Titre5"/>
      </w:pPr>
      <w:r>
        <w:t>propertyName</w:t>
      </w:r>
    </w:p>
    <w:p w14:paraId="29F1A6CE" w14:textId="66793953" w:rsidR="00746E7F" w:rsidRDefault="00746E7F" w:rsidP="00267D2C">
      <w:r>
        <w:t xml:space="preserve">The property </w:t>
      </w:r>
      <w:r w:rsidRPr="00325D59">
        <w:rPr>
          <w:rStyle w:val="Entity"/>
        </w:rPr>
        <w:t>propertyName:PhysicalPropertyTerm</w:t>
      </w:r>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Titre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68" w:name="BKM_DF21AB41_C085_4AC9_B6F6_DFFDFCF925FF"/>
      <w:bookmarkStart w:id="369" w:name="BKM_41B8BC40_9B55_499E_B59B_A3F4FD630754"/>
      <w:bookmarkStart w:id="370" w:name="BKM_1184394F_75EC_44D4_8904_2EB2061759E4"/>
      <w:bookmarkEnd w:id="368"/>
      <w:bookmarkEnd w:id="369"/>
      <w:bookmarkEnd w:id="370"/>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CA" w:eastAsia="en-CA"/>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Titre5"/>
        <w:rPr>
          <w:lang w:val="en-CA"/>
        </w:rPr>
      </w:pPr>
      <w:bookmarkStart w:id="371" w:name="BKM_54B0933A_5E39_4E6A_A950_9E63F5E10F0B"/>
      <w:bookmarkEnd w:id="371"/>
      <w:r w:rsidRPr="00994C33">
        <w:rPr>
          <w:lang w:val="en-CA"/>
        </w:rPr>
        <w:t>consolidationDegree</w:t>
      </w:r>
    </w:p>
    <w:p w14:paraId="00C47DE6" w14:textId="405F669D"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w:t>
      </w:r>
      <w:r w:rsidR="00680CF9">
        <w:rPr>
          <w:lang w:val="en-CA"/>
        </w:rPr>
        <w:t xml:space="preserve"> varying degrees of induration [</w:t>
      </w:r>
      <w:r w:rsidR="00680CF9">
        <w:rPr>
          <w:lang w:val="en-CA"/>
        </w:rPr>
        <w:fldChar w:fldCharType="begin"/>
      </w:r>
      <w:r w:rsidR="00680CF9">
        <w:rPr>
          <w:lang w:val="en-CA"/>
        </w:rPr>
        <w:instrText xml:space="preserve"> REF _Ref458066370 \n \h </w:instrText>
      </w:r>
      <w:r w:rsidR="00680CF9">
        <w:rPr>
          <w:lang w:val="en-CA"/>
        </w:rPr>
      </w:r>
      <w:r w:rsidR="00680CF9">
        <w:rPr>
          <w:lang w:val="en-CA"/>
        </w:rPr>
        <w:fldChar w:fldCharType="separate"/>
      </w:r>
      <w:r w:rsidR="00AD44BE">
        <w:rPr>
          <w:lang w:val="en-CA"/>
        </w:rPr>
        <w:t>13</w:t>
      </w:r>
      <w:r w:rsidR="00680CF9">
        <w:rPr>
          <w:lang w:val="en-CA"/>
        </w:rPr>
        <w:fldChar w:fldCharType="end"/>
      </w:r>
      <w:r w:rsidR="00680CF9">
        <w:rPr>
          <w:lang w:val="en-CA"/>
        </w:rPr>
        <w:t>]</w:t>
      </w:r>
      <w:r w:rsidR="00CB122C">
        <w:rPr>
          <w:lang w:val="en-CA"/>
        </w:rPr>
        <w:t>.</w:t>
      </w:r>
    </w:p>
    <w:p w14:paraId="447B9940" w14:textId="73E087CF" w:rsidR="00481AF6" w:rsidRDefault="00481AF6" w:rsidP="00481AF6">
      <w:pPr>
        <w:pStyle w:val="Titre3"/>
      </w:pPr>
      <w:bookmarkStart w:id="372" w:name="BKM_CE58381D_F747_4812_83C3_00C6282DB05A"/>
      <w:bookmarkStart w:id="373" w:name="_Toc458154228"/>
      <w:bookmarkEnd w:id="372"/>
      <w:r>
        <w:t>GeologicAgeDetails</w:t>
      </w:r>
      <w:bookmarkEnd w:id="373"/>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D44BE">
        <w:t>8.6</w:t>
      </w:r>
      <w:r w:rsidR="00AB10FC">
        <w:fldChar w:fldCharType="end"/>
      </w:r>
      <w:r w:rsidR="00AB10FC">
        <w:t>).</w:t>
      </w:r>
    </w:p>
    <w:p w14:paraId="32597B25" w14:textId="16D3566A" w:rsidR="00AB10FC" w:rsidRPr="00A052E8" w:rsidRDefault="00A052E8" w:rsidP="00AB10FC">
      <w:pPr>
        <w:keepNext/>
      </w:pPr>
      <w:r>
        <w:rPr>
          <w:noProof/>
          <w:lang w:val="en-CA" w:eastAsia="en-CA"/>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Titre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Titre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4" w:name="BKM_D8A9D87B_FAA3_4CC2_BC9F_D27B111A2980"/>
      <w:bookmarkStart w:id="375" w:name="BKM_C843AC0B_80BB_4AD8_B2F6_459B6FFBBEB7"/>
      <w:bookmarkStart w:id="376" w:name="_Toc458154229"/>
      <w:bookmarkEnd w:id="374"/>
      <w:bookmarkEnd w:id="375"/>
      <w:r>
        <w:t>Geologic Structure Details</w:t>
      </w:r>
      <w:bookmarkEnd w:id="376"/>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CA" w:eastAsia="en-CA"/>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CA" w:eastAsia="en-CA"/>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AD44BE">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77" w:name="BKM_E2CFECC1_AAB5_40F6_ABD4_D77907DA9990"/>
      <w:bookmarkEnd w:id="377"/>
    </w:p>
    <w:p w14:paraId="51D46C0C" w14:textId="439DD910" w:rsidR="008B0EF5" w:rsidRPr="001D1B97" w:rsidRDefault="008B0EF5" w:rsidP="001D1B97">
      <w:pPr>
        <w:pStyle w:val="Titre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Titre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orientation:GSML_PlanarOrientation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Titre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be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78" w:name="BKM_C1076615_3AE6_4988_8393_E66493CD8FB0"/>
            <w:bookmarkStart w:id="379" w:name="BKM_A9BDB16E_7011_463E_B96E_FB003E3472AA"/>
            <w:bookmarkEnd w:id="378"/>
            <w:bookmarkEnd w:id="37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2406311" w:rsidR="00FC626E" w:rsidRPr="00FA4FE3" w:rsidRDefault="00FC626E" w:rsidP="00FA4FE3">
            <w:pPr>
              <w:pStyle w:val="Tabletext10"/>
              <w:jc w:val="left"/>
              <w:rPr>
                <w:rStyle w:val="reqtext"/>
                <w:szCs w:val="18"/>
                <w:lang w:val="en-CA"/>
              </w:rPr>
            </w:pPr>
            <w:r w:rsidRPr="00FA4FE3">
              <w:rPr>
                <w:rStyle w:val="Entity"/>
                <w:sz w:val="18"/>
                <w:szCs w:val="18"/>
              </w:rPr>
              <w:t>correlatesWith</w:t>
            </w:r>
            <w:r w:rsidRPr="00FA4FE3">
              <w:rPr>
                <w:rStyle w:val="reqtext"/>
                <w:szCs w:val="18"/>
                <w:lang w:val="en-CA"/>
              </w:rPr>
              <w:t xml:space="preserve"> association to a </w:t>
            </w:r>
            <w:r w:rsidRPr="00FA4FE3">
              <w:rPr>
                <w:rStyle w:val="Entity"/>
                <w:sz w:val="18"/>
                <w:szCs w:val="18"/>
              </w:rPr>
              <w:t>GeochronologicBondary</w:t>
            </w:r>
            <w:r w:rsidRPr="00FA4FE3">
              <w:rPr>
                <w:rStyle w:val="reqtext"/>
                <w:szCs w:val="18"/>
                <w:lang w:val="en-CA"/>
              </w:rPr>
              <w:t xml:space="preserve"> SHALL be allowed only when </w:t>
            </w:r>
            <w:r w:rsidRPr="00FA4FE3">
              <w:rPr>
                <w:rStyle w:val="Entity"/>
                <w:sz w:val="18"/>
                <w:szCs w:val="18"/>
              </w:rPr>
              <w:t>contactType</w:t>
            </w:r>
            <w:r w:rsidRPr="00FA4FE3">
              <w:rPr>
                <w:rStyle w:val="reqtext"/>
                <w:szCs w:val="18"/>
                <w:lang w:val="en-CA"/>
              </w:rPr>
              <w:t xml:space="preserve"> </w:t>
            </w:r>
            <w:r w:rsidR="00FA4FE3" w:rsidRPr="00FA4FE3">
              <w:rPr>
                <w:rStyle w:val="reqtext"/>
                <w:szCs w:val="18"/>
                <w:lang w:val="en-CA"/>
              </w:rPr>
              <w:t>=</w:t>
            </w:r>
            <w:r w:rsidRPr="00FA4FE3">
              <w:rPr>
                <w:rStyle w:val="reqtext"/>
                <w:szCs w:val="18"/>
                <w:lang w:val="en-CA"/>
              </w:rPr>
              <w:t xml:space="preserve"> ChronostratigraphicBoundary</w:t>
            </w:r>
            <w:r w:rsidR="00CB122C" w:rsidRPr="00FA4FE3">
              <w:rPr>
                <w:rStyle w:val="reqtext"/>
                <w:szCs w:val="18"/>
                <w:lang w:val="en-CA"/>
              </w:rPr>
              <w:t>.</w:t>
            </w:r>
          </w:p>
        </w:tc>
      </w:tr>
    </w:tbl>
    <w:p w14:paraId="416180C4" w14:textId="77777777" w:rsidR="008B0EF5" w:rsidRDefault="008B0EF5" w:rsidP="00AB10FC"/>
    <w:p w14:paraId="06743E2A" w14:textId="68CAE696" w:rsidR="00FC626E" w:rsidRDefault="00FC626E" w:rsidP="00FC626E">
      <w:pPr>
        <w:pStyle w:val="Titre4"/>
      </w:pPr>
      <w:bookmarkStart w:id="380" w:name="_Ref456030847"/>
      <w:r>
        <w:t>DisplacementEvent</w:t>
      </w:r>
      <w:bookmarkEnd w:id="380"/>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CA" w:eastAsia="en-CA"/>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Lgende"/>
      </w:pPr>
      <w:bookmarkStart w:id="381" w:name="_Ref446932377"/>
      <w:r>
        <w:t xml:space="preserve">Figure </w:t>
      </w:r>
      <w:r w:rsidR="00673E83">
        <w:fldChar w:fldCharType="begin"/>
      </w:r>
      <w:r w:rsidR="00673E83">
        <w:instrText xml:space="preserve"> SEQ Figure \* ARABIC </w:instrText>
      </w:r>
      <w:r w:rsidR="00673E83">
        <w:fldChar w:fldCharType="separate"/>
      </w:r>
      <w:r w:rsidR="00AD44BE">
        <w:rPr>
          <w:noProof/>
        </w:rPr>
        <w:t>54</w:t>
      </w:r>
      <w:r w:rsidR="00673E83">
        <w:rPr>
          <w:noProof/>
        </w:rPr>
        <w:fldChar w:fldCharType="end"/>
      </w:r>
      <w:bookmarkEnd w:id="381"/>
      <w:r>
        <w:t>: DisplacementEvent</w:t>
      </w:r>
      <w:r w:rsidR="00A63650">
        <w:t xml:space="preserve"> context diagram</w:t>
      </w:r>
    </w:p>
    <w:p w14:paraId="484C4FD9" w14:textId="4372163F" w:rsidR="00A63650" w:rsidRPr="00B538DE" w:rsidRDefault="00A63650" w:rsidP="00D20646">
      <w:pPr>
        <w:pStyle w:val="Titre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incrementalDisplacement:DisplacementValue</w:t>
      </w:r>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AD44B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B2FD468"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rsidR="00680CF9">
        <w:t xml:space="preserve"> [</w:t>
      </w:r>
      <w:r w:rsidR="00680CF9">
        <w:fldChar w:fldCharType="begin"/>
      </w:r>
      <w:r w:rsidR="00680CF9">
        <w:instrText xml:space="preserve"> REF _Ref458066370 \n \h </w:instrText>
      </w:r>
      <w:r w:rsidR="00680CF9">
        <w:fldChar w:fldCharType="separate"/>
      </w:r>
      <w:r w:rsidR="00AD44BE">
        <w:t>13</w:t>
      </w:r>
      <w:r w:rsidR="00680CF9">
        <w:fldChar w:fldCharType="end"/>
      </w:r>
      <w:r w:rsidR="00680CF9">
        <w:t>]</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CA" w:eastAsia="en-CA"/>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AD44BE">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Titre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bookmarkStart w:id="382" w:name="_Ref456439485"/>
      <w:r>
        <w:t>DisplacementValue</w:t>
      </w:r>
      <w:bookmarkEnd w:id="382"/>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CA" w:eastAsia="en-CA"/>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383" w:name="BKM_0148DBC7_BEFE_411F_BDA0_ED2509780C45"/>
      <w:bookmarkEnd w:id="383"/>
    </w:p>
    <w:p w14:paraId="0DCD049C" w14:textId="34699162" w:rsidR="00A41036" w:rsidRPr="00B538DE" w:rsidRDefault="00A41036" w:rsidP="00B538DE">
      <w:pPr>
        <w:pStyle w:val="Titre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hangingWallDirection:GSML_LinearOrientation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Titre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movementSense:MovementSenseTerm</w:t>
      </w:r>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ementType:MovementTypeTerm</w:t>
      </w:r>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r w:rsidRPr="00D970E9">
        <w:rPr>
          <w:lang w:val="en-CA"/>
        </w:rPr>
        <w:lastRenderedPageBreak/>
        <w:t>displacementEvent</w:t>
      </w:r>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4" w:name="BKM_3201DCDD_D133_49AE_90CB_9F86F5B18ACE"/>
      <w:bookmarkStart w:id="385" w:name="BKM_5AEA7724_2100_40A1_BA99_6516E4CE2A3E"/>
      <w:bookmarkStart w:id="386" w:name="BKM_65E9638C_341E_4069_9C8F_D8BC2F8B7601"/>
      <w:bookmarkEnd w:id="384"/>
      <w:bookmarkEnd w:id="385"/>
      <w:bookmarkEnd w:id="386"/>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Titre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separation:GSML_Vector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387" w:name="BKM_08A92A70_F1F3_4B2A_9DC3_7E931F02BD38"/>
      <w:bookmarkStart w:id="388" w:name="BKM_3F7EC057_E707_4A06_A6E3_17A0DD602106"/>
      <w:bookmarkEnd w:id="387"/>
      <w:bookmarkEnd w:id="388"/>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Titre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netSlip:GSML_Vector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Titre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slipComponent:SlipComponents</w:t>
      </w:r>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Titre4"/>
      </w:pPr>
      <w:bookmarkStart w:id="389" w:name="BKM_5D7D3A73_2BA5_4999_B2D9_B2638FD2E3F3"/>
      <w:bookmarkStart w:id="390" w:name="BKM_7025CFD1_5818_4184_A744_DEA2C7504840"/>
      <w:bookmarkEnd w:id="389"/>
      <w:bookmarkEnd w:id="390"/>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Titre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heave:GSML_Vector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Titre5"/>
      </w:pPr>
      <w:r w:rsidRPr="00CF2518">
        <w:t>horizontalSlip</w:t>
      </w:r>
    </w:p>
    <w:p w14:paraId="605A0376" w14:textId="43E4BFE0" w:rsidR="00CF2518" w:rsidRDefault="00CF2518" w:rsidP="00CF2518">
      <w:r>
        <w:lastRenderedPageBreak/>
        <w:t xml:space="preserve">The property </w:t>
      </w:r>
      <w:r w:rsidR="00B538DE" w:rsidRPr="00707C33">
        <w:rPr>
          <w:rStyle w:val="Entity"/>
        </w:rPr>
        <w:t>horizontalSlip:GSML_Vector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Titre5"/>
        <w:rPr>
          <w:lang w:val="en-CA"/>
        </w:rPr>
      </w:pPr>
      <w:r>
        <w:rPr>
          <w:lang w:val="en-CA"/>
        </w:rPr>
        <w:t>t</w:t>
      </w:r>
      <w:r w:rsidRPr="00D970E9">
        <w:rPr>
          <w:lang w:val="en-CA"/>
        </w:rPr>
        <w:t>hrow</w:t>
      </w:r>
    </w:p>
    <w:p w14:paraId="021E884D" w14:textId="64ACF362" w:rsidR="00CF2518" w:rsidRDefault="00CF2518">
      <w:r>
        <w:rPr>
          <w:lang w:val="en-CA"/>
        </w:rPr>
        <w:t xml:space="preserve">The property </w:t>
      </w:r>
      <w:r w:rsidRPr="00707C33">
        <w:rPr>
          <w:rStyle w:val="Entity"/>
        </w:rPr>
        <w:t>throw:GSML_Vector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391" w:name="BKM_D8F0C163_8545_458E_90CD_CA5151787B07"/>
      <w:bookmarkStart w:id="392" w:name="BKM_C37626AA_696F_429A_B16D_4833F8339B50"/>
      <w:bookmarkStart w:id="393" w:name="BKM_8E0A8CD6_1952_49E4_ACE7_469172BABBA7"/>
      <w:bookmarkStart w:id="394" w:name="BKM_498C83DB_DFDB_4234_B978_7C656FD73043"/>
      <w:bookmarkEnd w:id="391"/>
      <w:bookmarkEnd w:id="392"/>
      <w:bookmarkEnd w:id="393"/>
      <w:bookmarkEnd w:id="394"/>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CA" w:eastAsia="en-CA"/>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Titre5"/>
        <w:rPr>
          <w:lang w:val="en-CA"/>
        </w:rPr>
      </w:pPr>
      <w:bookmarkStart w:id="395" w:name="BKM_D8139323_6092_443C_A360_3F3BE3361CC0"/>
      <w:bookmarkEnd w:id="395"/>
      <w:r>
        <w:rPr>
          <w:lang w:val="en-CA"/>
        </w:rPr>
        <w:t>amplitude</w:t>
      </w:r>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Titre5"/>
        <w:rPr>
          <w:lang w:val="en-CA"/>
        </w:rPr>
      </w:pPr>
      <w:r w:rsidRPr="00D970E9">
        <w:rPr>
          <w:lang w:val="en-CA"/>
        </w:rPr>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axialSurfaceOrientation:GSML_PlanarOrientation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Titre5"/>
        <w:rPr>
          <w:lang w:val="en-CA"/>
        </w:rPr>
      </w:pPr>
      <w:r w:rsidRPr="00D970E9">
        <w:rPr>
          <w:lang w:val="en-CA"/>
        </w:rPr>
        <w:t>geneticModel</w:t>
      </w:r>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Titre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Titre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hingeLineOrientation:GSML_LinearOrientation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Titre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Titre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Titre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Titre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Titre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6" w:name="BKM_9F55EEFA_C0E3_452C_8F3E_4601CB5BDD65"/>
      <w:bookmarkStart w:id="397" w:name="BKM_B6CF2C95_A27D_49AD_BB55_36897A8B9A93"/>
      <w:bookmarkStart w:id="398" w:name="BKM_C47055C6_23E4_4FE1_89C3_7EA3E53F016F"/>
      <w:bookmarkStart w:id="399" w:name="BKM_BE3EB69A_2E9F_4015_9A53_7E29585ADF99"/>
      <w:bookmarkStart w:id="400" w:name="BKM_D49811C3_C3B3_4361_989B_69411D4795BC"/>
      <w:bookmarkStart w:id="401" w:name="BKM_6411C0D6_8DBF_4DB6_A7B6_ADED17047AE5"/>
      <w:bookmarkStart w:id="402" w:name="BKM_2C450E0F_0DB6_4DEB_964F_DE2661303D3A"/>
      <w:bookmarkStart w:id="403" w:name="BKM_5CAB0B26_2CE6_42AB_B2CE_2FA413E9F025"/>
      <w:bookmarkStart w:id="404" w:name="BKM_FA6FE08B_7A03_4337_979E_0DF7D1B98F33"/>
      <w:bookmarkStart w:id="405" w:name="BKM_922E2E10_A22B_488C_B866_3D68572C1248"/>
      <w:bookmarkEnd w:id="396"/>
      <w:bookmarkEnd w:id="397"/>
      <w:bookmarkEnd w:id="398"/>
      <w:bookmarkEnd w:id="399"/>
      <w:bookmarkEnd w:id="400"/>
      <w:bookmarkEnd w:id="401"/>
      <w:bookmarkEnd w:id="402"/>
      <w:bookmarkEnd w:id="403"/>
      <w:bookmarkEnd w:id="404"/>
      <w:bookmarkEnd w:id="40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CA" w:eastAsia="en-CA"/>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06" w:name="BKM_60CC5835_79D2_4A13_B4A8_D7D9DBF215A3"/>
      <w:bookmarkEnd w:id="406"/>
    </w:p>
    <w:p w14:paraId="09A70291" w14:textId="3A63279D" w:rsidR="007E7F7B" w:rsidRPr="003A73F1" w:rsidRDefault="007E7F7B" w:rsidP="003A73F1">
      <w:pPr>
        <w:pStyle w:val="Titre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r w:rsidR="00C1314B" w:rsidRPr="008F3406">
        <w:rPr>
          <w:rStyle w:val="Entity"/>
        </w:rPr>
        <w:t>Primitive::</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Titre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407" w:name="BKM_50AAAF20_CB99_4ABC_9FAE_60AD6D1987FD"/>
      <w:bookmarkStart w:id="408" w:name="BKM_15CC129A_078F_4F7E_80FD_248D1D0D33F2"/>
      <w:bookmarkEnd w:id="407"/>
      <w:bookmarkEnd w:id="408"/>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CA" w:eastAsia="en-CA"/>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09" w:name="BKM_FDDB3C9C_445F_40FB_AB70_ED1438E267DC"/>
      <w:bookmarkEnd w:id="409"/>
    </w:p>
    <w:p w14:paraId="6456629C" w14:textId="7A00994A" w:rsidR="007E7F7B" w:rsidRPr="003A73F1" w:rsidRDefault="007E7F7B" w:rsidP="003A73F1">
      <w:pPr>
        <w:pStyle w:val="Titre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Titre5"/>
        <w:rPr>
          <w:lang w:val="en-CA"/>
        </w:rPr>
      </w:pPr>
      <w:r>
        <w:rPr>
          <w:lang w:val="en-CA"/>
        </w:rPr>
        <w:t>c</w:t>
      </w:r>
      <w:r w:rsidRPr="00DA196D">
        <w:rPr>
          <w:lang w:val="en-CA"/>
        </w:rPr>
        <w:t>ontinuity</w:t>
      </w:r>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Titre5"/>
        <w:rPr>
          <w:lang w:val="en-CA"/>
        </w:rPr>
      </w:pPr>
      <w:r>
        <w:rPr>
          <w:lang w:val="en-CA"/>
        </w:rPr>
        <w:t>intensity</w:t>
      </w:r>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Titre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Titre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orientation:GSML_PlanarOrientation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410" w:name="BKM_19D968ED_E9E9_4696_A463_9B8A89B9A29C"/>
      <w:bookmarkStart w:id="411" w:name="BKM_A9E84D60_87E8_4274_B497_38C594525434"/>
      <w:bookmarkStart w:id="412" w:name="BKM_F7EC3986_4D93_479D_BDAB_FDA23552D58F"/>
      <w:bookmarkStart w:id="413" w:name="BKM_3788366B_341E_49F9_A366_57B90FBEF589"/>
      <w:bookmarkStart w:id="414" w:name="BKM_472C9381_9698_46F2_8E04_2E603A1474CC"/>
      <w:bookmarkStart w:id="415" w:name="BKM_33E4A038_4438_4CEF_A4A6_6E8349B6FDCC"/>
      <w:bookmarkEnd w:id="410"/>
      <w:bookmarkEnd w:id="411"/>
      <w:bookmarkEnd w:id="412"/>
      <w:bookmarkEnd w:id="413"/>
      <w:bookmarkEnd w:id="414"/>
      <w:bookmarkEnd w:id="415"/>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AD44BE">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CA" w:eastAsia="en-CA"/>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Titre5"/>
        <w:rPr>
          <w:lang w:val="en-CA"/>
        </w:rPr>
      </w:pPr>
      <w:bookmarkStart w:id="416" w:name="BKM_E32F3F79_7117_4294_86FD_A68126B03F62"/>
      <w:bookmarkEnd w:id="416"/>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deformationStyle:DeformationStyleTerm</w:t>
      </w:r>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Titre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planeOrientation:GSML_PlanarOrientation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Titre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stPhysicalProperty:PhysicalDescription</w:t>
      </w:r>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AD44BE">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Titre3"/>
      </w:pPr>
      <w:bookmarkStart w:id="417" w:name="BKM_76F0AF36_F011_4216_B99A_7C75820C7A2C"/>
      <w:bookmarkStart w:id="418" w:name="BKM_B13360B8_167E_4DA8_A7B7_EA7DCABE7993"/>
      <w:bookmarkStart w:id="419" w:name="_Toc458154230"/>
      <w:bookmarkEnd w:id="417"/>
      <w:bookmarkEnd w:id="418"/>
      <w:r>
        <w:t>Geologic Unit Details</w:t>
      </w:r>
      <w:bookmarkEnd w:id="419"/>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AD44BE">
        <w:t>8.4.1.3</w:t>
      </w:r>
      <w:r w:rsidR="00297011">
        <w:fldChar w:fldCharType="end"/>
      </w:r>
      <w:r w:rsidR="00297011">
        <w:t>)</w:t>
      </w:r>
      <w:r w:rsidRPr="00CB339F">
        <w:t>.</w:t>
      </w:r>
    </w:p>
    <w:p w14:paraId="47A20F63" w14:textId="3F1B2216" w:rsidR="00CB339F" w:rsidRDefault="0095264C" w:rsidP="00CB339F">
      <w:pPr>
        <w:keepNext/>
      </w:pPr>
      <w:r>
        <w:rPr>
          <w:noProof/>
          <w:lang w:val="en-CA" w:eastAsia="en-CA"/>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61</w:t>
      </w:r>
      <w:r w:rsidR="00673E83">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AD44BE">
        <w:t>8.4.1.3</w:t>
      </w:r>
      <w:r>
        <w:fldChar w:fldCharType="end"/>
      </w:r>
      <w:r>
        <w:t>)</w:t>
      </w:r>
      <w:r w:rsidRPr="00CB339F">
        <w:t>.</w:t>
      </w:r>
    </w:p>
    <w:p w14:paraId="7B43DA20" w14:textId="1D1E3269" w:rsidR="00297011" w:rsidRPr="003A73F1" w:rsidRDefault="00297011" w:rsidP="00D20646">
      <w:pPr>
        <w:pStyle w:val="Titre5"/>
        <w:rPr>
          <w:lang w:val="en-CA"/>
        </w:rPr>
      </w:pPr>
      <w:bookmarkStart w:id="420" w:name="BKM_E8CC2926_B007_4DFB_997F_F78EC469DF9A"/>
      <w:bookmarkEnd w:id="420"/>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Titre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Titre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Titre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Titre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bedding:BeddingDescription</w:t>
      </w:r>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AD44BE">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421" w:name="BKM_BB58E692_A1AE_4D52_B50D_8A8583AB1BE4"/>
      <w:bookmarkStart w:id="422" w:name="BKM_31BF4296_6E8D_413D_AA94_37BAA601A4E2"/>
      <w:bookmarkStart w:id="423" w:name="BKM_0CE007A8_3CE4_4605_997D_014E0E71F898"/>
      <w:bookmarkStart w:id="424" w:name="BKM_4ACCDAB5_D34A_4312_AB32_2B6F03610F7A"/>
      <w:bookmarkStart w:id="425" w:name="_Ref440802024"/>
      <w:bookmarkEnd w:id="421"/>
      <w:bookmarkEnd w:id="422"/>
      <w:bookmarkEnd w:id="423"/>
      <w:bookmarkEnd w:id="424"/>
      <w:r>
        <w:t>BeddingDescription</w:t>
      </w:r>
      <w:bookmarkEnd w:id="425"/>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Titre5"/>
        <w:rPr>
          <w:lang w:val="en-CA"/>
        </w:rPr>
      </w:pPr>
      <w:bookmarkStart w:id="426" w:name="BKM_19472229_5BF0_45F8_BED6_B86B706423A9"/>
      <w:bookmarkEnd w:id="426"/>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Titre5"/>
        <w:rPr>
          <w:lang w:val="en-CA"/>
        </w:rPr>
      </w:pPr>
      <w:r w:rsidRPr="00D1762E">
        <w:rPr>
          <w:lang w:val="en-CA"/>
        </w:rPr>
        <w:t>beddingStyle</w:t>
      </w:r>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Titre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27" w:name="BKM_B8E145AE_8356_455D_8AF6_DD01E80B774C"/>
      <w:bookmarkStart w:id="428" w:name="BKM_8FB90A67_2503_406F_8326_44811B80D96C"/>
      <w:bookmarkStart w:id="429" w:name="BKM_32D036C1_ECEB_4E0E_8D49_567109DB3963"/>
      <w:bookmarkStart w:id="430" w:name="_Toc458154231"/>
      <w:bookmarkEnd w:id="427"/>
      <w:bookmarkEnd w:id="428"/>
      <w:bookmarkEnd w:id="429"/>
      <w:r>
        <w:t>GeoSciML extension vocabularies</w:t>
      </w:r>
      <w:bookmarkEnd w:id="430"/>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AD44BE">
        <w:t xml:space="preserve">Table </w:t>
      </w:r>
      <w:r w:rsidR="00AD44BE">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431" w:name="_Ref433004816"/>
      <w:r>
        <w:t xml:space="preserve">Table </w:t>
      </w:r>
      <w:r w:rsidR="00415E41">
        <w:fldChar w:fldCharType="begin"/>
      </w:r>
      <w:r w:rsidR="00415E41">
        <w:instrText xml:space="preserve"> SEQ Table \* ARABIC </w:instrText>
      </w:r>
      <w:r w:rsidR="00415E41">
        <w:fldChar w:fldCharType="separate"/>
      </w:r>
      <w:r w:rsidR="00AD44BE">
        <w:rPr>
          <w:noProof/>
        </w:rPr>
        <w:t>5</w:t>
      </w:r>
      <w:r w:rsidR="00415E41">
        <w:fldChar w:fldCharType="end"/>
      </w:r>
      <w:bookmarkEnd w:id="431"/>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Refers to a vocabulary of terms describing a relationships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Titre2"/>
        <w:rPr>
          <w:lang w:val="en-CA"/>
        </w:rPr>
      </w:pPr>
      <w:bookmarkStart w:id="432" w:name="_Ref432948522"/>
      <w:bookmarkStart w:id="433" w:name="_Toc458154232"/>
      <w:r w:rsidRPr="00D12552">
        <w:rPr>
          <w:lang w:val="en-CA"/>
        </w:rPr>
        <w:lastRenderedPageBreak/>
        <w:t xml:space="preserve">GeoSciML </w:t>
      </w:r>
      <w:r>
        <w:rPr>
          <w:lang w:val="en-CA"/>
        </w:rPr>
        <w:t>GeologicTime</w:t>
      </w:r>
      <w:r w:rsidRPr="00D12552">
        <w:rPr>
          <w:lang w:val="en-CA"/>
        </w:rPr>
        <w:t xml:space="preserve"> Requirements </w:t>
      </w:r>
      <w:bookmarkEnd w:id="432"/>
      <w:r w:rsidR="004D38A0" w:rsidRPr="00D12552">
        <w:rPr>
          <w:lang w:val="en-CA"/>
        </w:rPr>
        <w:t>Class</w:t>
      </w:r>
      <w:r w:rsidR="004D38A0">
        <w:rPr>
          <w:lang w:val="en-CA"/>
        </w:rPr>
        <w:t xml:space="preserve"> </w:t>
      </w:r>
      <w:r w:rsidR="004D38A0">
        <w:t>(</w:t>
      </w:r>
      <w:r w:rsidR="00052694">
        <w:t>Normative)</w:t>
      </w:r>
      <w:bookmarkEnd w:id="433"/>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7F7C639A" w:rsidR="00513449" w:rsidRPr="00513449" w:rsidRDefault="00513449" w:rsidP="00FA4FE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6676A76"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680CF9">
        <w:rPr>
          <w:lang w:val="en-CA"/>
        </w:rPr>
        <w:t xml:space="preserve"> [</w:t>
      </w:r>
      <w:r w:rsidR="00680CF9">
        <w:rPr>
          <w:lang w:val="en-CA"/>
        </w:rPr>
        <w:fldChar w:fldCharType="begin"/>
      </w:r>
      <w:r w:rsidR="00680CF9">
        <w:rPr>
          <w:lang w:val="en-CA"/>
        </w:rPr>
        <w:instrText xml:space="preserve"> REF _Ref458067042 \n \h </w:instrText>
      </w:r>
      <w:r w:rsidR="00680CF9">
        <w:rPr>
          <w:lang w:val="en-CA"/>
        </w:rPr>
      </w:r>
      <w:r w:rsidR="00680CF9">
        <w:rPr>
          <w:lang w:val="en-CA"/>
        </w:rPr>
        <w:fldChar w:fldCharType="separate"/>
      </w:r>
      <w:r w:rsidR="00AD44BE">
        <w:rPr>
          <w:lang w:val="en-CA"/>
        </w:rPr>
        <w:t>1</w:t>
      </w:r>
      <w:r w:rsidR="00680CF9">
        <w:rPr>
          <w:lang w:val="en-CA"/>
        </w:rPr>
        <w:fldChar w:fldCharType="end"/>
      </w:r>
      <w:r w:rsidR="00B676F5">
        <w:rPr>
          <w:lang w:val="en-CA"/>
        </w:rPr>
        <w:t>]</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CA" w:eastAsia="en-CA"/>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CA" w:eastAsia="en-CA"/>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63</w:t>
      </w:r>
      <w:r w:rsidR="00673E83">
        <w:rPr>
          <w:noProof/>
        </w:rPr>
        <w:fldChar w:fldCharType="end"/>
      </w:r>
      <w:r>
        <w:t>: Geologic Time summary diagram</w:t>
      </w:r>
      <w:r w:rsidR="008279FB">
        <w:t>.</w:t>
      </w:r>
    </w:p>
    <w:p w14:paraId="1B5DD8CD" w14:textId="60B4F9D0" w:rsidR="008F4E9C" w:rsidRDefault="008F4E9C" w:rsidP="00D81A7B">
      <w:pPr>
        <w:pStyle w:val="Titre3"/>
      </w:pPr>
      <w:bookmarkStart w:id="434" w:name="_Toc458154233"/>
      <w:r w:rsidRPr="008F4E9C">
        <w:t>Global Boundary Stratotype Sections and Points</w:t>
      </w:r>
      <w:bookmarkEnd w:id="434"/>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CA" w:eastAsia="en-CA"/>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CA" w:eastAsia="en-CA"/>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Lgende"/>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AD44BE">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Titre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r w:rsidR="00253146" w:rsidRPr="008F3406">
        <w:rPr>
          <w:rStyle w:val="Entity"/>
        </w:rPr>
        <w:t>:Primitive::CharacterString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Titre5"/>
        <w:rPr>
          <w:lang w:val="en-CA"/>
        </w:rPr>
      </w:pPr>
      <w:bookmarkStart w:id="435" w:name="BKM_58D632CF_BB56_4A60_B802_C78FC42B4B0D"/>
      <w:bookmarkEnd w:id="435"/>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Titre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436" w:name="BKM_B8B6E400_425B_496D_997B_63F3369FC8C6"/>
      <w:bookmarkStart w:id="437" w:name="BKM_0A8B18AD_F79E_4E63_8D17_DE2C48F3AF42"/>
      <w:bookmarkStart w:id="438" w:name="BKM_F023F8DE_07B5_4FF5_8335_917836DF40EC"/>
      <w:bookmarkEnd w:id="436"/>
      <w:bookmarkEnd w:id="437"/>
      <w:bookmarkEnd w:id="438"/>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CA" w:eastAsia="en-CA"/>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AD44BE">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Titre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Titre5"/>
      </w:pPr>
      <w:r w:rsidRPr="009328CD">
        <w:t>geologicDescription</w:t>
      </w:r>
    </w:p>
    <w:p w14:paraId="3AE0C16C" w14:textId="6CA04C21" w:rsidR="009328CD" w:rsidRDefault="009328CD" w:rsidP="009328CD">
      <w:r>
        <w:t xml:space="preserve">The </w:t>
      </w:r>
      <w:r w:rsidRPr="008F3406">
        <w:rPr>
          <w:rStyle w:val="Entity"/>
        </w:rPr>
        <w:t>geologicDescription</w:t>
      </w:r>
      <w:r w:rsidR="00253146" w:rsidRPr="008F3406">
        <w:rPr>
          <w:rStyle w:val="Entity"/>
        </w:rPr>
        <w:t>:Primitive::CharacterString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Titre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r w:rsidR="00253146" w:rsidRPr="008F3406">
        <w:rPr>
          <w:rStyle w:val="Entity"/>
        </w:rPr>
        <w:t>:Primitive::CharacterString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Titre5"/>
      </w:pPr>
      <w:r>
        <w:t>c</w:t>
      </w:r>
      <w:r w:rsidRPr="009328CD">
        <w:t>onservation</w:t>
      </w:r>
    </w:p>
    <w:p w14:paraId="75664D6D" w14:textId="3B112980" w:rsidR="009328CD" w:rsidRDefault="009328CD" w:rsidP="009328CD">
      <w:r>
        <w:t xml:space="preserve">The property </w:t>
      </w:r>
      <w:r w:rsidRPr="008F3406">
        <w:rPr>
          <w:rStyle w:val="Entity"/>
        </w:rPr>
        <w:t>conservation</w:t>
      </w:r>
      <w:r w:rsidR="00253146" w:rsidRPr="008F3406">
        <w:rPr>
          <w:rStyle w:val="Entity"/>
        </w:rPr>
        <w:t>:Primitive::CharacterString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439" w:name="BKM_1C0FB01B_F4A6_4733_BA06_87BA9B2415C9"/>
      <w:bookmarkStart w:id="440" w:name="BKM_FF29DAEB_3E4E_4D00_B3A1_D0E4D913A1D2"/>
      <w:bookmarkStart w:id="441" w:name="BKM_2769F637_48D7_42F4_B567_915886458F2C"/>
      <w:bookmarkStart w:id="442" w:name="BKM_DAEF393B_8D05_4043_87C1_9038BA957915"/>
      <w:bookmarkStart w:id="443" w:name="BKM_45E678ED_7B83_4A86_A4BD_BC55352F39D9"/>
      <w:bookmarkStart w:id="444" w:name="_Toc458154234"/>
      <w:bookmarkEnd w:id="439"/>
      <w:bookmarkEnd w:id="440"/>
      <w:bookmarkEnd w:id="441"/>
      <w:bookmarkEnd w:id="442"/>
      <w:bookmarkEnd w:id="443"/>
      <w:r>
        <w:t>Temporal Reference System</w:t>
      </w:r>
      <w:bookmarkEnd w:id="44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CA" w:eastAsia="en-CA"/>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Titre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Titre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Titre5"/>
      </w:pPr>
      <w:r>
        <w:t>group</w:t>
      </w:r>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Titre5"/>
        <w:rPr>
          <w:lang w:val="en-CA"/>
        </w:rPr>
      </w:pPr>
      <w:r>
        <w:rPr>
          <w:lang w:val="en-CA"/>
        </w:rPr>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Titre5"/>
        <w:rPr>
          <w:lang w:val="en-CA"/>
        </w:rPr>
      </w:pPr>
      <w:r>
        <w:rPr>
          <w:lang w:val="en-CA"/>
        </w:rPr>
        <w:t>end</w:t>
      </w:r>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Titre5"/>
      </w:pPr>
      <w:r>
        <w:t>position</w:t>
      </w:r>
    </w:p>
    <w:p w14:paraId="751D2AC9" w14:textId="63D54075" w:rsidR="008132F4" w:rsidRDefault="008132F4">
      <w:r>
        <w:t xml:space="preserve">The </w:t>
      </w:r>
      <w:r w:rsidRPr="008F3406">
        <w:rPr>
          <w:rStyle w:val="Entity"/>
        </w:rPr>
        <w:t>position:TM_Instant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Titre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Titre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Titre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Titre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Titre3"/>
      </w:pPr>
      <w:bookmarkStart w:id="445" w:name="BKM_63ECF066_EE03_4253_8744_0F86D06238D4"/>
      <w:bookmarkStart w:id="446" w:name="BKM_87370C48_A777_490F_8AD5_7B430EEB4CC8"/>
      <w:bookmarkStart w:id="447" w:name="BKM_229122EC_1DA3_4235_81D3_26787B18C5E7"/>
      <w:bookmarkStart w:id="448" w:name="_Toc458154235"/>
      <w:bookmarkEnd w:id="445"/>
      <w:bookmarkEnd w:id="446"/>
      <w:bookmarkEnd w:id="447"/>
      <w:r>
        <w:t>Time scale</w:t>
      </w:r>
      <w:bookmarkEnd w:id="448"/>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CA" w:eastAsia="en-CA"/>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7" w:history="1">
        <w:r w:rsidR="0095264C" w:rsidRPr="00A74C9D">
          <w:rPr>
            <w:rStyle w:val="Lienhypertexte"/>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CA" w:eastAsia="en-CA"/>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Titre5"/>
        <w:rPr>
          <w:lang w:val="en-CA"/>
        </w:rPr>
      </w:pPr>
      <w:bookmarkStart w:id="449" w:name="BKM_87E807D4_B547_4527_95DA_3886362CC5FC"/>
      <w:bookmarkEnd w:id="449"/>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rank:GeochronologicEraRank</w:t>
      </w:r>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Titre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450" w:name="BKM_84F1004A_AA50_459B_B70A_65E13CA8B294"/>
      <w:bookmarkEnd w:id="450"/>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CA" w:eastAsia="en-CA"/>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Titre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AD44BE">
        <w:t xml:space="preserve">Figure </w:t>
      </w:r>
      <w:r w:rsidR="00AD44BE">
        <w:rPr>
          <w:noProof/>
        </w:rPr>
        <w:t>71</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451" w:name="_Ref440945032"/>
      <w:r>
        <w:t xml:space="preserve">Figure </w:t>
      </w:r>
      <w:r>
        <w:fldChar w:fldCharType="begin"/>
      </w:r>
      <w:r>
        <w:instrText xml:space="preserve"> SEQ Figure \* ARABIC </w:instrText>
      </w:r>
      <w:r>
        <w:fldChar w:fldCharType="separate"/>
      </w:r>
      <w:r w:rsidR="00AD44BE">
        <w:rPr>
          <w:noProof/>
        </w:rPr>
        <w:t>71</w:t>
      </w:r>
      <w:r>
        <w:fldChar w:fldCharType="end"/>
      </w:r>
      <w:bookmarkEnd w:id="451"/>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CA" w:eastAsia="en-CA"/>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AD44BE">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032693F7" w:rsidR="00B42641" w:rsidRDefault="00B42641" w:rsidP="00C343CA">
      <w:r w:rsidRPr="00B42641">
        <w:t>A standard numeric age point (a numeric analogue to a 'golden spike') applicable to the formal subdivision of the Precambrian, and perhaps the Pleistocene/Holocene boundary (</w:t>
      </w:r>
      <w:r w:rsidR="00680CF9">
        <w:t>[</w:t>
      </w:r>
      <w:r w:rsidR="00680CF9">
        <w:fldChar w:fldCharType="begin"/>
      </w:r>
      <w:r w:rsidR="00680CF9">
        <w:instrText xml:space="preserve"> REF _Ref458067102 \n \h </w:instrText>
      </w:r>
      <w:r w:rsidR="00680CF9">
        <w:fldChar w:fldCharType="separate"/>
      </w:r>
      <w:r w:rsidR="00AD44BE">
        <w:t>23</w:t>
      </w:r>
      <w:r w:rsidR="00680CF9">
        <w:fldChar w:fldCharType="end"/>
      </w:r>
      <w:r w:rsidR="00680CF9">
        <w:t>]</w:t>
      </w:r>
      <w:r w:rsidR="0095264C">
        <w:t xml:space="preserve">; </w:t>
      </w:r>
      <w:hyperlink r:id="rId92" w:history="1">
        <w:r w:rsidR="0095264C" w:rsidRPr="00A74C9D">
          <w:rPr>
            <w:rStyle w:val="Lienhypertexte"/>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Titre3"/>
      </w:pPr>
      <w:bookmarkStart w:id="452" w:name="_Toc458154236"/>
      <w:r>
        <w:t>Geologic time</w:t>
      </w:r>
      <w:r w:rsidR="00B42641">
        <w:t xml:space="preserve"> vocabularies</w:t>
      </w:r>
      <w:bookmarkEnd w:id="452"/>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AD44BE">
        <w:t xml:space="preserve">Table </w:t>
      </w:r>
      <w:r w:rsidR="00AD44BE">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53" w:name="_Ref433005219"/>
      <w:r>
        <w:lastRenderedPageBreak/>
        <w:t xml:space="preserve">Table </w:t>
      </w:r>
      <w:r w:rsidR="00415E41">
        <w:fldChar w:fldCharType="begin"/>
      </w:r>
      <w:r w:rsidR="00415E41">
        <w:instrText xml:space="preserve"> SEQ Table \* ARABIC </w:instrText>
      </w:r>
      <w:r w:rsidR="00415E41">
        <w:fldChar w:fldCharType="separate"/>
      </w:r>
      <w:r w:rsidR="00AD44BE">
        <w:rPr>
          <w:noProof/>
        </w:rPr>
        <w:t>6</w:t>
      </w:r>
      <w:r w:rsidR="00415E41">
        <w:fldChar w:fldCharType="end"/>
      </w:r>
      <w:bookmarkEnd w:id="453"/>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Paragraphedeliste"/>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Titre2"/>
        <w:rPr>
          <w:lang w:val="en-CA"/>
        </w:rPr>
      </w:pPr>
      <w:bookmarkStart w:id="454" w:name="_Toc458154237"/>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54"/>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6205F8CA"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Coordinate Reference System shall be a reference to the </w:t>
            </w:r>
            <w:r w:rsidR="00FA4FE3">
              <w:rPr>
                <w:rStyle w:val="reqtext"/>
                <w:lang w:val="en-CA"/>
              </w:rPr>
              <w:t xml:space="preserve">borehole </w:t>
            </w:r>
            <w:r>
              <w:rPr>
                <w:rStyle w:val="reqtext"/>
                <w:lang w:val="en-CA"/>
              </w:rPr>
              <w:t>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1BBC7E82"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CF1775A"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Coordinate Reference System of interval geometries SHALL use </w:t>
            </w:r>
            <w:r w:rsidR="00B678D8">
              <w:rPr>
                <w:rStyle w:val="reqtext"/>
                <w:lang w:val="en-CA"/>
              </w:rPr>
              <w:t>the borehole geometry.</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2A879D37" w:rsidR="001E7133" w:rsidRDefault="001E7133" w:rsidP="00B678D8">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00B678D8">
              <w:rPr>
                <w:rStyle w:val="reqtext"/>
                <w:lang w:val="en-CA"/>
              </w:rPr>
              <w:t xml:space="preserve"> provide an elevation.</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39AE6972"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CA" w:eastAsia="en-CA"/>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CA" w:eastAsia="en-CA"/>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55" w:name="_Toc458154238"/>
      <w:r>
        <w:rPr>
          <w:lang w:val="en-CA"/>
        </w:rPr>
        <w:t>Borehole</w:t>
      </w:r>
      <w:bookmarkEnd w:id="455"/>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CA" w:eastAsia="en-CA"/>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Titre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indexData:Borehol</w:t>
      </w:r>
      <w:r w:rsidR="00675648" w:rsidRPr="005603F4">
        <w:rPr>
          <w:rStyle w:val="Entity"/>
        </w:rPr>
        <w:t>e</w:t>
      </w:r>
      <w:r w:rsidRPr="005603F4">
        <w:rPr>
          <w:rStyle w:val="Entity"/>
        </w:rPr>
        <w:t>Detail</w:t>
      </w:r>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Titre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downholeDrillingDetails:DrillingDetails</w:t>
      </w:r>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Titre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Titre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Titre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Paragraphedeliste"/>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Paragraphedeliste"/>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Titre4"/>
        <w:rPr>
          <w:lang w:val="en-CA"/>
        </w:rPr>
      </w:pPr>
      <w:bookmarkStart w:id="456" w:name="_Ref456518000"/>
      <w:r>
        <w:rPr>
          <w:lang w:val="en-CA"/>
        </w:rPr>
        <w:t>DrillingDetails</w:t>
      </w:r>
      <w:bookmarkEnd w:id="456"/>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description of drilling methods and hole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AD44BE">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CA" w:eastAsia="en-CA"/>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76</w:t>
      </w:r>
      <w:r w:rsidR="00673E83">
        <w:rPr>
          <w:noProof/>
        </w:rPr>
        <w:fldChar w:fldCharType="end"/>
      </w:r>
      <w:r>
        <w:t>: Drilling details</w:t>
      </w:r>
    </w:p>
    <w:p w14:paraId="6B71DB12" w14:textId="0613483B" w:rsidR="0056286F" w:rsidRPr="008E5B1A" w:rsidRDefault="0056286F" w:rsidP="008E5B1A">
      <w:pPr>
        <w:pStyle w:val="Titre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drillingMethod:BoreholeDrillingMethodCode</w:t>
      </w:r>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Titre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Titre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Titre5"/>
        <w:rPr>
          <w:lang w:val="en-CA"/>
        </w:rPr>
      </w:pPr>
      <w:r>
        <w:rPr>
          <w:lang w:val="en-CA"/>
        </w:rPr>
        <w:t>intervalEnd</w:t>
      </w:r>
    </w:p>
    <w:p w14:paraId="7A22B259" w14:textId="50EF8895" w:rsidR="008B1DC6" w:rsidRDefault="0056286F" w:rsidP="00D20646">
      <w:pPr>
        <w:rPr>
          <w:lang w:val="en-CA"/>
        </w:rPr>
      </w:pPr>
      <w:bookmarkStart w:id="457" w:name="BKM_A12417ED_F0A6_4403_85AA_20F080BAB4D5"/>
      <w:bookmarkEnd w:id="457"/>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Titre5"/>
        <w:rPr>
          <w:lang w:val="en-CA"/>
        </w:rPr>
      </w:pPr>
      <w:r>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interval:GM_Object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1A26422A"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FA4FE3">
              <w:rPr>
                <w:rStyle w:val="reqtext"/>
                <w:lang w:val="en-CA"/>
              </w:rPr>
              <w:t xml:space="preserve">borehole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458" w:name="BKM_25F49F60_E3B5_4649_859A_CB23C16B4FDD"/>
      <w:bookmarkStart w:id="459" w:name="BKM_D18D7519_9180_4B84_84F3_D595F9367FF9"/>
      <w:bookmarkStart w:id="460" w:name="BKM_E2471C2A_7288_4681_B62D_57416C5AAFFF"/>
      <w:bookmarkStart w:id="461" w:name="BKM_C67677C2_A392_4DF9_BEE3_2543E744EE8A"/>
      <w:bookmarkEnd w:id="458"/>
      <w:bookmarkEnd w:id="459"/>
      <w:bookmarkEnd w:id="460"/>
      <w:bookmarkEnd w:id="461"/>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462" w:name="_Ref443827761"/>
      <w:r>
        <w:rPr>
          <w:lang w:val="en-CA"/>
        </w:rPr>
        <w:t>BoreholeInterval</w:t>
      </w:r>
      <w:bookmarkEnd w:id="462"/>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AD44BE">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CA" w:eastAsia="en-CA"/>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Titre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Titre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Titre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3410AD70" w:rsidR="00816874" w:rsidRPr="00D12552" w:rsidRDefault="00816874" w:rsidP="00B678D8">
            <w:pPr>
              <w:pStyle w:val="Tabletext10"/>
              <w:jc w:val="left"/>
              <w:rPr>
                <w:rStyle w:val="reqtext"/>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Titre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Titre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collectionIdentifier:ScopedName</w:t>
      </w:r>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Titre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Titre5"/>
        <w:rPr>
          <w:lang w:val="en-CA"/>
        </w:rPr>
      </w:pPr>
      <w:r>
        <w:rPr>
          <w:lang w:val="en-CA"/>
        </w:rPr>
        <w:t>s</w:t>
      </w:r>
      <w:r w:rsidRPr="00D970E9">
        <w:rPr>
          <w:lang w:val="en-CA"/>
        </w:rPr>
        <w:t>hape</w:t>
      </w:r>
    </w:p>
    <w:p w14:paraId="6AA856F7" w14:textId="10D0DBD4" w:rsidR="008152AF" w:rsidRDefault="008152AF">
      <w:pPr>
        <w:rPr>
          <w:lang w:val="en-CA"/>
        </w:rPr>
      </w:pPr>
      <w:r w:rsidRPr="008152AF">
        <w:rPr>
          <w:lang w:val="en-CA"/>
        </w:rPr>
        <w:t xml:space="preserve">The property </w:t>
      </w:r>
      <w:r w:rsidRPr="005603F4">
        <w:rPr>
          <w:rStyle w:val="Entity"/>
        </w:rPr>
        <w:t>shape:GM_Object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w:t>
      </w:r>
      <w:r w:rsidR="00680CF9">
        <w:rPr>
          <w:lang w:val="en-CA"/>
        </w:rPr>
        <w:t>the C</w:t>
      </w:r>
      <w:r w:rsidRPr="008152AF">
        <w:rPr>
          <w:lang w:val="en-CA"/>
        </w:rPr>
        <w:t>RS of the containing borehole.</w:t>
      </w:r>
    </w:p>
    <w:p w14:paraId="53B2BF35" w14:textId="63BE345A" w:rsidR="00B3403C" w:rsidRDefault="00B3403C" w:rsidP="00B3403C">
      <w:pPr>
        <w:rPr>
          <w:lang w:val="en-CA"/>
        </w:rPr>
      </w:pPr>
      <w:bookmarkStart w:id="463" w:name="BKM_73DD4A6D_1BCE_421F_B6B6_00A34E56B7BC"/>
      <w:bookmarkStart w:id="464" w:name="BKM_C7D17ABA_A07A_45C4_8096_F592A2DCBF59"/>
      <w:bookmarkStart w:id="465" w:name="BKM_7AC10AA1_3FE2_4E49_AD1F_C27423759ACA"/>
      <w:bookmarkStart w:id="466" w:name="BKM_E1DEAC71_7DFE_439E_9E4B_2C2A15DE8E14"/>
      <w:bookmarkStart w:id="467" w:name="BKM_DEBFAE1D_DC46_4CB5_8920_4391F9626B7A"/>
      <w:bookmarkStart w:id="468" w:name="BKM_EB3A6321_4939_429E_A4B6_C36556700F0A"/>
      <w:bookmarkEnd w:id="463"/>
      <w:bookmarkEnd w:id="464"/>
      <w:bookmarkEnd w:id="465"/>
      <w:bookmarkEnd w:id="466"/>
      <w:bookmarkEnd w:id="467"/>
      <w:bookmarkEnd w:id="468"/>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A1584BD" w:rsidR="00B3403C" w:rsidRPr="00D12552" w:rsidRDefault="00B3403C" w:rsidP="00B678D8">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 xml:space="preserve">the borehole </w:t>
            </w:r>
            <w:r w:rsidR="00B678D8">
              <w:rPr>
                <w:rStyle w:val="reqtext"/>
                <w:lang w:val="en-CA"/>
              </w:rPr>
              <w:t>geometry.</w:t>
            </w:r>
          </w:p>
        </w:tc>
      </w:tr>
    </w:tbl>
    <w:p w14:paraId="54E334C7" w14:textId="77777777" w:rsidR="00B3403C" w:rsidRDefault="00B3403C" w:rsidP="00B3403C"/>
    <w:p w14:paraId="2BF43C1C" w14:textId="167DCF58"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00680CF9">
        <w:t>[</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3CA3F3FD" w:rsidR="008023AC" w:rsidRDefault="008023AC" w:rsidP="00D20646">
      <w:pPr>
        <w:pStyle w:val="Lgende"/>
      </w:pPr>
      <w:r>
        <w:t xml:space="preserve">Figure </w:t>
      </w:r>
      <w:r>
        <w:fldChar w:fldCharType="begin"/>
      </w:r>
      <w:r>
        <w:instrText xml:space="preserve"> SEQ Figure \* ARABIC </w:instrText>
      </w:r>
      <w:r>
        <w:fldChar w:fldCharType="separate"/>
      </w:r>
      <w:r w:rsidR="00AD44BE">
        <w:rPr>
          <w:noProof/>
        </w:rPr>
        <w:t>78</w:t>
      </w:r>
      <w:r>
        <w:fldChar w:fldCharType="end"/>
      </w:r>
      <w:r>
        <w:t xml:space="preserve"> : Top part of Figure 2 </w:t>
      </w:r>
      <w:r w:rsidR="00680CF9">
        <w:t>from [</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p>
    <w:p w14:paraId="1E3D0C82" w14:textId="77777777" w:rsidR="00302FB5" w:rsidRDefault="00302FB5">
      <w:r>
        <w:t xml:space="preserve">Encoding of the first lithostratigraphic and magnetostratigraphic units showing how the collection identifiers group </w:t>
      </w:r>
      <w:r w:rsidRPr="00680CF9">
        <w:rPr>
          <w:rStyle w:val="Entity"/>
        </w:rPr>
        <w:t>BoreholeIntervals</w:t>
      </w:r>
      <w:r>
        <w:t xml:space="preserve">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AD44BE">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bookmarkStart w:id="469" w:name="_Ref456518173"/>
      <w:r>
        <w:rPr>
          <w:lang w:val="en-CA"/>
        </w:rPr>
        <w:t>BoreholeDetails</w:t>
      </w:r>
      <w:bookmarkEnd w:id="469"/>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D44BE">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CA" w:eastAsia="en-CA"/>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Titre5"/>
        <w:rPr>
          <w:lang w:val="en-CA"/>
        </w:rPr>
      </w:pPr>
      <w:r>
        <w:rPr>
          <w:lang w:val="en-CA"/>
        </w:rPr>
        <w:t>o</w:t>
      </w:r>
      <w:r w:rsidRPr="00D970E9">
        <w:rPr>
          <w:lang w:val="en-CA"/>
        </w:rPr>
        <w:t>perator</w:t>
      </w:r>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r w:rsidR="00195EBB" w:rsidRPr="005603F4">
        <w:rPr>
          <w:rStyle w:val="Entity"/>
        </w:rPr>
        <w:t>:CI_ResponsibleParty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470" w:name="BKM_DD9713AD_C742_4E77_9937_E79AF8E3F761"/>
      <w:bookmarkEnd w:id="470"/>
    </w:p>
    <w:p w14:paraId="703B9A0E" w14:textId="25E48FB4" w:rsidR="00195EBB" w:rsidRPr="000A04A2" w:rsidRDefault="00195EBB" w:rsidP="00D20646">
      <w:pPr>
        <w:pStyle w:val="Titre5"/>
        <w:rPr>
          <w:lang w:val="en-CA"/>
        </w:rPr>
      </w:pPr>
      <w:r>
        <w:rPr>
          <w:lang w:val="en-CA"/>
        </w:rPr>
        <w:t>d</w:t>
      </w:r>
      <w:r w:rsidRPr="00D970E9">
        <w:rPr>
          <w:lang w:val="en-CA"/>
        </w:rPr>
        <w:t>riller</w:t>
      </w:r>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r w:rsidRPr="005603F4">
        <w:rPr>
          <w:rStyle w:val="Entity"/>
        </w:rPr>
        <w:t>:CI_ResponsibleParty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Titre5"/>
        <w:rPr>
          <w:lang w:val="en-CA"/>
        </w:rPr>
      </w:pPr>
      <w:r w:rsidRPr="00195EBB">
        <w:rPr>
          <w:lang w:val="en-CA"/>
        </w:rPr>
        <w:t>dateOfDrilling</w:t>
      </w:r>
    </w:p>
    <w:p w14:paraId="6A51A312" w14:textId="27544B5C" w:rsidR="00195EBB" w:rsidRDefault="00195EBB" w:rsidP="00D20646">
      <w:pPr>
        <w:rPr>
          <w:lang w:val="en-CA"/>
        </w:rPr>
      </w:pPr>
      <w:r>
        <w:rPr>
          <w:lang w:val="en-CA"/>
        </w:rPr>
        <w:t xml:space="preserve">The property </w:t>
      </w:r>
      <w:r w:rsidRPr="005603F4">
        <w:rPr>
          <w:rStyle w:val="Entity"/>
        </w:rPr>
        <w:t>dateOfDrilling:TM_Period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Titre5"/>
        <w:rPr>
          <w:lang w:val="en-CA"/>
        </w:rPr>
      </w:pPr>
      <w:r w:rsidRPr="00195EBB">
        <w:rPr>
          <w:lang w:val="en-CA"/>
        </w:rPr>
        <w:lastRenderedPageBreak/>
        <w:t>startPoint</w:t>
      </w:r>
    </w:p>
    <w:p w14:paraId="2EE57EFF" w14:textId="40E676CA" w:rsidR="00195EBB" w:rsidRDefault="00195EBB" w:rsidP="00D20646">
      <w:pPr>
        <w:rPr>
          <w:lang w:val="en-CA"/>
        </w:rPr>
      </w:pPr>
      <w:r>
        <w:rPr>
          <w:lang w:val="en-CA"/>
        </w:rPr>
        <w:t xml:space="preserve">The property </w:t>
      </w:r>
      <w:r w:rsidRPr="005603F4">
        <w:rPr>
          <w:rStyle w:val="Entity"/>
        </w:rPr>
        <w:t>startPoint:BoreholeStartPointCode</w:t>
      </w:r>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Titre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inclinationType:BoreholeInclinationCode</w:t>
      </w:r>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r w:rsidRPr="0028745C">
        <w:rPr>
          <w:rStyle w:val="Entity"/>
        </w:rPr>
        <w:t>:CI_ResponsibleParty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Titre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purpose:BoreholePurposeCode</w:t>
      </w:r>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Titre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r w:rsidRPr="0028745C">
        <w:rPr>
          <w:rStyle w:val="Entity"/>
        </w:rPr>
        <w:t>:CI_ResponsibleParty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Titre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471" w:name="BKM_138D3390_B811_48AF_8A06_0C7EE945A325"/>
      <w:bookmarkStart w:id="472" w:name="BKM_7C64B668_6255_4F21_934B_ED8983B04D0C"/>
      <w:bookmarkStart w:id="473" w:name="BKM_0C4AECF7_73FF_44BA_9AA0_74A2155E1FB1"/>
      <w:bookmarkStart w:id="474" w:name="BKM_405E5965_47DE_4F32_A8CF_BBB50354D56F"/>
      <w:bookmarkStart w:id="475" w:name="BKM_8793A391_7A4C_4EEB_B8CF_F9D3F0D2716E"/>
      <w:bookmarkStart w:id="476" w:name="BKM_3186C02E_BB7D_4207_BBD4_E76B02D0C894"/>
      <w:bookmarkStart w:id="477" w:name="BKM_88BD49B2_8659_4CF8_BF4A_6EB59EB7D01A"/>
      <w:bookmarkStart w:id="478" w:name="BKM_EDF197A9_47A0_4D71_AC33_859957294ED6"/>
      <w:bookmarkStart w:id="479" w:name="BKM_F8F0AC0D_621F_42A5_92B3_5F5CC6F39AD8"/>
      <w:bookmarkEnd w:id="471"/>
      <w:bookmarkEnd w:id="472"/>
      <w:bookmarkEnd w:id="473"/>
      <w:bookmarkEnd w:id="474"/>
      <w:bookmarkEnd w:id="475"/>
      <w:bookmarkEnd w:id="476"/>
      <w:bookmarkEnd w:id="477"/>
      <w:bookmarkEnd w:id="478"/>
      <w:bookmarkEnd w:id="479"/>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CA" w:eastAsia="en-CA"/>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GM:GFI_</w:t>
      </w:r>
      <w:r w:rsidRPr="0028745C">
        <w:rPr>
          <w:rStyle w:val="Entity"/>
        </w:rPr>
        <w:t>Feature</w:t>
      </w:r>
      <w:r w:rsidRPr="007C69FE">
        <w:rPr>
          <w:lang w:val="en-CA"/>
        </w:rPr>
        <w:t xml:space="preserve">.  </w:t>
      </w:r>
    </w:p>
    <w:p w14:paraId="5AB90865" w14:textId="0F642E34" w:rsidR="0071071E" w:rsidRPr="0071071E" w:rsidRDefault="0071071E" w:rsidP="000A04A2">
      <w:pPr>
        <w:pStyle w:val="Titre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2FA7211F" w:rsidR="00F8603E" w:rsidRPr="00D12552" w:rsidRDefault="00F8603E" w:rsidP="00B678D8">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elevation:DirectPosition</w:t>
      </w:r>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73100351" w:rsidR="001111B0" w:rsidRPr="00D12552" w:rsidRDefault="001111B0" w:rsidP="001111B0">
            <w:pPr>
              <w:pStyle w:val="Tabletext10"/>
              <w:jc w:val="left"/>
              <w:rPr>
                <w:rStyle w:val="reqtext"/>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 xml:space="preserve">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AD44BE">
        <w:t xml:space="preserve">Table </w:t>
      </w:r>
      <w:r w:rsidR="00AD44BE">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480" w:name="_Ref433007016"/>
      <w:r>
        <w:t xml:space="preserve">Table </w:t>
      </w:r>
      <w:r w:rsidR="00415E41">
        <w:fldChar w:fldCharType="begin"/>
      </w:r>
      <w:r w:rsidR="00415E41">
        <w:instrText xml:space="preserve"> SEQ Table \* ARABIC </w:instrText>
      </w:r>
      <w:r w:rsidR="00415E41">
        <w:fldChar w:fldCharType="separate"/>
      </w:r>
      <w:r w:rsidR="00AD44BE">
        <w:rPr>
          <w:noProof/>
        </w:rPr>
        <w:t>7</w:t>
      </w:r>
      <w:r w:rsidR="00415E41">
        <w:fldChar w:fldCharType="end"/>
      </w:r>
      <w:bookmarkEnd w:id="480"/>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Paragraphedeliste"/>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Paragraphedeliste"/>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481" w:name="_Toc458154239"/>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481"/>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B678D8"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B678D8" w:rsidRDefault="00D35608" w:rsidP="00B61014">
            <w:pPr>
              <w:keepNext/>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Requirements Class</w:t>
            </w:r>
          </w:p>
        </w:tc>
      </w:tr>
      <w:tr w:rsidR="00D35608" w:rsidRPr="00B678D8"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Style w:val="requri"/>
                <w:rFonts w:asciiTheme="minorHAnsi" w:hAnsiTheme="minorHAnsi"/>
                <w:sz w:val="20"/>
                <w:szCs w:val="20"/>
                <w:lang w:val="en-CA"/>
              </w:rPr>
              <w:t>/req/gsml4-lab-analysis</w:t>
            </w:r>
          </w:p>
        </w:tc>
      </w:tr>
      <w:tr w:rsidR="00D35608" w:rsidRPr="00B678D8"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B678D8" w:rsidRDefault="005E33CD" w:rsidP="00501FA1">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 xml:space="preserve">Encoding </w:t>
            </w:r>
          </w:p>
        </w:tc>
      </w:tr>
      <w:tr w:rsidR="006C4C24" w:rsidRPr="00B678D8"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/req/gsml4-core</w:t>
            </w:r>
          </w:p>
        </w:tc>
      </w:tr>
      <w:tr w:rsidR="006C4C24" w:rsidRPr="00B678D8"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19103 Conceptual Model Language</w:t>
            </w:r>
          </w:p>
        </w:tc>
      </w:tr>
      <w:tr w:rsidR="006C4C24" w:rsidRPr="00B678D8"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19107 Spatial Schema</w:t>
            </w:r>
          </w:p>
        </w:tc>
      </w:tr>
      <w:tr w:rsidR="006C4C24" w:rsidRPr="00B678D8"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ISO-19156 Observation and Measurement (OGC Topic 20)</w:t>
            </w:r>
          </w:p>
        </w:tc>
      </w:tr>
      <w:tr w:rsidR="006C4C24" w:rsidRPr="00B678D8"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SWE Common 2.0 08-094r1 Clause 7</w:t>
            </w:r>
          </w:p>
        </w:tc>
      </w:tr>
      <w:tr w:rsidR="006C4C24" w:rsidRPr="00B678D8"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19108 Temporal Schema</w:t>
            </w:r>
          </w:p>
        </w:tc>
      </w:tr>
      <w:tr w:rsidR="006C4C24" w:rsidRPr="00B678D8"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19115-3 Citation</w:t>
            </w:r>
          </w:p>
        </w:tc>
      </w:tr>
      <w:tr w:rsidR="00D35608" w:rsidRPr="00B678D8"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Pr="00B678D8" w:rsidRDefault="006C4C24" w:rsidP="00B61014">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b/>
                <w:sz w:val="20"/>
                <w:szCs w:val="20"/>
                <w:lang w:val="en-CA"/>
              </w:rPr>
              <w:t>/req/gsml4-lab-analysis/sampledFeature</w:t>
            </w:r>
          </w:p>
          <w:p w14:paraId="356BFF1D" w14:textId="0C1A40A9" w:rsidR="00D35608" w:rsidRPr="00B678D8" w:rsidRDefault="006C4C24" w:rsidP="00B61014">
            <w:pPr>
              <w:spacing w:before="100" w:beforeAutospacing="1" w:after="100" w:afterAutospacing="1" w:line="230" w:lineRule="atLeast"/>
              <w:rPr>
                <w:rFonts w:asciiTheme="minorHAnsi" w:eastAsia="MS Mincho" w:hAnsiTheme="minorHAnsi"/>
                <w:sz w:val="20"/>
                <w:szCs w:val="20"/>
                <w:lang w:val="en-CA"/>
              </w:rPr>
            </w:pPr>
            <w:r w:rsidRPr="00B678D8">
              <w:rPr>
                <w:rFonts w:asciiTheme="minorHAnsi" w:eastAsia="MS Mincho" w:hAnsiTheme="minorHAnsi"/>
                <w:sz w:val="20"/>
                <w:szCs w:val="20"/>
                <w:lang w:val="en-CA"/>
              </w:rPr>
              <w:t>OM::SF_SamplingFeature::sampledFeature SHALL not be an instance of OM::SF_SamplingFeature.</w:t>
            </w:r>
          </w:p>
        </w:tc>
      </w:tr>
      <w:tr w:rsidR="00D35608" w:rsidRPr="00B678D8"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Style w:val="requri"/>
                <w:rFonts w:asciiTheme="minorHAnsi" w:hAnsiTheme="minorHAnsi"/>
                <w:lang w:val="en-CA"/>
              </w:rPr>
              <w:t>/req/gsml4-lab-analysis/accuracy-measure</w:t>
            </w:r>
            <w:r w:rsidRPr="00B678D8">
              <w:rPr>
                <w:rFonts w:asciiTheme="minorHAnsi" w:eastAsia="MS Mincho" w:hAnsiTheme="minorHAnsi"/>
                <w:sz w:val="20"/>
                <w:szCs w:val="20"/>
                <w:lang w:val="en-CA"/>
              </w:rPr>
              <w:t xml:space="preserve"> </w:t>
            </w:r>
          </w:p>
          <w:p w14:paraId="6D2D79DD" w14:textId="79849B0B" w:rsidR="00D35608" w:rsidRPr="00B678D8" w:rsidRDefault="006C4C24" w:rsidP="00B678D8">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sz w:val="20"/>
                <w:szCs w:val="20"/>
                <w:lang w:val="en-CA"/>
              </w:rPr>
              <w:t xml:space="preserve">For analytical error and detection limits, both DQ_QuantitativeAttributeAccuracy::nameOfMeasure and DQ_QuantitativeAttributeAccuracy::result SHALL </w:t>
            </w:r>
            <w:r w:rsidR="00B678D8" w:rsidRPr="00B678D8">
              <w:rPr>
                <w:rFonts w:asciiTheme="minorHAnsi" w:eastAsia="MS Mincho" w:hAnsiTheme="minorHAnsi"/>
                <w:sz w:val="20"/>
                <w:szCs w:val="20"/>
                <w:lang w:val="en-CA"/>
              </w:rPr>
              <w:t>NOT be null</w:t>
            </w:r>
            <w:r w:rsidRPr="00B678D8">
              <w:rPr>
                <w:rFonts w:asciiTheme="minorHAnsi" w:eastAsia="MS Mincho" w:hAnsiTheme="minorHAnsi"/>
                <w:sz w:val="20"/>
                <w:szCs w:val="20"/>
                <w:lang w:val="en-CA"/>
              </w:rPr>
              <w:t>.</w:t>
            </w:r>
          </w:p>
        </w:tc>
      </w:tr>
      <w:tr w:rsidR="006C4C24" w:rsidRPr="00B678D8"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/req/gsml4-lab-analysis/accuracy-vocabulary</w:t>
            </w:r>
          </w:p>
          <w:p w14:paraId="574F46A9" w14:textId="6E785C00" w:rsidR="006C4C24" w:rsidRPr="00B678D8" w:rsidRDefault="00B678D8" w:rsidP="00B61014">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The value of DQ_Element.nameOfMeasure SHOULD be a term from a controlled vocabulary.</w:t>
            </w:r>
          </w:p>
        </w:tc>
      </w:tr>
      <w:tr w:rsidR="006C4C24" w:rsidRPr="00B678D8"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B678D8" w:rsidRDefault="006521AB"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/req/gsml4-lab-analysis/image-url</w:t>
            </w:r>
          </w:p>
          <w:p w14:paraId="6B6A4FDE" w14:textId="6D0ED26F"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identifier of the image </w:t>
            </w:r>
            <w:r w:rsidR="006521AB" w:rsidRPr="00B678D8">
              <w:rPr>
                <w:rStyle w:val="reqtext"/>
                <w:rFonts w:asciiTheme="minorHAnsi" w:hAnsiTheme="minorHAnsi"/>
                <w:lang w:val="en-CA"/>
              </w:rPr>
              <w:t>should</w:t>
            </w:r>
            <w:r w:rsidRPr="00B678D8">
              <w:rPr>
                <w:rStyle w:val="reqtext"/>
                <w:rFonts w:asciiTheme="minorHAnsi" w:hAnsiTheme="minorHAnsi"/>
                <w:lang w:val="en-CA"/>
              </w:rPr>
              <w:t xml:space="preserve"> be a HTTP URI referring to a representation of the image.</w:t>
            </w:r>
          </w:p>
        </w:tc>
      </w:tr>
      <w:tr w:rsidR="006C4C24" w:rsidRPr="00B678D8"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/req/gsml4-lab-analysis/image-process</w:t>
            </w:r>
          </w:p>
          <w:p w14:paraId="27F0C381" w14:textId="001F2AB8"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image </w:t>
            </w:r>
            <w:r w:rsidR="00B678D8">
              <w:rPr>
                <w:rStyle w:val="reqtext"/>
                <w:rFonts w:asciiTheme="minorHAnsi" w:hAnsiTheme="minorHAnsi"/>
                <w:lang w:val="en-CA"/>
              </w:rPr>
              <w:t xml:space="preserve">om:procedure </w:t>
            </w:r>
            <w:r w:rsidRPr="00B678D8">
              <w:rPr>
                <w:rStyle w:val="reqtext"/>
                <w:rFonts w:asciiTheme="minorHAnsi" w:hAnsiTheme="minorHAnsi"/>
                <w:lang w:val="en-CA"/>
              </w:rPr>
              <w:t>SHOULD make reference to a camera.</w:t>
            </w:r>
          </w:p>
        </w:tc>
      </w:tr>
      <w:tr w:rsidR="006C4C24" w:rsidRPr="00B678D8"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/req/gsml4-lab-analysis/outcrop-pattern</w:t>
            </w:r>
          </w:p>
          <w:p w14:paraId="4C5D748A" w14:textId="356E6A77" w:rsidR="006C4C24" w:rsidRPr="00B678D8" w:rsidRDefault="006C4C24" w:rsidP="006521AB">
            <w:pPr>
              <w:spacing w:before="100" w:beforeAutospacing="1" w:after="100" w:afterAutospacing="1" w:line="230" w:lineRule="atLeast"/>
              <w:jc w:val="both"/>
              <w:rPr>
                <w:rStyle w:val="requri"/>
                <w:rFonts w:asciiTheme="minorHAnsi" w:hAnsiTheme="minorHAnsi"/>
              </w:rPr>
            </w:pPr>
            <w:r w:rsidRPr="00B678D8">
              <w:rPr>
                <w:rStyle w:val="reqtext"/>
                <w:rFonts w:asciiTheme="minorHAnsi" w:hAnsiTheme="minorHAnsi"/>
                <w:lang w:val="en-CA"/>
              </w:rPr>
              <w:t xml:space="preserve">Observations at outcrop SHOULD be encoded using the pattern described at clause </w:t>
            </w:r>
            <w:r w:rsidR="006521AB" w:rsidRPr="00B678D8">
              <w:rPr>
                <w:rStyle w:val="reqtext"/>
                <w:rFonts w:asciiTheme="minorHAnsi" w:hAnsiTheme="minorHAnsi"/>
                <w:lang w:val="en-CA"/>
              </w:rPr>
              <w:fldChar w:fldCharType="begin"/>
            </w:r>
            <w:r w:rsidR="006521AB" w:rsidRPr="00B678D8">
              <w:rPr>
                <w:rStyle w:val="reqtext"/>
                <w:rFonts w:asciiTheme="minorHAnsi" w:hAnsiTheme="minorHAnsi"/>
                <w:lang w:val="en-CA"/>
              </w:rPr>
              <w:instrText xml:space="preserve"> REF _Ref433015177 \r \h </w:instrText>
            </w:r>
            <w:r w:rsidR="00B678D8">
              <w:rPr>
                <w:rStyle w:val="reqtext"/>
                <w:rFonts w:asciiTheme="minorHAnsi" w:hAnsiTheme="minorHAnsi"/>
                <w:lang w:val="en-CA"/>
              </w:rPr>
              <w:instrText xml:space="preserve"> \* MERGEFORMAT </w:instrText>
            </w:r>
            <w:r w:rsidR="006521AB" w:rsidRPr="00B678D8">
              <w:rPr>
                <w:rStyle w:val="reqtext"/>
                <w:rFonts w:asciiTheme="minorHAnsi" w:hAnsiTheme="minorHAnsi"/>
                <w:lang w:val="en-CA"/>
              </w:rPr>
            </w:r>
            <w:r w:rsidR="006521AB" w:rsidRPr="00B678D8">
              <w:rPr>
                <w:rStyle w:val="reqtext"/>
                <w:rFonts w:asciiTheme="minorHAnsi" w:hAnsiTheme="minorHAnsi"/>
                <w:lang w:val="en-CA"/>
              </w:rPr>
              <w:fldChar w:fldCharType="separate"/>
            </w:r>
            <w:r w:rsidR="00AD44BE">
              <w:rPr>
                <w:rStyle w:val="reqtext"/>
                <w:rFonts w:asciiTheme="minorHAnsi" w:hAnsiTheme="minorHAnsi"/>
                <w:lang w:val="en-CA"/>
              </w:rPr>
              <w:t>8.8.5</w:t>
            </w:r>
            <w:r w:rsidR="006521AB" w:rsidRPr="00B678D8">
              <w:rPr>
                <w:rStyle w:val="reqtext"/>
                <w:rFonts w:asciiTheme="minorHAnsi" w:hAnsiTheme="minorHAnsi"/>
                <w:lang w:val="en-CA"/>
              </w:rPr>
              <w:fldChar w:fldCharType="end"/>
            </w:r>
          </w:p>
        </w:tc>
      </w:tr>
    </w:tbl>
    <w:p w14:paraId="2114736E" w14:textId="77777777" w:rsidR="00D35608" w:rsidRDefault="00D35608" w:rsidP="00CD7325">
      <w:pPr>
        <w:rPr>
          <w:lang w:val="en-CA"/>
        </w:rPr>
      </w:pPr>
    </w:p>
    <w:p w14:paraId="7E1A0401" w14:textId="65EDF44F"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680CF9">
        <w:rPr>
          <w:lang w:val="en-CA"/>
        </w:rPr>
        <w:t>[</w:t>
      </w:r>
      <w:r w:rsidR="00680CF9">
        <w:rPr>
          <w:lang w:val="en-CA"/>
        </w:rPr>
        <w:fldChar w:fldCharType="begin"/>
      </w:r>
      <w:r w:rsidR="00680CF9">
        <w:rPr>
          <w:lang w:val="en-CA"/>
        </w:rPr>
        <w:instrText xml:space="preserve"> REF _Ref458067225 \n \h </w:instrText>
      </w:r>
      <w:r w:rsidR="00680CF9">
        <w:rPr>
          <w:lang w:val="en-CA"/>
        </w:rPr>
      </w:r>
      <w:r w:rsidR="00680CF9">
        <w:rPr>
          <w:lang w:val="en-CA"/>
        </w:rPr>
        <w:fldChar w:fldCharType="separate"/>
      </w:r>
      <w:r w:rsidR="00AD44BE">
        <w:rPr>
          <w:lang w:val="en-CA"/>
        </w:rPr>
        <w:t>21</w:t>
      </w:r>
      <w:r w:rsidR="00680CF9">
        <w:rPr>
          <w:lang w:val="en-CA"/>
        </w:rPr>
        <w:fldChar w:fldCharType="end"/>
      </w:r>
      <w:r w:rsidR="00680CF9">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CA" w:eastAsia="en-CA"/>
        </w:rPr>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482" w:name="_Toc458154240"/>
      <w:r>
        <w:rPr>
          <w:lang w:val="en-CA"/>
        </w:rPr>
        <w:lastRenderedPageBreak/>
        <w:t>Laboratory Analysis</w:t>
      </w:r>
      <w:bookmarkEnd w:id="482"/>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r w:rsidR="0084053A" w:rsidRPr="0028745C">
              <w:rPr>
                <w:rStyle w:val="Entity"/>
              </w:rPr>
              <w:t>SF_SamplingFeature::sampledFeature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r w:rsidR="0084053A" w:rsidRPr="0028745C">
        <w:rPr>
          <w:rStyle w:val="Entity"/>
        </w:rPr>
        <w:t>OM_Observation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om:resultQuality</w:t>
      </w:r>
      <w:r>
        <w:t xml:space="preserve">.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AD44BE">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961"/>
      </w:tblGrid>
      <w:tr w:rsidR="0084053A" w:rsidRPr="00D12552" w14:paraId="1F63D3ED" w14:textId="77777777" w:rsidTr="00680CF9">
        <w:trPr>
          <w:cantSplit/>
        </w:trPr>
        <w:tc>
          <w:tcPr>
            <w:tcW w:w="3936"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961" w:type="dxa"/>
            <w:tcBorders>
              <w:left w:val="nil"/>
            </w:tcBorders>
            <w:shd w:val="clear" w:color="auto" w:fill="auto"/>
          </w:tcPr>
          <w:p w14:paraId="3C623A50" w14:textId="22500FA2" w:rsidR="0084053A" w:rsidRPr="00D12552" w:rsidRDefault="0084053A" w:rsidP="00B678D8">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w:t>
            </w:r>
            <w:r w:rsidR="00B678D8">
              <w:rPr>
                <w:rStyle w:val="reqtext"/>
                <w:lang w:val="en-CA"/>
              </w:rPr>
              <w:t>NOT be null.</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71DAA9DE" w:rsidR="0084053A" w:rsidRPr="00D12552" w:rsidRDefault="00B678D8" w:rsidP="00B678D8">
            <w:pPr>
              <w:pStyle w:val="Tabletext10"/>
              <w:jc w:val="left"/>
              <w:rPr>
                <w:rStyle w:val="reqtext"/>
                <w:lang w:val="en-CA"/>
              </w:rPr>
            </w:pPr>
            <w:r>
              <w:rPr>
                <w:rStyle w:val="reqtext"/>
                <w:lang w:val="en-CA"/>
              </w:rPr>
              <w:t xml:space="preserve">The value of </w:t>
            </w:r>
            <w:r w:rsidRPr="00B678D8">
              <w:rPr>
                <w:rStyle w:val="Entity"/>
              </w:rPr>
              <w:t>DQ_Element.</w:t>
            </w:r>
            <w:r w:rsidR="0084053A" w:rsidRPr="00B678D8">
              <w:rPr>
                <w:rStyle w:val="Entity"/>
              </w:rPr>
              <w:t>nameOfMeasure</w:t>
            </w:r>
            <w:r w:rsidR="0084053A" w:rsidRPr="0084053A">
              <w:rPr>
                <w:rStyle w:val="reqtext"/>
                <w:lang w:val="en-CA"/>
              </w:rPr>
              <w:t xml:space="preserve"> </w:t>
            </w:r>
            <w:r w:rsidR="0084053A">
              <w:rPr>
                <w:rStyle w:val="reqtext"/>
                <w:lang w:val="en-CA"/>
              </w:rPr>
              <w:t>SHOULD</w:t>
            </w:r>
            <w:r w:rsidR="0084053A"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CA" w:eastAsia="en-CA"/>
        </w:rPr>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CA" w:eastAsia="en-CA"/>
        </w:rPr>
        <w:lastRenderedPageBreak/>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Titre5"/>
      </w:pPr>
      <w:r>
        <w:t>t</w:t>
      </w:r>
      <w:r w:rsidRPr="00733724">
        <w:t>ype</w:t>
      </w:r>
    </w:p>
    <w:p w14:paraId="71D50A4C" w14:textId="22C8CEF0" w:rsidR="00733724" w:rsidRPr="00733724" w:rsidRDefault="00733724" w:rsidP="00D20646">
      <w:r>
        <w:t xml:space="preserve">The property </w:t>
      </w:r>
      <w:r w:rsidRPr="0028745C">
        <w:rPr>
          <w:rStyle w:val="Entity"/>
        </w:rPr>
        <w:t>type:Instrumen</w:t>
      </w:r>
      <w:r w:rsidR="00440B00" w:rsidRPr="0028745C">
        <w:rPr>
          <w:rStyle w:val="Entity"/>
        </w:rPr>
        <w:t>tTypeTerm</w:t>
      </w:r>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Titre5"/>
        <w:rPr>
          <w:lang w:val="en-CA"/>
        </w:rPr>
      </w:pPr>
      <w:bookmarkStart w:id="483" w:name="BKM_4320F660_2F6E_4F45_98F8_50B996AF05CA"/>
      <w:bookmarkEnd w:id="483"/>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r w:rsidR="00253146" w:rsidRPr="0028745C">
        <w:rPr>
          <w:rStyle w:val="Entity"/>
        </w:rPr>
        <w:t>:Primitive::CharacterString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Titre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r w:rsidR="00253146" w:rsidRPr="0028745C">
        <w:rPr>
          <w:rStyle w:val="Entity"/>
        </w:rPr>
        <w:t>:Primitive::CharacterString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Titre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Titre5"/>
        <w:rPr>
          <w:lang w:val="en-CA"/>
        </w:rPr>
      </w:pPr>
      <w:r>
        <w:rPr>
          <w:lang w:val="en-CA"/>
        </w:rPr>
        <w:t>location</w:t>
      </w:r>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r w:rsidRPr="0028745C">
        <w:rPr>
          <w:rStyle w:val="Entity"/>
        </w:rPr>
        <w:t>:Responsibility</w:t>
      </w:r>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Titre5"/>
        <w:rPr>
          <w:lang w:val="en-CA"/>
        </w:rPr>
      </w:pPr>
      <w:r w:rsidRPr="00D970E9">
        <w:rPr>
          <w:lang w:val="en-CA"/>
        </w:rPr>
        <w:t>usedIn</w:t>
      </w:r>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84" w:name="BKM_C47BB20E_AB3E_41B0_BEAF_8545314C826D"/>
      <w:bookmarkStart w:id="485" w:name="BKM_5A9940B3_320D_4C85_8B41_0199FF52327B"/>
      <w:bookmarkStart w:id="486" w:name="BKM_692BBE92_2CD8_471D_9014_13E6919FFDA7"/>
      <w:bookmarkStart w:id="487" w:name="BKM_E14379F1_C7A7_42A6_B412_F1E01671E46F"/>
      <w:bookmarkStart w:id="488" w:name="BKM_40997390_B407_46AF_928A_15F7B52273ED"/>
      <w:bookmarkEnd w:id="484"/>
      <w:bookmarkEnd w:id="485"/>
      <w:bookmarkEnd w:id="486"/>
      <w:bookmarkEnd w:id="487"/>
      <w:bookmarkEnd w:id="488"/>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CA" w:eastAsia="en-CA"/>
        </w:rPr>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Titre5"/>
        <w:rPr>
          <w:lang w:val="en-CA"/>
        </w:rPr>
      </w:pPr>
      <w:bookmarkStart w:id="489" w:name="BKM_BF1C223A_F0A6_4FC2_9EEF_88DC486F7DB4"/>
      <w:bookmarkEnd w:id="489"/>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Titre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r w:rsidRPr="0028745C">
        <w:rPr>
          <w:rStyle w:val="Entity"/>
        </w:rPr>
        <w:t>:CI_Responsability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Titre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lastRenderedPageBreak/>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Titre5"/>
        <w:rPr>
          <w:lang w:val="en-CA"/>
        </w:rPr>
      </w:pPr>
      <w:r>
        <w:rPr>
          <w:lang w:val="en-CA"/>
        </w:rPr>
        <w:t>i</w:t>
      </w:r>
      <w:r w:rsidRPr="00B17686">
        <w:rPr>
          <w:lang w:val="en-CA"/>
        </w:rPr>
        <w:t>nstrument</w:t>
      </w:r>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Titre5"/>
        <w:rPr>
          <w:lang w:val="en-CA"/>
        </w:rPr>
      </w:pPr>
      <w:r w:rsidRPr="00B17686">
        <w:rPr>
          <w:lang w:val="en-CA"/>
        </w:rPr>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490" w:name="BKM_FCC3B9BB_23CF_4B5C_A83B_A898D191B651"/>
      <w:bookmarkStart w:id="491" w:name="BKM_D9B59F94_645D_4A43_B06F_F3308DA82998"/>
      <w:bookmarkStart w:id="492" w:name="BKM_963C6EE0_1269_4609_B11A_C2CBF9678C56"/>
      <w:bookmarkEnd w:id="490"/>
      <w:bookmarkEnd w:id="491"/>
      <w:bookmarkEnd w:id="492"/>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CA" w:eastAsia="en-CA"/>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Titre5"/>
      </w:pPr>
      <w:r>
        <w:t>m</w:t>
      </w:r>
      <w:r w:rsidR="0026586A" w:rsidRPr="0026586A">
        <w:t>ethod</w:t>
      </w:r>
    </w:p>
    <w:p w14:paraId="24472439" w14:textId="5A61D41A" w:rsidR="0026586A" w:rsidRDefault="0026586A" w:rsidP="00D20646">
      <w:r>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Titre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Titre5"/>
        <w:rPr>
          <w:lang w:val="en-CA"/>
        </w:rPr>
      </w:pPr>
      <w:r>
        <w:rPr>
          <w:lang w:val="en-CA"/>
        </w:rPr>
        <w:t>computation</w:t>
      </w:r>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r w:rsidRPr="0028745C">
        <w:rPr>
          <w:rStyle w:val="Entity"/>
        </w:rPr>
        <w:t>:ProcessStep</w:t>
      </w:r>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lastRenderedPageBreak/>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CA" w:eastAsia="en-CA"/>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88</w:t>
      </w:r>
      <w:r w:rsidR="00673E83">
        <w:rPr>
          <w:noProof/>
        </w:rPr>
        <w:fldChar w:fldCharType="end"/>
      </w:r>
      <w:r>
        <w:t xml:space="preserve"> : Analytical method</w:t>
      </w:r>
    </w:p>
    <w:p w14:paraId="6A155205" w14:textId="1EC62730" w:rsidR="0026586A" w:rsidRPr="0026586A" w:rsidRDefault="0026586A" w:rsidP="00440B00">
      <w:pPr>
        <w:pStyle w:val="Titre5"/>
      </w:pPr>
      <w:r w:rsidRPr="0026586A">
        <w:t>methodName</w:t>
      </w:r>
    </w:p>
    <w:p w14:paraId="6E96A960" w14:textId="771C4213" w:rsidR="0026586A" w:rsidRDefault="0026586A" w:rsidP="00E966AA">
      <w:r>
        <w:t xml:space="preserve">The property </w:t>
      </w:r>
      <w:r w:rsidRPr="0028745C">
        <w:rPr>
          <w:rStyle w:val="Entity"/>
        </w:rPr>
        <w:t>methodName:AnalyticalMethodTerm</w:t>
      </w:r>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r>
        <w:t>c</w:t>
      </w:r>
      <w:r w:rsidRPr="0026586A">
        <w:t>itation</w:t>
      </w:r>
    </w:p>
    <w:p w14:paraId="096255E1" w14:textId="3DC05FEC" w:rsidR="0026586A" w:rsidRDefault="0026586A" w:rsidP="00E966AA">
      <w:r>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r w:rsidRPr="0028745C">
        <w:rPr>
          <w:rStyle w:val="Entity"/>
        </w:rPr>
        <w:t>:CI_Citation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493" w:name="BKM_79050478_59B4_46CF_B3EE_2B3B979B34B2"/>
      <w:bookmarkStart w:id="494" w:name="BKM_49851DB0_5102_456A_B25E_E5E16C13E2EB"/>
      <w:bookmarkStart w:id="495" w:name="BKM_B16CD918_4034_47F7_9393_204D6BE54C10"/>
      <w:bookmarkEnd w:id="493"/>
      <w:bookmarkEnd w:id="494"/>
      <w:bookmarkEnd w:id="495"/>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CA" w:eastAsia="en-CA"/>
        </w:rPr>
        <w:lastRenderedPageBreak/>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007D61F0" w:rsidR="00F67178" w:rsidRPr="00D12552" w:rsidRDefault="00B678D8" w:rsidP="006A7DD0">
            <w:pPr>
              <w:pStyle w:val="Tabletext10"/>
              <w:jc w:val="left"/>
              <w:rPr>
                <w:rStyle w:val="reqtext"/>
                <w:lang w:val="en-CA"/>
              </w:rPr>
            </w:pPr>
            <w:r w:rsidRPr="00B678D8">
              <w:rPr>
                <w:rStyle w:val="reqtext"/>
                <w:lang w:val="en-CA"/>
              </w:rPr>
              <w:t>The image om:procedure SHOULD make reference to a camera.</w:t>
            </w:r>
          </w:p>
        </w:tc>
      </w:tr>
    </w:tbl>
    <w:p w14:paraId="4E3BBE51" w14:textId="77777777" w:rsidR="00F67178" w:rsidRDefault="00F67178" w:rsidP="00E966AA"/>
    <w:p w14:paraId="55CB641E" w14:textId="2772C4A8" w:rsidR="007F7DE0" w:rsidRDefault="007F7DE0" w:rsidP="007F7DE0">
      <w:pPr>
        <w:pStyle w:val="Titre3"/>
      </w:pPr>
      <w:bookmarkStart w:id="496" w:name="_Toc458154241"/>
      <w:r>
        <w:t>Geochronology</w:t>
      </w:r>
      <w:bookmarkEnd w:id="496"/>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Paragraphedeliste"/>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Paragraphedeliste"/>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Paragraphedeliste"/>
        <w:numPr>
          <w:ilvl w:val="0"/>
          <w:numId w:val="16"/>
        </w:numPr>
      </w:pPr>
      <w:r>
        <w:t xml:space="preserve">and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CA" w:eastAsia="en-CA"/>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497" w:name="BKM_A1B6B909_67BC_419F_AEF9_8696BB63F29E"/>
      <w:bookmarkEnd w:id="497"/>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CA" w:eastAsia="en-CA"/>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AD44BE">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Titre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Paragraphedeliste"/>
        <w:numPr>
          <w:ilvl w:val="0"/>
          <w:numId w:val="32"/>
        </w:numPr>
        <w:rPr>
          <w:lang w:val="en-CA"/>
        </w:rPr>
      </w:pPr>
      <w:r w:rsidRPr="006521AB">
        <w:rPr>
          <w:lang w:val="en-CA"/>
        </w:rPr>
        <w:t xml:space="preserve">Event age = 350 Ma +/- 3 Ma. </w:t>
      </w:r>
    </w:p>
    <w:p w14:paraId="445C06A4" w14:textId="77777777" w:rsidR="006521AB" w:rsidRDefault="00F701C7" w:rsidP="00C44904">
      <w:pPr>
        <w:pStyle w:val="Paragraphedeliste"/>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Paragraphedeliste"/>
        <w:numPr>
          <w:ilvl w:val="0"/>
          <w:numId w:val="32"/>
        </w:numPr>
        <w:rPr>
          <w:lang w:val="en-CA"/>
        </w:rPr>
      </w:pPr>
      <w:r w:rsidRPr="006521AB">
        <w:rPr>
          <w:lang w:val="en-CA"/>
        </w:rPr>
        <w:t>Event environment = plutonic, marine.</w:t>
      </w:r>
    </w:p>
    <w:p w14:paraId="1CC835DE" w14:textId="1751BA1F" w:rsidR="007F7DE0" w:rsidRDefault="00F701C7" w:rsidP="00D20646">
      <w:pPr>
        <w:pStyle w:val="Titre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isotopicEvent:IsotopicEventType</w:t>
      </w:r>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Titre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isotopicSystem:IsotopicSystemName</w:t>
      </w:r>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Titre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r w:rsidR="00284E39" w:rsidRPr="00A0556F">
        <w:rPr>
          <w:rStyle w:val="Entity"/>
        </w:rPr>
        <w:t>StatisticalMethodTerm</w:t>
      </w:r>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Titre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r w:rsidRPr="00A0556F">
        <w:rPr>
          <w:rStyle w:val="Entity"/>
        </w:rPr>
        <w:t>:CI_Responsability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Titre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r w:rsidRPr="00A0556F">
        <w:rPr>
          <w:rStyle w:val="Entity"/>
        </w:rPr>
        <w:t>:CI_Citation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Titre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r w:rsidR="00A0556F">
        <w:rPr>
          <w:rStyle w:val="Entity"/>
        </w:rPr>
        <w:t>Primitive::</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Titre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Titre3"/>
        <w:rPr>
          <w:lang w:val="en-CA"/>
        </w:rPr>
      </w:pPr>
      <w:bookmarkStart w:id="498" w:name="BKM_0B1CA329_7FCB_4838_9738_F600EF3A8B04"/>
      <w:bookmarkStart w:id="499" w:name="BKM_1D244EC3_ED85_479D_9C71_0F691EEBA5EA"/>
      <w:bookmarkStart w:id="500" w:name="BKM_9712572B_F199_4830_ACFD_E9764FB58028"/>
      <w:bookmarkStart w:id="501" w:name="BKM_95947C71_177C_4EA6_8B4C_94C513E8FE7E"/>
      <w:bookmarkStart w:id="502" w:name="BKM_F00B629C_EDB4_449B_8603_CDBBEFBA3576"/>
      <w:bookmarkStart w:id="503" w:name="BKM_B465F0F6_D0B5_40C2_8492_D188CFF84ACF"/>
      <w:bookmarkStart w:id="504" w:name="BKM_84CD8D11_428B_401E_A711_B019F6D0913D"/>
      <w:bookmarkStart w:id="505" w:name="_Toc458154242"/>
      <w:bookmarkEnd w:id="498"/>
      <w:bookmarkEnd w:id="499"/>
      <w:bookmarkEnd w:id="500"/>
      <w:bookmarkEnd w:id="501"/>
      <w:bookmarkEnd w:id="502"/>
      <w:bookmarkEnd w:id="503"/>
      <w:bookmarkEnd w:id="504"/>
      <w:r>
        <w:rPr>
          <w:lang w:val="en-CA"/>
        </w:rPr>
        <w:t>Geologic Specimen</w:t>
      </w:r>
      <w:bookmarkEnd w:id="505"/>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CA" w:eastAsia="en-CA"/>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CA" w:eastAsia="en-CA"/>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AD44BE">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Titre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r w:rsidRPr="00A0556F">
        <w:rPr>
          <w:rStyle w:val="Entity"/>
        </w:rPr>
        <w:t>:CI_Citation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Titre5"/>
        <w:rPr>
          <w:lang w:val="en-CA"/>
        </w:rPr>
      </w:pPr>
      <w:bookmarkStart w:id="506" w:name="BKM_A953E1E0_629C_4E85_A72E_737CDDDCFAE9"/>
      <w:bookmarkEnd w:id="506"/>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507" w:name="BKM_01360702_0FF9_4329_8A24_6080B84F3852"/>
      <w:bookmarkEnd w:id="507"/>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CA" w:eastAsia="en-CA"/>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D44BE">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Titre5"/>
        <w:rPr>
          <w:lang w:val="en-CA"/>
        </w:rPr>
      </w:pPr>
      <w:bookmarkStart w:id="508" w:name="BKM_99DC7785_B09A_4EA4_AE4E_BDEDC4CCA382"/>
      <w:bookmarkEnd w:id="508"/>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preparationMethod:GeologicSpecimenPreparationTerm</w:t>
      </w:r>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Titre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Titre4"/>
        <w:rPr>
          <w:lang w:val="en-CA"/>
        </w:rPr>
      </w:pPr>
      <w:bookmarkStart w:id="509" w:name="BKM_2563A400_6C3B_4942_8487_10D45BA1555F"/>
      <w:bookmarkStart w:id="510" w:name="BKM_F3DE8415_7817_43D1_B72D_75E85103B0DD"/>
      <w:bookmarkEnd w:id="509"/>
      <w:bookmarkEnd w:id="510"/>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Paragraphedeliste"/>
        <w:numPr>
          <w:ilvl w:val="0"/>
          <w:numId w:val="17"/>
        </w:numPr>
        <w:rPr>
          <w:lang w:val="en-CA"/>
        </w:rPr>
      </w:pPr>
      <w:r w:rsidRPr="00DD288D">
        <w:rPr>
          <w:lang w:val="en-CA"/>
        </w:rPr>
        <w:t>diamond drilling</w:t>
      </w:r>
    </w:p>
    <w:p w14:paraId="445DA49D" w14:textId="77777777" w:rsidR="00DD288D" w:rsidRPr="00DD288D" w:rsidRDefault="00DD288D" w:rsidP="00C44904">
      <w:pPr>
        <w:pStyle w:val="Paragraphedeliste"/>
        <w:numPr>
          <w:ilvl w:val="0"/>
          <w:numId w:val="17"/>
        </w:numPr>
        <w:rPr>
          <w:lang w:val="en-CA"/>
        </w:rPr>
      </w:pPr>
      <w:r w:rsidRPr="00DD288D">
        <w:rPr>
          <w:lang w:val="en-CA"/>
        </w:rPr>
        <w:t>percussion drilling</w:t>
      </w:r>
    </w:p>
    <w:p w14:paraId="5780EC3D" w14:textId="77777777" w:rsidR="00DD288D" w:rsidRPr="00DD288D" w:rsidRDefault="00DD288D" w:rsidP="00C44904">
      <w:pPr>
        <w:pStyle w:val="Paragraphedeliste"/>
        <w:numPr>
          <w:ilvl w:val="0"/>
          <w:numId w:val="17"/>
        </w:numPr>
        <w:rPr>
          <w:lang w:val="en-CA"/>
        </w:rPr>
      </w:pPr>
      <w:r w:rsidRPr="00DD288D">
        <w:rPr>
          <w:lang w:val="en-CA"/>
        </w:rPr>
        <w:t>piston core drilling</w:t>
      </w:r>
    </w:p>
    <w:p w14:paraId="07F3BDF9" w14:textId="77777777" w:rsidR="00DD288D" w:rsidRPr="00DD288D" w:rsidRDefault="00DD288D" w:rsidP="00C44904">
      <w:pPr>
        <w:pStyle w:val="Paragraphedeliste"/>
        <w:numPr>
          <w:ilvl w:val="0"/>
          <w:numId w:val="17"/>
        </w:numPr>
        <w:rPr>
          <w:lang w:val="en-CA"/>
        </w:rPr>
      </w:pPr>
      <w:r w:rsidRPr="00DD288D">
        <w:rPr>
          <w:lang w:val="en-CA"/>
        </w:rPr>
        <w:t>vibro core drilling</w:t>
      </w:r>
    </w:p>
    <w:p w14:paraId="2CCBBCD2" w14:textId="77777777" w:rsidR="00DD288D" w:rsidRPr="00DD288D" w:rsidRDefault="00DD288D" w:rsidP="00C44904">
      <w:pPr>
        <w:pStyle w:val="Paragraphedeliste"/>
        <w:numPr>
          <w:ilvl w:val="0"/>
          <w:numId w:val="17"/>
        </w:numPr>
        <w:rPr>
          <w:lang w:val="en-CA"/>
        </w:rPr>
      </w:pPr>
      <w:r w:rsidRPr="00DD288D">
        <w:rPr>
          <w:lang w:val="en-CA"/>
        </w:rPr>
        <w:t>channel sampling</w:t>
      </w:r>
    </w:p>
    <w:p w14:paraId="1F178315" w14:textId="77777777" w:rsidR="00DD288D" w:rsidRPr="00DD288D" w:rsidRDefault="00DD288D" w:rsidP="00C44904">
      <w:pPr>
        <w:pStyle w:val="Paragraphedeliste"/>
        <w:numPr>
          <w:ilvl w:val="0"/>
          <w:numId w:val="17"/>
        </w:numPr>
        <w:rPr>
          <w:lang w:val="en-CA"/>
        </w:rPr>
      </w:pPr>
      <w:r w:rsidRPr="00DD288D">
        <w:rPr>
          <w:lang w:val="en-CA"/>
        </w:rPr>
        <w:t>sea floor dredging</w:t>
      </w:r>
    </w:p>
    <w:p w14:paraId="77E91918" w14:textId="640C7858" w:rsidR="00DD288D" w:rsidRPr="00DD288D" w:rsidRDefault="00DD288D" w:rsidP="00C44904">
      <w:pPr>
        <w:pStyle w:val="Paragraphedeliste"/>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CA" w:eastAsia="en-CA"/>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AD44BE">
        <w:rPr>
          <w:noProof/>
        </w:rPr>
        <w:t>95</w:t>
      </w:r>
      <w:r>
        <w:fldChar w:fldCharType="end"/>
      </w:r>
      <w:r>
        <w:t xml:space="preserve"> : </w:t>
      </w:r>
      <w:r w:rsidRPr="00F115BF">
        <w:t>Geologic sampling method</w:t>
      </w:r>
    </w:p>
    <w:p w14:paraId="6C562754" w14:textId="5ADD1B88" w:rsidR="00437ED0" w:rsidRPr="00437ED0" w:rsidRDefault="006521AB" w:rsidP="006521AB">
      <w:pPr>
        <w:pStyle w:val="Titre5"/>
      </w:pPr>
      <w:r>
        <w:t>m</w:t>
      </w:r>
      <w:r w:rsidR="00437ED0" w:rsidRPr="00437ED0">
        <w:t>ethod</w:t>
      </w:r>
    </w:p>
    <w:p w14:paraId="7ABFDA77" w14:textId="3B40D9FE" w:rsidR="00437ED0" w:rsidRDefault="00437ED0" w:rsidP="00437ED0">
      <w:pPr>
        <w:keepNext/>
      </w:pPr>
      <w:r>
        <w:t xml:space="preserve">The property </w:t>
      </w:r>
      <w:r w:rsidRPr="00A0556F">
        <w:rPr>
          <w:rStyle w:val="Entity"/>
        </w:rPr>
        <w:t>method:GeologicSamplingMethodTerm</w:t>
      </w:r>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511" w:name="BKM_7694DED9_A4F1_4913_BBD8_F553EF63B4A9"/>
      <w:bookmarkEnd w:id="511"/>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Titre3"/>
        <w:rPr>
          <w:lang w:val="en-CA"/>
        </w:rPr>
      </w:pPr>
      <w:bookmarkStart w:id="512" w:name="BKM_D4F19968_4426_4517_BA14_BAB7917AB647"/>
      <w:bookmarkStart w:id="513" w:name="BKM_04EA1B0A_66CA_4B08_B485_94449A53A44A"/>
      <w:bookmarkStart w:id="514" w:name="_Toc458154243"/>
      <w:bookmarkEnd w:id="512"/>
      <w:bookmarkEnd w:id="513"/>
      <w:r>
        <w:rPr>
          <w:lang w:val="en-CA"/>
        </w:rPr>
        <w:t>GeoSciML Laboratory analysis and specimen vocabularies</w:t>
      </w:r>
      <w:bookmarkEnd w:id="51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15" w:name="_Ref433015177"/>
      <w:bookmarkStart w:id="516" w:name="_Toc458154244"/>
      <w:r>
        <w:rPr>
          <w:lang w:val="en-CA"/>
        </w:rPr>
        <w:t>Outcrop encoding pattern</w:t>
      </w:r>
      <w:r w:rsidR="00DD288D">
        <w:rPr>
          <w:lang w:val="en-CA"/>
        </w:rPr>
        <w:t xml:space="preserve"> (Informative)</w:t>
      </w:r>
      <w:bookmarkEnd w:id="515"/>
      <w:bookmarkEnd w:id="516"/>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AD44BE">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Titre2"/>
        <w:rPr>
          <w:lang w:val="en-CA"/>
        </w:rPr>
      </w:pPr>
      <w:bookmarkStart w:id="517" w:name="_Toc458154245"/>
      <w:r w:rsidRPr="00D12552">
        <w:rPr>
          <w:lang w:val="en-CA"/>
        </w:rPr>
        <w:t xml:space="preserve">GeoSciML </w:t>
      </w:r>
      <w:r>
        <w:rPr>
          <w:lang w:val="en-CA"/>
        </w:rPr>
        <w:t>Lite</w:t>
      </w:r>
      <w:r w:rsidRPr="00D12552">
        <w:rPr>
          <w:lang w:val="en-CA"/>
        </w:rPr>
        <w:t xml:space="preserve"> Requirements Class</w:t>
      </w:r>
      <w:r>
        <w:rPr>
          <w:lang w:val="en-CA"/>
        </w:rPr>
        <w:t xml:space="preserve"> </w:t>
      </w:r>
      <w:r>
        <w:t xml:space="preserve"> (Normative)</w:t>
      </w:r>
      <w:bookmarkEnd w:id="517"/>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85E84"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85E84" w:rsidRDefault="002C1116" w:rsidP="003811C7">
            <w:pPr>
              <w:keepNext/>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Requirements Class</w:t>
            </w:r>
          </w:p>
        </w:tc>
      </w:tr>
      <w:tr w:rsidR="002C1116" w:rsidRPr="00585E84"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85E84" w:rsidRDefault="002C1418"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Style w:val="requri"/>
                <w:rFonts w:asciiTheme="minorHAnsi" w:hAnsiTheme="minorHAnsi"/>
                <w:szCs w:val="18"/>
                <w:lang w:val="en-CA"/>
              </w:rPr>
              <w:t>/req/gsml4-lite</w:t>
            </w:r>
          </w:p>
        </w:tc>
      </w:tr>
      <w:tr w:rsidR="002C1116" w:rsidRPr="00585E84"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85E84" w:rsidRDefault="002C1116" w:rsidP="00501FA1">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Encoding </w:t>
            </w:r>
          </w:p>
        </w:tc>
      </w:tr>
      <w:tr w:rsidR="002C1116" w:rsidRPr="00585E84"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commentRangeStart w:id="518"/>
            <w:r w:rsidRPr="00585E84">
              <w:rPr>
                <w:rFonts w:asciiTheme="minorHAnsi" w:eastAsia="MS Mincho" w:hAnsiTheme="minorHAns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85E84" w:rsidRDefault="00C6749A"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/req/gsml4-conceptual</w:t>
            </w:r>
            <w:commentRangeEnd w:id="518"/>
            <w:r w:rsidRPr="00585E84">
              <w:rPr>
                <w:rStyle w:val="Marquedecommentaire"/>
                <w:rFonts w:asciiTheme="minorHAnsi" w:hAnsiTheme="minorHAnsi"/>
                <w:sz w:val="18"/>
                <w:szCs w:val="18"/>
              </w:rPr>
              <w:commentReference w:id="518"/>
            </w:r>
          </w:p>
        </w:tc>
      </w:tr>
      <w:tr w:rsidR="002C1116" w:rsidRPr="00585E84"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GML Simple Feature SF-0 OGC 10-100r3</w:t>
            </w:r>
          </w:p>
        </w:tc>
      </w:tr>
      <w:tr w:rsidR="002C1116" w:rsidRPr="00585E84"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ISO 8601 (Date and Time format)</w:t>
            </w:r>
          </w:p>
        </w:tc>
      </w:tr>
      <w:tr w:rsidR="002C1116" w:rsidRPr="00585E84"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Linked Open Data</w:t>
            </w:r>
          </w:p>
        </w:tc>
      </w:tr>
      <w:tr w:rsidR="002C1116" w:rsidRPr="00585E84"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RFC 3986 (HTTP URI)</w:t>
            </w:r>
          </w:p>
        </w:tc>
      </w:tr>
      <w:tr w:rsidR="002C1116" w:rsidRPr="00585E84"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85E84" w:rsidRDefault="002C1116" w:rsidP="003811C7">
            <w:pPr>
              <w:spacing w:before="100" w:beforeAutospacing="1" w:after="100" w:afterAutospacing="1" w:line="230" w:lineRule="atLeast"/>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w:t>
            </w:r>
            <w:r w:rsidRPr="00585E84">
              <w:rPr>
                <w:rFonts w:asciiTheme="minorHAnsi" w:eastAsia="MS Mincho" w:hAnsiTheme="minorHAnsi"/>
                <w:b/>
                <w:noProof/>
                <w:sz w:val="18"/>
                <w:szCs w:val="18"/>
                <w:lang w:val="en-CA"/>
              </w:rPr>
              <w:t xml:space="preserve">lite/geomtype </w:t>
            </w:r>
          </w:p>
          <w:p w14:paraId="598C9B3D" w14:textId="77777777" w:rsidR="002C1116" w:rsidRPr="00585E84" w:rsidRDefault="002C1116" w:rsidP="003811C7">
            <w:pPr>
              <w:spacing w:before="100" w:beforeAutospacing="1" w:after="100" w:afterAutospacing="1" w:line="230" w:lineRule="atLeast"/>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A dataset SHALL use a single geometry type (Point, Line, Polygon, etc.).  </w:t>
            </w:r>
          </w:p>
        </w:tc>
      </w:tr>
      <w:tr w:rsidR="002C1116" w:rsidRPr="00585E84"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 xml:space="preserve">/string </w:t>
            </w:r>
          </w:p>
          <w:p w14:paraId="450FC79B"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sz w:val="18"/>
                <w:szCs w:val="18"/>
                <w:lang w:val="en-CA"/>
              </w:rPr>
              <w:t>Properties of type “CharacterString” SHALL contain human readable text.</w:t>
            </w:r>
          </w:p>
        </w:tc>
      </w:tr>
      <w:tr w:rsidR="002C1116" w:rsidRPr="00585E84"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/formal-syntax</w:t>
            </w:r>
          </w:p>
          <w:p w14:paraId="4E712E9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rPr>
            </w:pPr>
            <w:r w:rsidRPr="00585E84">
              <w:rPr>
                <w:rFonts w:asciiTheme="minorHAnsi" w:eastAsia="MS Mincho" w:hAnsiTheme="minorHAnsi"/>
                <w:sz w:val="18"/>
                <w:szCs w:val="18"/>
                <w:lang w:val="en-CA"/>
              </w:rPr>
              <w:t>Syntax of text in character string properties SHOULD be formalised.</w:t>
            </w:r>
          </w:p>
        </w:tc>
      </w:tr>
      <w:tr w:rsidR="002C1116" w:rsidRPr="00585E84"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85E84" w:rsidRDefault="002C1116" w:rsidP="003811C7">
            <w:pPr>
              <w:spacing w:before="100" w:beforeAutospacing="1" w:after="100" w:afterAutospacing="1" w:line="230" w:lineRule="atLeast"/>
              <w:jc w:val="both"/>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gsml4-lite</w:t>
            </w:r>
            <w:r w:rsidRPr="00585E84">
              <w:rPr>
                <w:rFonts w:asciiTheme="minorHAnsi" w:eastAsia="MS Mincho" w:hAnsiTheme="minorHAnsi"/>
                <w:b/>
                <w:noProof/>
                <w:sz w:val="18"/>
                <w:szCs w:val="18"/>
                <w:lang w:val="en-CA"/>
              </w:rPr>
              <w:t xml:space="preserve">/datetime </w:t>
            </w:r>
          </w:p>
          <w:p w14:paraId="43E56F0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Calendar date and time SHALL be formatted according to ISO 8601.</w:t>
            </w:r>
          </w:p>
        </w:tc>
      </w:tr>
      <w:tr w:rsidR="002C1116" w:rsidRPr="00585E84"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/uri</w:t>
            </w:r>
            <w:r w:rsidRPr="00585E84">
              <w:rPr>
                <w:rStyle w:val="requri"/>
                <w:rFonts w:asciiTheme="minorHAnsi" w:eastAsia="MS Mincho" w:hAnsiTheme="minorHAnsi"/>
                <w:noProof/>
                <w:szCs w:val="18"/>
                <w:lang w:val="en-CA"/>
              </w:rPr>
              <w:t xml:space="preserve"> </w:t>
            </w:r>
          </w:p>
          <w:p w14:paraId="08E7B28D"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which name end with “_uri” SHALL contain a string conformant to URI format as specified in RFC 3986.</w:t>
            </w:r>
          </w:p>
        </w:tc>
      </w:tr>
      <w:tr w:rsidR="002C1116" w:rsidRPr="00585E84"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/resolvable-uri</w:t>
            </w:r>
            <w:r w:rsidRPr="00585E84">
              <w:rPr>
                <w:rStyle w:val="requri"/>
                <w:rFonts w:asciiTheme="minorHAnsi" w:eastAsia="MS Mincho" w:hAnsiTheme="minorHAnsi"/>
                <w:noProof/>
                <w:szCs w:val="18"/>
                <w:lang w:val="en-CA"/>
              </w:rPr>
              <w:t xml:space="preserve"> </w:t>
            </w:r>
          </w:p>
          <w:p w14:paraId="2D9F6CA8" w14:textId="6624EB2C" w:rsidR="002C1116" w:rsidRPr="00585E84" w:rsidRDefault="002C1116" w:rsidP="00585E84">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containi</w:t>
            </w:r>
            <w:r w:rsidR="00585E84">
              <w:rPr>
                <w:rFonts w:asciiTheme="minorHAnsi" w:eastAsia="MS Mincho" w:hAnsiTheme="minorHAnsi"/>
                <w:sz w:val="18"/>
                <w:szCs w:val="18"/>
                <w:lang w:val="en-CA"/>
              </w:rPr>
              <w:t>ng a valid URI SHOULD be dereferenceable.</w:t>
            </w:r>
          </w:p>
        </w:tc>
      </w:tr>
      <w:tr w:rsidR="002C1116" w:rsidRPr="00585E84"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/req/gsml4-lite/user-defined</w:t>
            </w:r>
            <w:r w:rsidRPr="00585E84">
              <w:rPr>
                <w:rStyle w:val="requri"/>
                <w:rFonts w:asciiTheme="minorHAnsi" w:eastAsia="MS Mincho" w:hAnsiTheme="minorHAnsi"/>
                <w:noProof/>
                <w:szCs w:val="18"/>
                <w:lang w:val="en-CA"/>
              </w:rPr>
              <w:t xml:space="preserve"> </w:t>
            </w:r>
          </w:p>
          <w:p w14:paraId="18F4BB65"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Features delivered with user defined properties SHALL be conformant to GML Simple Feature Level 0.</w:t>
            </w:r>
          </w:p>
        </w:tc>
      </w:tr>
      <w:tr w:rsidR="002C1116" w:rsidRPr="00585E84"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18E8319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/req/gsml4-lite/identifier-unique</w:t>
            </w:r>
          </w:p>
          <w:p w14:paraId="2DC72934" w14:textId="254FAD83" w:rsidR="002C1116" w:rsidRPr="00585E84" w:rsidRDefault="00585E84" w:rsidP="003811C7">
            <w:pPr>
              <w:spacing w:before="100" w:beforeAutospacing="1" w:after="100" w:afterAutospacing="1" w:line="230" w:lineRule="atLeast"/>
              <w:jc w:val="both"/>
              <w:rPr>
                <w:rStyle w:val="requri"/>
                <w:rFonts w:asciiTheme="minorHAnsi" w:hAnsiTheme="minorHAnsi"/>
                <w:b w:val="0"/>
                <w:szCs w:val="18"/>
                <w:lang w:val="en-CA"/>
              </w:rPr>
            </w:pPr>
            <w:r>
              <w:rPr>
                <w:rStyle w:val="requri"/>
                <w:rFonts w:asciiTheme="minorHAnsi" w:hAnsiTheme="minorHAnsi"/>
                <w:b w:val="0"/>
                <w:szCs w:val="18"/>
                <w:lang w:val="en-CA"/>
              </w:rPr>
              <w:t>I</w:t>
            </w:r>
            <w:r w:rsidR="002C1116" w:rsidRPr="00585E84">
              <w:rPr>
                <w:rStyle w:val="requri"/>
                <w:rFonts w:asciiTheme="minorHAnsi" w:hAnsiTheme="minorHAnsi"/>
                <w:b w:val="0"/>
                <w:szCs w:val="18"/>
                <w:lang w:val="en-CA"/>
              </w:rPr>
              <w:t>dentifier</w:t>
            </w:r>
            <w:r>
              <w:rPr>
                <w:rStyle w:val="requri"/>
                <w:rFonts w:asciiTheme="minorHAnsi" w:hAnsiTheme="minorHAnsi"/>
                <w:b w:val="0"/>
                <w:szCs w:val="18"/>
                <w:lang w:val="en-CA"/>
              </w:rPr>
              <w:t>s</w:t>
            </w:r>
            <w:r w:rsidR="002C1116" w:rsidRPr="00585E84">
              <w:rPr>
                <w:rStyle w:val="requri"/>
                <w:rFonts w:asciiTheme="minorHAnsi" w:hAnsiTheme="minorHAnsi"/>
                <w:b w:val="0"/>
                <w:szCs w:val="18"/>
                <w:lang w:val="en-CA"/>
              </w:rPr>
              <w:t xml:space="preserve"> SHALL be unique to a dataset.</w:t>
            </w:r>
          </w:p>
        </w:tc>
      </w:tr>
      <w:tr w:rsidR="00585E84" w:rsidRPr="00585E84" w14:paraId="6A33253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618D78F" w14:textId="50432E48" w:rsidR="00585E84" w:rsidRPr="00585E84" w:rsidRDefault="00585E84"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74F4256" w14:textId="37FE4679" w:rsidR="00585E84" w:rsidRPr="00585E84" w:rsidRDefault="00585E84" w:rsidP="00585E84">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/req/gsml4-lite/identifier-uri</w:t>
            </w:r>
          </w:p>
          <w:p w14:paraId="12127C31" w14:textId="5CEB72F6" w:rsidR="00585E84" w:rsidRPr="00585E84" w:rsidRDefault="00585E84" w:rsidP="003811C7">
            <w:pPr>
              <w:spacing w:before="100" w:beforeAutospacing="1" w:after="100" w:afterAutospacing="1" w:line="230" w:lineRule="atLeast"/>
              <w:jc w:val="both"/>
              <w:rPr>
                <w:rStyle w:val="requri"/>
                <w:rFonts w:asciiTheme="minorHAnsi" w:hAnsiTheme="minorHAnsi"/>
                <w:b w:val="0"/>
                <w:noProof/>
                <w:szCs w:val="18"/>
                <w:lang w:val="en-CA"/>
              </w:rPr>
            </w:pPr>
            <w:r w:rsidRPr="00585E84">
              <w:rPr>
                <w:rStyle w:val="requri"/>
                <w:rFonts w:asciiTheme="minorHAnsi" w:hAnsiTheme="minorHAnsi"/>
                <w:b w:val="0"/>
                <w:noProof/>
                <w:szCs w:val="18"/>
                <w:lang w:val="en-CA"/>
              </w:rPr>
              <w:t>Identifier</w:t>
            </w:r>
            <w:r>
              <w:rPr>
                <w:rStyle w:val="requri"/>
                <w:rFonts w:asciiTheme="minorHAnsi" w:hAnsiTheme="minorHAnsi"/>
                <w:b w:val="0"/>
                <w:noProof/>
                <w:szCs w:val="18"/>
                <w:lang w:val="en-CA"/>
              </w:rPr>
              <w:t>s</w:t>
            </w:r>
            <w:r w:rsidRPr="00585E84">
              <w:rPr>
                <w:rStyle w:val="requri"/>
                <w:rFonts w:asciiTheme="minorHAnsi" w:hAnsiTheme="minorHAnsi"/>
                <w:b w:val="0"/>
                <w:noProof/>
                <w:szCs w:val="18"/>
                <w:lang w:val="en-CA"/>
              </w:rPr>
              <w:t xml:space="preserve"> SHALL be formatted as URI according to RFC 3986.</w:t>
            </w:r>
          </w:p>
        </w:tc>
      </w:tr>
      <w:tr w:rsidR="002C1116" w:rsidRPr="00585E84"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/req/gsml4-lite/geologicunitview-identifier</w:t>
            </w:r>
          </w:p>
          <w:p w14:paraId="306E15FC"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Where possible, GeologicUnitView identifier SHOULD correspond to an instance of MappedFeature.</w:t>
            </w:r>
          </w:p>
        </w:tc>
      </w:tr>
      <w:tr w:rsidR="002C1116" w:rsidRPr="00585E84"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/req/gsml4-lite/geologicunitview-representativeLithology</w:t>
            </w:r>
          </w:p>
          <w:p w14:paraId="2A2D7281"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85E84"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85E84" w:rsidRDefault="002C1418"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w:t>
            </w:r>
            <w:r w:rsidR="002C1116" w:rsidRPr="00585E84">
              <w:rPr>
                <w:rStyle w:val="requri"/>
                <w:rFonts w:asciiTheme="minorHAnsi" w:hAnsiTheme="minorHAnsi"/>
                <w:noProof/>
                <w:szCs w:val="18"/>
                <w:lang w:val="en-CA"/>
              </w:rPr>
              <w:t>gsml4-lite/geologicunitview-representativeAge</w:t>
            </w:r>
          </w:p>
          <w:p w14:paraId="62D1A74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/req/gsml4-lite/geologicunitview-representativeOlderAge</w:t>
            </w:r>
          </w:p>
          <w:p w14:paraId="2825333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representativeOlderAge_uri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/req/gsml4-lite/geologicunitview-representativeYoungerAge</w:t>
            </w:r>
          </w:p>
          <w:p w14:paraId="0D26E28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 xml:space="preserve">representativeYoungerAge_uri value SHALL refer to a controlled concept specifying the most </w:t>
            </w:r>
            <w:r w:rsidRPr="00585E84">
              <w:rPr>
                <w:rStyle w:val="reqtext"/>
                <w:rFonts w:asciiTheme="minorHAnsi" w:hAnsiTheme="minorHAnsi"/>
                <w:szCs w:val="18"/>
                <w:lang w:val="en-CA"/>
              </w:rPr>
              <w:lastRenderedPageBreak/>
              <w:t>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/req/gsml4-lite/geologicunitview-specification</w:t>
            </w:r>
          </w:p>
          <w:p w14:paraId="22404981" w14:textId="2D401DC7" w:rsidR="002C1116" w:rsidRPr="00585E84" w:rsidRDefault="002C1116" w:rsidP="00AF3FC1">
            <w:pPr>
              <w:spacing w:before="100" w:beforeAutospacing="1" w:after="100" w:afterAutospacing="1" w:line="230" w:lineRule="atLeast"/>
              <w:jc w:val="both"/>
              <w:rPr>
                <w:rStyle w:val="requri"/>
                <w:rFonts w:asciiTheme="minorHAnsi" w:hAnsiTheme="minorHAnsi"/>
                <w:szCs w:val="18"/>
              </w:rPr>
            </w:pPr>
            <w:r w:rsidRPr="00585E84">
              <w:rPr>
                <w:rStyle w:val="reqtext"/>
                <w:rFonts w:asciiTheme="minorHAnsi" w:hAnsiTheme="minorHAnsi"/>
                <w:szCs w:val="18"/>
                <w:lang w:val="en-CA"/>
              </w:rPr>
              <w:t xml:space="preserve">specification_uri value SHOULD refer the GeoSciML GeologicUnit feature that describes the instance in detail. </w:t>
            </w:r>
          </w:p>
        </w:tc>
      </w:tr>
      <w:tr w:rsidR="002C1116" w:rsidRPr="00585E84"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85E84" w:rsidRDefault="00CE173B"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/req/gsml4-lite/boreholeview-identifier</w:t>
            </w:r>
          </w:p>
          <w:p w14:paraId="69D98EB4"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resolve to a representation of a GeoSciML Borehole.</w:t>
            </w:r>
          </w:p>
        </w:tc>
      </w:tr>
      <w:tr w:rsidR="002C1116" w:rsidRPr="00585E84"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w:t>
            </w:r>
            <w:r w:rsidR="001B7AC0" w:rsidRPr="00585E84">
              <w:rPr>
                <w:rStyle w:val="requri"/>
                <w:rFonts w:asciiTheme="minorHAnsi" w:hAnsiTheme="minorHAnsi"/>
                <w:noProof/>
                <w:szCs w:val="18"/>
                <w:lang w:val="en-CA"/>
              </w:rPr>
              <w:t>l4-lite/boreholeview-elevation-c</w:t>
            </w:r>
            <w:r w:rsidRPr="00585E84">
              <w:rPr>
                <w:rStyle w:val="requri"/>
                <w:rFonts w:asciiTheme="minorHAnsi" w:hAnsiTheme="minorHAnsi"/>
                <w:noProof/>
                <w:szCs w:val="18"/>
                <w:lang w:val="en-CA"/>
              </w:rPr>
              <w:t>rs</w:t>
            </w:r>
          </w:p>
          <w:p w14:paraId="105C2105"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elevation_srs SHALL resolve to a valid EPSG vertical datum in the range EPSG:5600 to EPSG:5799</w:t>
            </w:r>
          </w:p>
        </w:tc>
      </w:tr>
      <w:tr w:rsidR="002C1116" w:rsidRPr="00585E84"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/req/gsml4-lite/boreholeview-parentBorehole-uri</w:t>
            </w:r>
          </w:p>
          <w:p w14:paraId="69A0C440"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parentBorehole_uri SHOULD resolve to a representation of a GeoSciML borehole.</w:t>
            </w:r>
          </w:p>
        </w:tc>
      </w:tr>
      <w:tr w:rsidR="002C1116" w:rsidRPr="00585E84"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3876F705" w:rsidR="002C1116" w:rsidRPr="00585E84" w:rsidRDefault="00AF3FC1" w:rsidP="003811C7">
            <w:pPr>
              <w:spacing w:before="100" w:beforeAutospacing="1" w:after="100" w:afterAutospacing="1" w:line="230" w:lineRule="atLeast"/>
              <w:jc w:val="both"/>
              <w:rPr>
                <w:rFonts w:asciiTheme="minorHAnsi" w:eastAsia="MS Mincho" w:hAnsiTheme="minorHAnsi"/>
                <w:b/>
                <w:sz w:val="18"/>
                <w:szCs w:val="18"/>
                <w:lang w:val="en-CA"/>
              </w:rPr>
            </w:pPr>
            <w:r>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/req/gsml4-lite/contactview-identifier</w:t>
            </w:r>
          </w:p>
          <w:p w14:paraId="33A8D4D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an instance of MappedFeature.</w:t>
            </w:r>
          </w:p>
        </w:tc>
      </w:tr>
      <w:tr w:rsidR="002C1116" w:rsidRPr="00585E84"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/req/gsml4-lite/geologicspecimenview-identifier</w:t>
            </w:r>
          </w:p>
          <w:p w14:paraId="110869AA"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an instance of GeoSciML GeologicSpecimen.</w:t>
            </w:r>
          </w:p>
        </w:tc>
      </w:tr>
      <w:tr w:rsidR="002C1116" w:rsidRPr="00585E84"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/req/gsml4-lite/geomorphologicunitview-identifier</w:t>
            </w:r>
          </w:p>
          <w:p w14:paraId="28F81CE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 representation of GeoSciML MappedFeature.</w:t>
            </w:r>
          </w:p>
        </w:tc>
      </w:tr>
      <w:tr w:rsidR="002C1116" w:rsidRPr="00585E84"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/req/gsml4-lite/sheardisplacemenstructureview-identifier</w:t>
            </w:r>
          </w:p>
          <w:p w14:paraId="591927B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 representation of GeoSciML MappedFeature.</w:t>
            </w:r>
          </w:p>
        </w:tc>
      </w:tr>
      <w:tr w:rsidR="002C1116" w:rsidRPr="00585E84"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/req/gsml4-lite/siteobservationview-identifier</w:t>
            </w:r>
          </w:p>
          <w:p w14:paraId="0D767235" w14:textId="46EF594D"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 xml:space="preserve">identifier SHOULD correspond to a representation of </w:t>
            </w:r>
            <w:r w:rsidR="00AF3FC1">
              <w:rPr>
                <w:rStyle w:val="reqtext"/>
                <w:rFonts w:asciiTheme="minorHAnsi" w:hAnsiTheme="minorHAnsi"/>
                <w:szCs w:val="18"/>
                <w:lang w:val="en-CA"/>
              </w:rPr>
              <w:t>OM::</w:t>
            </w:r>
            <w:r w:rsidRPr="00585E84">
              <w:rPr>
                <w:rStyle w:val="reqtext"/>
                <w:rFonts w:asciiTheme="minorHAnsi" w:hAnsiTheme="minorHAnsi"/>
                <w:szCs w:val="18"/>
                <w:lang w:val="en-CA"/>
              </w:rPr>
              <w:t>OM_Observation.</w:t>
            </w:r>
          </w:p>
        </w:tc>
      </w:tr>
      <w:tr w:rsidR="002C1116" w:rsidRPr="00585E84"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/req/gsml4-lite/siteobservationview-symbolRotation</w:t>
            </w:r>
          </w:p>
          <w:p w14:paraId="1ED11863"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Lgende"/>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Lgende"/>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AD44BE">
        <w:rPr>
          <w:noProof/>
          <w:color w:val="000000"/>
        </w:rPr>
        <w:t>97</w:t>
      </w:r>
      <w:r w:rsidRPr="00804C60">
        <w:rPr>
          <w:noProof/>
          <w:color w:val="000000"/>
        </w:rPr>
        <w:fldChar w:fldCharType="end"/>
      </w:r>
      <w:r w:rsidRPr="00804C60">
        <w:rPr>
          <w:color w:val="000000"/>
        </w:rPr>
        <w:t xml:space="preserve"> - Package dependency for GeoSciML </w:t>
      </w:r>
      <w:r>
        <w:rPr>
          <w:color w:val="000000"/>
        </w:rPr>
        <w:t>Lite.</w:t>
      </w:r>
    </w:p>
    <w:p w14:paraId="21D633D1" w14:textId="086C686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evel 0 of the Simple Feature</w:t>
      </w:r>
      <w:r w:rsidR="00D41FCD">
        <w:rPr>
          <w:lang w:val="en-CA"/>
        </w:rPr>
        <w:t>s Profile for GML (OGC 10-100r,</w:t>
      </w:r>
      <w:r w:rsidRPr="00762332">
        <w:rPr>
          <w:lang w:val="en-CA"/>
        </w:rPr>
        <w:t xml:space="preserve">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w:t>
      </w:r>
      <w:r w:rsidRPr="007F63DD">
        <w:rPr>
          <w:lang w:val="en-CA"/>
        </w:rPr>
        <w:lastRenderedPageBreak/>
        <w:t>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8" w:history="1">
        <w:r w:rsidR="002C1116" w:rsidRPr="008465E6">
          <w:rPr>
            <w:rStyle w:val="Lienhypertexte"/>
            <w:lang w:val="en-CA"/>
          </w:rPr>
          <w:t>CGI Simple Lithology</w:t>
        </w:r>
      </w:hyperlink>
      <w:r w:rsidR="002C1116">
        <w:rPr>
          <w:rStyle w:val="Lienhypertexte"/>
          <w:lang w:val="en-CA"/>
        </w:rPr>
        <w:t xml:space="preserve"> (</w:t>
      </w:r>
      <w:r w:rsidR="002C1116" w:rsidRPr="009C4735">
        <w:rPr>
          <w:rStyle w:val="Lienhypertexte"/>
          <w:lang w:val="en-CA"/>
        </w:rPr>
        <w:t>http://resource.geosciml.org/classifier/cgi/lithology/</w:t>
      </w:r>
      <w:r w:rsidR="002C1116">
        <w:rPr>
          <w:rStyle w:val="Lienhypertexte"/>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Titre3"/>
        <w:rPr>
          <w:lang w:val="en-CA"/>
        </w:rPr>
      </w:pPr>
      <w:bookmarkStart w:id="519" w:name="_Toc458154246"/>
      <w:r>
        <w:rPr>
          <w:lang w:val="en-CA"/>
        </w:rPr>
        <w:t>Property mapping</w:t>
      </w:r>
      <w:bookmarkEnd w:id="519"/>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Paragraphedeliste"/>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Paragraphedeliste"/>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SWE::Category</w:t>
      </w:r>
      <w:r w:rsidR="00650516" w:rsidRPr="00A0556F">
        <w:rPr>
          <w:rStyle w:val="Entity"/>
        </w:rPr>
        <w:t>::value</w:t>
      </w:r>
      <w:r w:rsidR="00650516">
        <w:rPr>
          <w:lang w:val="en-CA"/>
        </w:rPr>
        <w:t>.</w:t>
      </w:r>
    </w:p>
    <w:p w14:paraId="06F6CA77" w14:textId="669E59C9" w:rsidR="002C1116" w:rsidRDefault="002C1116" w:rsidP="00C44904">
      <w:pPr>
        <w:pStyle w:val="Paragraphedeliste"/>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w:t>
      </w:r>
      <w:r w:rsidRPr="00D41FCD">
        <w:rPr>
          <w:rStyle w:val="xmlChar"/>
        </w:rPr>
        <w:t>0..1</w:t>
      </w:r>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Lgende"/>
        <w:rPr>
          <w:lang w:val="en-CA"/>
        </w:rPr>
      </w:pPr>
      <w:bookmarkStart w:id="520" w:name="_Ref456948205"/>
      <w:r>
        <w:t xml:space="preserve">Figure </w:t>
      </w:r>
      <w:r>
        <w:fldChar w:fldCharType="begin"/>
      </w:r>
      <w:r>
        <w:instrText xml:space="preserve"> SEQ Figure \* ARABIC </w:instrText>
      </w:r>
      <w:r>
        <w:fldChar w:fldCharType="separate"/>
      </w:r>
      <w:r w:rsidR="00AD44BE">
        <w:rPr>
          <w:noProof/>
        </w:rPr>
        <w:t>98</w:t>
      </w:r>
      <w:r>
        <w:fldChar w:fldCharType="end"/>
      </w:r>
      <w:bookmarkEnd w:id="520"/>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AD44BE">
        <w:t xml:space="preserve">Figure </w:t>
      </w:r>
      <w:r w:rsidR="00AD44BE">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D44BE">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lastRenderedPageBreak/>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Paragraphedeliste"/>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Paragraphedeliste"/>
        <w:numPr>
          <w:ilvl w:val="0"/>
          <w:numId w:val="29"/>
        </w:numPr>
        <w:spacing w:after="0"/>
        <w:rPr>
          <w:lang w:val="en-CA"/>
        </w:rPr>
      </w:pPr>
      <w:r>
        <w:rPr>
          <w:lang w:val="en-CA"/>
        </w:rPr>
        <w:t>Any property modelled as part as metadata (</w:t>
      </w:r>
      <w:r w:rsidRPr="00F16431">
        <w:rPr>
          <w:rStyle w:val="Entity"/>
        </w:rPr>
        <w:t>MD_Metadata</w:t>
      </w:r>
      <w:r>
        <w:rPr>
          <w:lang w:val="en-CA"/>
        </w:rPr>
        <w:t xml:space="preserve">) as there are no explicit requirements on how GML </w:t>
      </w:r>
      <w:r w:rsidRPr="00D41FCD">
        <w:rPr>
          <w:rStyle w:val="Entity"/>
        </w:rPr>
        <w:t>metaDataProperty</w:t>
      </w:r>
      <w:r>
        <w:rPr>
          <w:lang w:val="en-CA"/>
        </w:rPr>
        <w:t xml:space="preserve"> should be implemented.</w:t>
      </w:r>
    </w:p>
    <w:p w14:paraId="7FFB3F10" w14:textId="77777777" w:rsidR="002C1116" w:rsidRDefault="002C1116" w:rsidP="00C44904">
      <w:pPr>
        <w:pStyle w:val="Paragraphedeliste"/>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Paragraphedeliste"/>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Titre3"/>
        <w:rPr>
          <w:lang w:val="en-CA"/>
        </w:rPr>
      </w:pPr>
      <w:bookmarkStart w:id="521" w:name="_Toc458154247"/>
      <w:r>
        <w:rPr>
          <w:lang w:val="en-CA"/>
        </w:rPr>
        <w:t>Lite views</w:t>
      </w:r>
      <w:bookmarkEnd w:id="521"/>
    </w:p>
    <w:p w14:paraId="1EBED492" w14:textId="77777777" w:rsidR="002C1116" w:rsidRPr="009C4735" w:rsidRDefault="002C1116" w:rsidP="002C1116">
      <w:pPr>
        <w:rPr>
          <w:lang w:val="en-CA"/>
        </w:rPr>
      </w:pPr>
    </w:p>
    <w:p w14:paraId="19EDB4FD" w14:textId="77777777" w:rsidR="002C1116" w:rsidRPr="00A12606" w:rsidRDefault="002C1116" w:rsidP="002C111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Titre4"/>
      </w:pPr>
      <w:bookmarkStart w:id="522" w:name="_Ref458067477"/>
      <w:r w:rsidRPr="00A12606">
        <w:t>Formal Syntax</w:t>
      </w:r>
      <w:bookmarkEnd w:id="522"/>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Titre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Titre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33F8DE4B" w:rsidR="002C1116" w:rsidRPr="00D12552" w:rsidRDefault="00585E84" w:rsidP="003811C7">
            <w:pPr>
              <w:pStyle w:val="Tabletext10"/>
              <w:jc w:val="left"/>
              <w:rPr>
                <w:rStyle w:val="reqtext"/>
                <w:lang w:val="en-CA"/>
              </w:rPr>
            </w:pPr>
            <w:r w:rsidRPr="00585E84">
              <w:rPr>
                <w:rStyle w:val="reqtext"/>
                <w:lang w:val="en-CA"/>
              </w:rPr>
              <w:t>Properties containing a valid URI SHOULD be dereferenceable.</w:t>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lastRenderedPageBreak/>
        <w:t>Although many vocabulary terms are defined as URI, not all URI are actually supported by a formal Linked Open Data infrastructure.   URI are jus</w:t>
      </w:r>
      <w:r w:rsidR="00934F22" w:rsidRPr="00722E9C">
        <w:rPr>
          <w:lang w:val="en-CA"/>
        </w:rPr>
        <w:t>t convenient mechanism to 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CA" w:eastAsia="en-CA"/>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Lgende"/>
      </w:pPr>
      <w:bookmarkStart w:id="523" w:name="_Ref456948412"/>
      <w:r>
        <w:t xml:space="preserve">Figure </w:t>
      </w:r>
      <w:r>
        <w:fldChar w:fldCharType="begin"/>
      </w:r>
      <w:r>
        <w:instrText xml:space="preserve"> SEQ Figure \* ARABIC </w:instrText>
      </w:r>
      <w:r>
        <w:fldChar w:fldCharType="separate"/>
      </w:r>
      <w:r w:rsidR="00AD44BE">
        <w:rPr>
          <w:noProof/>
        </w:rPr>
        <w:t>99</w:t>
      </w:r>
      <w:r>
        <w:fldChar w:fldCharType="end"/>
      </w:r>
      <w:bookmarkEnd w:id="523"/>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AD44BE">
        <w:t xml:space="preserve">Figure </w:t>
      </w:r>
      <w:r w:rsidR="00AD44BE">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Titre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ADDE652" w14:textId="77777777" w:rsidR="00585E84" w:rsidRDefault="00585E84" w:rsidP="00585E84">
      <w:pPr>
        <w:pStyle w:val="Titre4"/>
      </w:pPr>
      <w:r>
        <w:t>i</w:t>
      </w:r>
      <w:r w:rsidRPr="00D970E9">
        <w:t>dentifier</w:t>
      </w:r>
    </w:p>
    <w:p w14:paraId="4DD9995A" w14:textId="77777777" w:rsidR="00585E84" w:rsidRDefault="00585E84" w:rsidP="00585E84"/>
    <w:p w14:paraId="2FDCE910" w14:textId="0794C5B8" w:rsidR="00585E84" w:rsidRDefault="00585E84" w:rsidP="00585E84">
      <w:pPr>
        <w:rPr>
          <w:lang w:val="en-CA"/>
        </w:rPr>
      </w:pPr>
      <w:r w:rsidRPr="00D970E9">
        <w:t xml:space="preserve">Globally unique </w:t>
      </w:r>
      <w:r w:rsidRPr="00F16431">
        <w:rPr>
          <w:rStyle w:val="Entity"/>
        </w:rPr>
        <w:t>identifier:Primitive::CharacterString</w:t>
      </w:r>
      <w:r>
        <w:t xml:space="preserve"> shall uniquely identifies a tuple within the dataset</w:t>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7E958695" w14:textId="77777777" w:rsidTr="0005756C">
        <w:trPr>
          <w:cantSplit/>
        </w:trPr>
        <w:tc>
          <w:tcPr>
            <w:tcW w:w="4219" w:type="dxa"/>
            <w:tcBorders>
              <w:right w:val="nil"/>
            </w:tcBorders>
            <w:shd w:val="clear" w:color="auto" w:fill="auto"/>
          </w:tcPr>
          <w:p w14:paraId="48E5DCB5" w14:textId="5E128568" w:rsidR="00585E84" w:rsidRPr="00585E84" w:rsidRDefault="00585E84" w:rsidP="0005756C">
            <w:pPr>
              <w:pStyle w:val="Tabletext10"/>
              <w:rPr>
                <w:rStyle w:val="requri"/>
                <w:noProof/>
                <w:lang w:val="fr-CA"/>
              </w:rPr>
            </w:pPr>
            <w:r w:rsidRPr="00585E84">
              <w:rPr>
                <w:rStyle w:val="requri"/>
                <w:noProof/>
                <w:lang w:val="fr-CA"/>
              </w:rPr>
              <w:t>/req/gsml4-lite/identifier-unique</w:t>
            </w:r>
          </w:p>
        </w:tc>
        <w:tc>
          <w:tcPr>
            <w:tcW w:w="4678" w:type="dxa"/>
            <w:tcBorders>
              <w:left w:val="nil"/>
            </w:tcBorders>
            <w:shd w:val="clear" w:color="auto" w:fill="auto"/>
          </w:tcPr>
          <w:p w14:paraId="3550FA0D" w14:textId="77777777" w:rsidR="00585E84" w:rsidRPr="00D12552" w:rsidRDefault="00585E84" w:rsidP="0005756C">
            <w:pPr>
              <w:pStyle w:val="Tabletext10"/>
              <w:jc w:val="left"/>
              <w:rPr>
                <w:rStyle w:val="reqtext"/>
                <w:lang w:val="en-CA"/>
              </w:rPr>
            </w:pPr>
            <w:r>
              <w:rPr>
                <w:rStyle w:val="reqtext"/>
                <w:lang w:val="en-CA"/>
              </w:rPr>
              <w:t>Identifier SHALL be unique to a dataset.</w:t>
            </w:r>
          </w:p>
        </w:tc>
      </w:tr>
    </w:tbl>
    <w:p w14:paraId="788ED713" w14:textId="77777777" w:rsidR="00585E84" w:rsidRDefault="00585E84" w:rsidP="002C1116"/>
    <w:p w14:paraId="1516B4CA" w14:textId="198992D6" w:rsidR="00585E84" w:rsidRDefault="00585E84" w:rsidP="002C1116">
      <w:r>
        <w:t>Identifiers shall be formatted as URI according to RFC 3986.</w:t>
      </w:r>
      <w:r w:rsidR="005820FF">
        <w:t xml:space="preserve">  This URI could be use to access more detailed, such as a GeoSciML Basic, representation of the 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57B1780C" w14:textId="77777777" w:rsidTr="0005756C">
        <w:trPr>
          <w:cantSplit/>
        </w:trPr>
        <w:tc>
          <w:tcPr>
            <w:tcW w:w="4219" w:type="dxa"/>
            <w:tcBorders>
              <w:right w:val="nil"/>
            </w:tcBorders>
            <w:shd w:val="clear" w:color="auto" w:fill="auto"/>
          </w:tcPr>
          <w:p w14:paraId="183C89CC" w14:textId="357E2942" w:rsidR="00585E84" w:rsidRPr="00585E84" w:rsidRDefault="00585E84" w:rsidP="00585E84">
            <w:pPr>
              <w:pStyle w:val="Tabletext10"/>
              <w:rPr>
                <w:rStyle w:val="requri"/>
                <w:noProof/>
                <w:lang w:val="fr-CA"/>
              </w:rPr>
            </w:pPr>
            <w:r w:rsidRPr="00585E84">
              <w:rPr>
                <w:rStyle w:val="requri"/>
                <w:noProof/>
                <w:lang w:val="fr-CA"/>
              </w:rPr>
              <w:t>/req/gsml4-lite/identifier-</w:t>
            </w:r>
            <w:r>
              <w:rPr>
                <w:rStyle w:val="requri"/>
                <w:noProof/>
                <w:lang w:val="fr-CA"/>
              </w:rPr>
              <w:t>URI</w:t>
            </w:r>
          </w:p>
        </w:tc>
        <w:tc>
          <w:tcPr>
            <w:tcW w:w="4678" w:type="dxa"/>
            <w:tcBorders>
              <w:left w:val="nil"/>
            </w:tcBorders>
            <w:shd w:val="clear" w:color="auto" w:fill="auto"/>
          </w:tcPr>
          <w:p w14:paraId="657F1765" w14:textId="33624B31" w:rsidR="00585E84" w:rsidRPr="00D12552" w:rsidRDefault="00585E84" w:rsidP="00585E84">
            <w:pPr>
              <w:pStyle w:val="Tabletext10"/>
              <w:jc w:val="left"/>
              <w:rPr>
                <w:rStyle w:val="reqtext"/>
                <w:lang w:val="en-CA"/>
              </w:rPr>
            </w:pPr>
            <w:r>
              <w:rPr>
                <w:rStyle w:val="reqtext"/>
                <w:lang w:val="en-CA"/>
              </w:rPr>
              <w:t>Identifiers SHALL be formatted as URI according to RFC 3986.</w:t>
            </w:r>
          </w:p>
        </w:tc>
      </w:tr>
    </w:tbl>
    <w:p w14:paraId="232253DF" w14:textId="77777777" w:rsidR="00585E84" w:rsidRPr="00585E84" w:rsidRDefault="00585E84" w:rsidP="002C1116"/>
    <w:p w14:paraId="063226DB" w14:textId="77777777" w:rsidR="002C1116" w:rsidRPr="00D14AF0" w:rsidRDefault="002C1116" w:rsidP="002C1116">
      <w:pPr>
        <w:pStyle w:val="Titre3"/>
      </w:pPr>
      <w:bookmarkStart w:id="524" w:name="_Toc458154248"/>
      <w:r w:rsidRPr="00D14AF0">
        <w:t>GeologicUnitView</w:t>
      </w:r>
      <w:bookmarkEnd w:id="524"/>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lastRenderedPageBreak/>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Titre4"/>
      </w:pPr>
      <w:r>
        <w:t>Mapping</w:t>
      </w:r>
    </w:p>
    <w:p w14:paraId="61068914" w14:textId="77777777" w:rsidR="002C1116" w:rsidRPr="00ED1DE6" w:rsidRDefault="002C1116" w:rsidP="002C1116"/>
    <w:p w14:paraId="52C5B269" w14:textId="77777777" w:rsidR="002C1116" w:rsidRDefault="002C1116" w:rsidP="002C1116"/>
    <w:tbl>
      <w:tblPr>
        <w:tblStyle w:val="Ombrageclair"/>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Titre4"/>
      </w:pPr>
      <w:r>
        <w:t>i</w:t>
      </w:r>
      <w:r w:rsidRPr="00D970E9">
        <w:t>dentifier</w:t>
      </w:r>
    </w:p>
    <w:p w14:paraId="2A8D4270"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Titre4"/>
      </w:pPr>
      <w:r>
        <w:t>name</w:t>
      </w:r>
    </w:p>
    <w:p w14:paraId="6B1CB523" w14:textId="7079A8C1" w:rsidR="002C1116" w:rsidRPr="00D970E9" w:rsidRDefault="002C1116" w:rsidP="002C1116">
      <w:pPr>
        <w:rPr>
          <w:lang w:val="en-CA"/>
        </w:rPr>
      </w:pPr>
      <w:r>
        <w:t xml:space="preserve">If present, the property </w:t>
      </w:r>
      <w:r w:rsidRPr="00F16431">
        <w:rPr>
          <w:rStyle w:val="Entity"/>
        </w:rPr>
        <w:t>name:Primitive::CharacterString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Titre4"/>
      </w:pPr>
      <w:r>
        <w:t>description</w:t>
      </w:r>
    </w:p>
    <w:p w14:paraId="36445FEA" w14:textId="77777777" w:rsidR="002C1116" w:rsidRDefault="002C1116" w:rsidP="002C1116">
      <w:r>
        <w:t>If present, the property</w:t>
      </w:r>
      <w:r w:rsidRPr="00F4750B">
        <w:t xml:space="preserve"> </w:t>
      </w:r>
      <w:r w:rsidRPr="00F16431">
        <w:rPr>
          <w:rStyle w:val="Entity"/>
        </w:rPr>
        <w:t>description:Primitive::CharacterString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Titre4"/>
      </w:pPr>
      <w:r w:rsidRPr="00D970E9">
        <w:lastRenderedPageBreak/>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Titre4"/>
      </w:pPr>
      <w:r>
        <w:t>rank</w:t>
      </w:r>
      <w:r w:rsidRPr="00F24B15">
        <w:t xml:space="preserve"> </w:t>
      </w:r>
    </w:p>
    <w:p w14:paraId="4D44E9C2" w14:textId="77777777" w:rsidR="002C1116" w:rsidRDefault="002C1116" w:rsidP="002C1116">
      <w:r>
        <w:t xml:space="preserve">If present, the property </w:t>
      </w:r>
      <w:r w:rsidRPr="00F16431">
        <w:rPr>
          <w:rStyle w:val="Entity"/>
        </w:rPr>
        <w:t>rank:Primitive::CharacterString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Titre4"/>
      </w:pPr>
      <w:r>
        <w:t>l</w:t>
      </w:r>
      <w:r w:rsidR="002C1116" w:rsidRPr="00D970E9">
        <w:t>ithology</w:t>
      </w:r>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rsidR="00AD44BE" w:rsidRPr="00AD44BE">
        <w:rPr>
          <w:b/>
          <w:bCs/>
          <w:lang w:val="en-CA"/>
        </w:rPr>
        <w:t>Erreur ! Source du renvoi introuvable.</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Titre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rsidR="00AD44BE" w:rsidRPr="00AD44BE">
        <w:rPr>
          <w:b/>
          <w:bCs/>
          <w:lang w:val="en-CA"/>
        </w:rPr>
        <w:t>Erreur ! 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Titre4"/>
      </w:pPr>
      <w:r w:rsidRPr="00D970E9">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Titre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Titre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Titre4"/>
      </w:pPr>
      <w:r w:rsidRPr="00D970E9">
        <w:t>positionalAccuracy</w:t>
      </w:r>
    </w:p>
    <w:p w14:paraId="18BFEA92" w14:textId="0D052CE4" w:rsidR="0069087E" w:rsidRDefault="002C1116" w:rsidP="002C1116">
      <w:r>
        <w:t xml:space="preserve">If present, the property </w:t>
      </w:r>
      <w:r w:rsidRPr="00F16431">
        <w:rPr>
          <w:rStyle w:val="Entity"/>
        </w:rPr>
        <w:t>positionalAccuracy:Primitive::CharacterString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Titre4"/>
      </w:pPr>
      <w:r>
        <w:lastRenderedPageBreak/>
        <w:t>source</w:t>
      </w:r>
    </w:p>
    <w:p w14:paraId="5DD1194A" w14:textId="77777777" w:rsidR="002C1116" w:rsidRDefault="002C1116" w:rsidP="002C1116">
      <w:r>
        <w:t xml:space="preserve">If present, the property </w:t>
      </w:r>
      <w:r w:rsidRPr="00F16431">
        <w:rPr>
          <w:rStyle w:val="Entity"/>
        </w:rPr>
        <w:t>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Titre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geologicUnitType_uri:Primitive::CharacterString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Titre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representativeLithology_uri:Primitive::CharacterString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Titre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representativeAge_uri:Primitive::CharacterString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r w:rsidRPr="00F16431">
              <w:rPr>
                <w:rStyle w:val="Entity"/>
              </w:rPr>
              <w:t>representativeAge_uri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Titre4"/>
      </w:pPr>
      <w:r w:rsidRPr="00D970E9">
        <w:lastRenderedPageBreak/>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r w:rsidRPr="00F16431">
              <w:rPr>
                <w:rStyle w:val="Entity"/>
              </w:rPr>
              <w:t>representativeOlderAge_uri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Titre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r w:rsidRPr="00F16431">
              <w:rPr>
                <w:rStyle w:val="Entity"/>
              </w:rPr>
              <w:t xml:space="preserve">representativeYoungerAge_uri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Titre4"/>
      </w:pPr>
      <w:r w:rsidRPr="00C17A19">
        <w:t>specification_uri</w:t>
      </w:r>
    </w:p>
    <w:p w14:paraId="5AB8FEBF" w14:textId="77777777" w:rsidR="002C1116" w:rsidRDefault="002C1116" w:rsidP="002C1116">
      <w:r>
        <w:t xml:space="preserve">If present, the property </w:t>
      </w:r>
      <w:r w:rsidRPr="00F16431">
        <w:rPr>
          <w:rStyle w:val="Entity"/>
        </w:rPr>
        <w:t>specification_uri:Primitive::CharacterString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r>
              <w:rPr>
                <w:rStyle w:val="reqtext"/>
                <w:lang w:val="en-CA"/>
              </w:rPr>
              <w:t>specification_uri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Titre4"/>
      </w:pPr>
      <w:r>
        <w:lastRenderedPageBreak/>
        <w:t>metadata_uri</w:t>
      </w:r>
    </w:p>
    <w:p w14:paraId="0352159E" w14:textId="152C08D9" w:rsidR="002C1116" w:rsidRDefault="002C1116" w:rsidP="002C1116">
      <w:r>
        <w:t>If present, t</w:t>
      </w:r>
      <w:r w:rsidRPr="009E36A6">
        <w:t xml:space="preserve">he </w:t>
      </w:r>
      <w:r w:rsidRPr="00F16431">
        <w:rPr>
          <w:rStyle w:val="Entity"/>
        </w:rPr>
        <w:t>property metadata_uri:Primitive::CharacterString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Titre4"/>
      </w:pPr>
      <w:r w:rsidRPr="00C17A19">
        <w:t>genericSymbolizer</w:t>
      </w:r>
    </w:p>
    <w:p w14:paraId="37A0F496" w14:textId="77777777" w:rsidR="002C1116" w:rsidRDefault="002C1116" w:rsidP="002C1116">
      <w:r>
        <w:t xml:space="preserve">If present, the property </w:t>
      </w:r>
      <w:r w:rsidRPr="00F16431">
        <w:rPr>
          <w:rStyle w:val="Entity"/>
        </w:rPr>
        <w:t>genericSymbolizer:CharacterString</w:t>
      </w:r>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Titre4"/>
      </w:pPr>
      <w:r>
        <w:t>s</w:t>
      </w:r>
      <w:r w:rsidRPr="004E3A57">
        <w:t>hape</w:t>
      </w:r>
    </w:p>
    <w:p w14:paraId="1C2CADEE" w14:textId="77777777" w:rsidR="002C1116" w:rsidRDefault="002C1116" w:rsidP="002C1116">
      <w:r>
        <w:t xml:space="preserve">The property </w:t>
      </w:r>
      <w:r w:rsidRPr="00F16431">
        <w:rPr>
          <w:rStyle w:val="Entity"/>
        </w:rPr>
        <w:t>shape:GEO::GM_Object</w:t>
      </w:r>
      <w:r>
        <w:t xml:space="preserve"> contains a geometry </w:t>
      </w:r>
      <w:r w:rsidRPr="004E3A57">
        <w:t>defining the extent of the feature of interest.</w:t>
      </w:r>
      <w:r>
        <w:t xml:space="preserve">  </w:t>
      </w:r>
    </w:p>
    <w:p w14:paraId="79194BC3" w14:textId="0FA0F101" w:rsidR="002C1116" w:rsidRDefault="0069087E" w:rsidP="002C1116">
      <w:pPr>
        <w:pStyle w:val="Titre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Titre3"/>
        <w:rPr>
          <w:lang w:val="en-CA"/>
        </w:rPr>
      </w:pPr>
      <w:bookmarkStart w:id="525" w:name="_Toc458154249"/>
      <w:r w:rsidRPr="00D14AF0">
        <w:rPr>
          <w:lang w:val="en-CA"/>
        </w:rPr>
        <w:t>BoreholeView</w:t>
      </w:r>
      <w:bookmarkEnd w:id="525"/>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Titre4"/>
        <w:rPr>
          <w:lang w:val="en-CA"/>
        </w:rPr>
      </w:pPr>
      <w:r>
        <w:rPr>
          <w:lang w:val="en-CA"/>
        </w:rPr>
        <w:t>Mapping</w:t>
      </w:r>
    </w:p>
    <w:p w14:paraId="46A1D7F5" w14:textId="77777777" w:rsidR="002C1116" w:rsidRDefault="002C1116" w:rsidP="002C1116">
      <w:pPr>
        <w:rPr>
          <w:lang w:val="en-CA"/>
        </w:rPr>
      </w:pPr>
    </w:p>
    <w:tbl>
      <w:tblPr>
        <w:tblStyle w:val="Ombrageclair"/>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Titre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r>
              <w:rPr>
                <w:rStyle w:val="reqtext"/>
                <w:lang w:val="en-CA"/>
              </w:rPr>
              <w:t>identifier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Titre4"/>
        <w:rPr>
          <w:lang w:val="en-CA"/>
        </w:rPr>
      </w:pPr>
      <w:r>
        <w:rPr>
          <w:lang w:val="en-CA"/>
        </w:rPr>
        <w:t>name</w:t>
      </w:r>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name:Primitive::CharacterString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Titre4"/>
      </w:pPr>
      <w:r>
        <w:rPr>
          <w:lang w:val="en-CA"/>
        </w:rPr>
        <w:t>d</w:t>
      </w:r>
      <w:r w:rsidRPr="00FD56B7">
        <w:rPr>
          <w:lang w:val="en-CA"/>
        </w:rPr>
        <w:t>escription</w:t>
      </w:r>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Titre4"/>
        <w:rPr>
          <w:lang w:val="en-CA"/>
        </w:rPr>
      </w:pPr>
      <w:r w:rsidRPr="00FD56B7">
        <w:rPr>
          <w:lang w:val="en-CA"/>
        </w:rPr>
        <w:t>purpose</w:t>
      </w:r>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purpose:Primitive::CharacterString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Titre4"/>
        <w:rPr>
          <w:lang w:val="en-CA"/>
        </w:rPr>
      </w:pPr>
      <w:r>
        <w:rPr>
          <w:lang w:val="en-CA"/>
        </w:rPr>
        <w:lastRenderedPageBreak/>
        <w:t>s</w:t>
      </w:r>
      <w:r w:rsidRPr="00FD56B7">
        <w:rPr>
          <w:lang w:val="en-CA"/>
        </w:rPr>
        <w:t>tatus</w:t>
      </w:r>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Titre4"/>
        <w:rPr>
          <w:lang w:val="en-CA"/>
        </w:rPr>
      </w:pPr>
      <w:r w:rsidRPr="00D970E9">
        <w:rPr>
          <w:lang w:val="en-CA"/>
        </w:rPr>
        <w:t>drillingMethod</w:t>
      </w:r>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drillingMethod:Primitive::CharacterString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Titre4"/>
        <w:rPr>
          <w:lang w:val="en-CA"/>
        </w:rPr>
      </w:pPr>
      <w:r>
        <w:rPr>
          <w:lang w:val="en-CA"/>
        </w:rPr>
        <w:t>operator</w:t>
      </w:r>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operator:Primitive::CharacterString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Titre4"/>
        <w:rPr>
          <w:lang w:val="en-CA"/>
        </w:rPr>
      </w:pPr>
      <w:r>
        <w:rPr>
          <w:lang w:val="en-CA"/>
        </w:rPr>
        <w:t>driller</w:t>
      </w:r>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Titre4"/>
        <w:rPr>
          <w:lang w:val="en-CA"/>
        </w:rPr>
      </w:pPr>
      <w:r w:rsidRPr="00D970E9">
        <w:rPr>
          <w:lang w:val="en-CA"/>
        </w:rPr>
        <w:t>drillStartDate</w:t>
      </w:r>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Titre4"/>
      </w:pPr>
      <w:r w:rsidRPr="00A12606">
        <w:t>drillEndDate</w:t>
      </w:r>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drillEndData:Primitive::CharacterString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Titre4"/>
        <w:rPr>
          <w:lang w:val="en-CA"/>
        </w:rPr>
      </w:pPr>
      <w:r>
        <w:rPr>
          <w:lang w:val="en-CA"/>
        </w:rPr>
        <w:t>startPoint</w:t>
      </w:r>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startPoint:Primitive::CharacterString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Titre4"/>
        <w:rPr>
          <w:lang w:val="en-CA"/>
        </w:rPr>
      </w:pPr>
      <w:r>
        <w:rPr>
          <w:lang w:val="en-CA"/>
        </w:rPr>
        <w:t>inclinationType</w:t>
      </w:r>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inclinationType:Primitive::CharacterString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Titre4"/>
        <w:rPr>
          <w:lang w:val="en-CA"/>
        </w:rPr>
      </w:pPr>
      <w:r w:rsidRPr="00FE4C9E">
        <w:rPr>
          <w:lang w:val="en-CA"/>
        </w:rPr>
        <w:t>boreholeMaterialCustodian</w:t>
      </w:r>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Titre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 xml:space="preserve">boreholeLength_m:Primitive::Number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Titre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elevation_m:Primitive::Number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Titre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elevation_srs:Primitive::CharacterString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Titre4"/>
        <w:rPr>
          <w:lang w:val="en-CA"/>
        </w:rPr>
      </w:pPr>
      <w:r w:rsidRPr="00D970E9">
        <w:rPr>
          <w:lang w:val="en-CA"/>
        </w:rPr>
        <w:t>positionalAccuracy</w:t>
      </w:r>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Titre4"/>
        <w:rPr>
          <w:lang w:val="en-CA"/>
        </w:rPr>
      </w:pPr>
      <w:r>
        <w:rPr>
          <w:lang w:val="en-CA"/>
        </w:rPr>
        <w:t>source</w:t>
      </w:r>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source:Primitive::CharacterString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Titre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Titre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Titre4"/>
      </w:pPr>
      <w:r w:rsidRPr="00C17A19">
        <w:t>genericSymbolizer</w:t>
      </w:r>
    </w:p>
    <w:p w14:paraId="64738621" w14:textId="77777777" w:rsidR="002C1116" w:rsidRDefault="002C1116" w:rsidP="002C1116">
      <w:r>
        <w:t xml:space="preserve">If present, the property </w:t>
      </w:r>
      <w:r w:rsidRPr="00F16431">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Titre4"/>
      </w:pPr>
      <w:r>
        <w:t>s</w:t>
      </w:r>
      <w:r w:rsidRPr="004E3A57">
        <w:t>hape</w:t>
      </w:r>
    </w:p>
    <w:p w14:paraId="21C40E5F" w14:textId="295EDC54" w:rsidR="002C1116" w:rsidRDefault="002C1116" w:rsidP="002C1116">
      <w:r>
        <w:t xml:space="preserve">The property </w:t>
      </w:r>
      <w:r w:rsidRPr="00F16431">
        <w:rPr>
          <w:rStyle w:val="Entity"/>
        </w:rPr>
        <w:t>shape:GM_Object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Titre4"/>
      </w:pPr>
      <w:r>
        <w:t>a</w:t>
      </w:r>
      <w:r w:rsidR="002C1116" w:rsidRPr="004E3A57">
        <w:t>ny</w:t>
      </w:r>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Titre3"/>
        <w:rPr>
          <w:lang w:val="en-CA"/>
        </w:rPr>
      </w:pPr>
      <w:bookmarkStart w:id="526" w:name="_Toc458154250"/>
      <w:r w:rsidRPr="00D14AF0">
        <w:rPr>
          <w:lang w:val="en-CA"/>
        </w:rPr>
        <w:t>ContactView</w:t>
      </w:r>
      <w:bookmarkEnd w:id="526"/>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Titre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Titre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Titre4"/>
      </w:pPr>
      <w:r>
        <w:t>name</w:t>
      </w:r>
    </w:p>
    <w:p w14:paraId="5501E0AC" w14:textId="662A0210" w:rsidR="002C1116" w:rsidRDefault="002C1116" w:rsidP="002C1116">
      <w:r>
        <w:t xml:space="preserve">If present, the property </w:t>
      </w:r>
      <w:r w:rsidRPr="00F16431">
        <w:rPr>
          <w:rStyle w:val="Entity"/>
        </w:rPr>
        <w:t>name:Primitive::CharacterString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Titre4"/>
        <w:rPr>
          <w:lang w:val="en-CA"/>
        </w:rPr>
      </w:pPr>
      <w:r>
        <w:rPr>
          <w:lang w:val="en-CA"/>
        </w:rPr>
        <w:lastRenderedPageBreak/>
        <w:t>d</w:t>
      </w:r>
      <w:r w:rsidRPr="00176E9E">
        <w:rPr>
          <w:lang w:val="en-CA"/>
        </w:rPr>
        <w:t>escription</w:t>
      </w:r>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Titre4"/>
        <w:rPr>
          <w:lang w:val="en-CA"/>
        </w:rPr>
      </w:pPr>
      <w:r w:rsidRPr="00176E9E">
        <w:rPr>
          <w:lang w:val="en-CA"/>
        </w:rPr>
        <w:t>contactType</w:t>
      </w:r>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Titre4"/>
        <w:rPr>
          <w:lang w:val="en-CA"/>
        </w:rPr>
      </w:pPr>
      <w:r w:rsidRPr="00D970E9">
        <w:rPr>
          <w:lang w:val="en-CA"/>
        </w:rPr>
        <w:t>observationMethod</w:t>
      </w:r>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Titre4"/>
        <w:rPr>
          <w:lang w:val="en-CA"/>
        </w:rPr>
      </w:pPr>
      <w:r w:rsidRPr="00D970E9">
        <w:rPr>
          <w:lang w:val="en-CA"/>
        </w:rPr>
        <w:t>positionalAccuracy</w:t>
      </w:r>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Titre4"/>
        <w:rPr>
          <w:lang w:val="en-CA"/>
        </w:rPr>
      </w:pPr>
      <w:r>
        <w:rPr>
          <w:lang w:val="en-CA"/>
        </w:rPr>
        <w:t>s</w:t>
      </w:r>
      <w:r w:rsidRPr="00D970E9">
        <w:rPr>
          <w:lang w:val="en-CA"/>
        </w:rPr>
        <w:t>ource</w:t>
      </w:r>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Titre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Titre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Titre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Titre4"/>
        <w:rPr>
          <w:lang w:val="en-CA"/>
        </w:rPr>
      </w:pPr>
      <w:r w:rsidRPr="00D970E9">
        <w:rPr>
          <w:lang w:val="en-CA"/>
        </w:rPr>
        <w:t>genericSymbolizer</w:t>
      </w:r>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Titre4"/>
        <w:rPr>
          <w:lang w:val="en-CA"/>
        </w:rPr>
      </w:pPr>
      <w:r>
        <w:rPr>
          <w:lang w:val="en-CA"/>
        </w:rPr>
        <w:t>shape</w:t>
      </w:r>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shape:GM_Object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Titre4"/>
      </w:pPr>
      <w:r>
        <w:t>a</w:t>
      </w:r>
      <w:r w:rsidR="002C1116" w:rsidRPr="004E3A57">
        <w:t>ny</w:t>
      </w:r>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Titre3"/>
        <w:rPr>
          <w:lang w:val="en-CA"/>
        </w:rPr>
      </w:pPr>
      <w:bookmarkStart w:id="527" w:name="_Toc458154251"/>
      <w:r w:rsidRPr="00D14AF0">
        <w:rPr>
          <w:lang w:val="en-CA"/>
        </w:rPr>
        <w:t>GeologicSpecimenView</w:t>
      </w:r>
      <w:bookmarkEnd w:id="527"/>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D44BE">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Titre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AF19B7"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Titre4"/>
        <w:rPr>
          <w:lang w:val="en-CA"/>
        </w:rPr>
      </w:pPr>
      <w:r>
        <w:rPr>
          <w:lang w:val="en-CA"/>
        </w:rPr>
        <w:t>identifier</w:t>
      </w:r>
    </w:p>
    <w:p w14:paraId="0E2C5060" w14:textId="3E46CEC8" w:rsidR="002C1116" w:rsidRDefault="002C1116" w:rsidP="002C1116">
      <w:r w:rsidRPr="00D970E9">
        <w:t xml:space="preserve">Globally unique </w:t>
      </w:r>
      <w:r w:rsidRPr="00A1060B">
        <w:rPr>
          <w:rStyle w:val="Entity"/>
        </w:rPr>
        <w:t>identifier:Primitive::CharacterString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Titre4"/>
        <w:rPr>
          <w:lang w:val="en-CA"/>
        </w:rPr>
      </w:pPr>
      <w:r>
        <w:rPr>
          <w:lang w:val="en-CA"/>
        </w:rPr>
        <w:lastRenderedPageBreak/>
        <w:t>l</w:t>
      </w:r>
      <w:r w:rsidRPr="00984F9B">
        <w:rPr>
          <w:lang w:val="en-CA"/>
        </w:rPr>
        <w:t>abel</w:t>
      </w:r>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hort label for map display. (e.g., a sample number)</w:t>
      </w:r>
      <w:r w:rsidR="006F1EE4">
        <w:rPr>
          <w:rFonts w:cs="Arial"/>
          <w:color w:val="000000"/>
          <w:lang w:val="en-CA"/>
        </w:rPr>
        <w:t>.</w:t>
      </w:r>
    </w:p>
    <w:p w14:paraId="043B7686" w14:textId="08C6B9A1" w:rsidR="002C1116" w:rsidRPr="006F1EE4" w:rsidRDefault="002C1116" w:rsidP="002C1116">
      <w:pPr>
        <w:pStyle w:val="Titre4"/>
        <w:rPr>
          <w:lang w:val="en-CA"/>
        </w:rPr>
      </w:pPr>
      <w:r>
        <w:rPr>
          <w:lang w:val="en-CA"/>
        </w:rPr>
        <w:t>d</w:t>
      </w:r>
      <w:r w:rsidRPr="00D970E9">
        <w:rPr>
          <w:lang w:val="en-CA"/>
        </w:rPr>
        <w:t>escription</w:t>
      </w:r>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Titre4"/>
        <w:rPr>
          <w:lang w:val="en-CA"/>
        </w:rPr>
      </w:pPr>
      <w:r w:rsidRPr="00B506A1">
        <w:rPr>
          <w:lang w:val="en-CA"/>
        </w:rPr>
        <w:t>specimenType</w:t>
      </w:r>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specimentType:Primitive::CharacterString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Titre4"/>
        <w:rPr>
          <w:lang w:val="en-CA"/>
        </w:rPr>
      </w:pPr>
      <w:r>
        <w:rPr>
          <w:lang w:val="en-CA"/>
        </w:rPr>
        <w:t>materialClass</w:t>
      </w:r>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materialClass:Primitive::CharacterString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Titre4"/>
        <w:rPr>
          <w:lang w:val="en-CA"/>
        </w:rPr>
      </w:pPr>
      <w:r w:rsidRPr="00B506A1">
        <w:rPr>
          <w:lang w:val="en-CA"/>
        </w:rPr>
        <w:t>positionalAccuracy</w:t>
      </w:r>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escription of the positional accuracy of the sampling location. (e.g., 50 metres)</w:t>
      </w:r>
      <w:r w:rsidR="006F1EE4">
        <w:rPr>
          <w:rFonts w:cs="Arial"/>
          <w:color w:val="000000"/>
          <w:lang w:val="en-CA"/>
        </w:rPr>
        <w:t>.</w:t>
      </w:r>
    </w:p>
    <w:p w14:paraId="66AEF48E" w14:textId="2A9756C4" w:rsidR="002C1116" w:rsidRPr="006F1EE4" w:rsidRDefault="002C1116" w:rsidP="006F1EE4">
      <w:pPr>
        <w:pStyle w:val="Titre4"/>
        <w:rPr>
          <w:lang w:val="en-CA"/>
        </w:rPr>
      </w:pPr>
      <w:r w:rsidRPr="00D970E9">
        <w:rPr>
          <w:lang w:val="en-CA"/>
        </w:rPr>
        <w:t>samplingTime</w:t>
      </w:r>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Titre4"/>
        <w:rPr>
          <w:lang w:val="en-CA"/>
        </w:rPr>
      </w:pPr>
      <w:r w:rsidRPr="00D970E9">
        <w:rPr>
          <w:lang w:val="en-CA"/>
        </w:rPr>
        <w:t>samplingMethod</w:t>
      </w:r>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samplingMethod:Primitive::CharacterString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Titre4"/>
        <w:rPr>
          <w:lang w:val="en-CA"/>
        </w:rPr>
      </w:pPr>
      <w:r w:rsidRPr="00BF1958">
        <w:rPr>
          <w:lang w:val="en-CA"/>
        </w:rPr>
        <w:t>currentLocation</w:t>
      </w:r>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currentLocation:Primitive::CharacterString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Titre4"/>
        <w:rPr>
          <w:lang w:val="en-CA"/>
        </w:rPr>
      </w:pPr>
      <w:r>
        <w:rPr>
          <w:lang w:val="en-CA"/>
        </w:rPr>
        <w:t>source</w:t>
      </w:r>
    </w:p>
    <w:p w14:paraId="11F39E68" w14:textId="68505117" w:rsidR="002C1116" w:rsidRDefault="002C1116" w:rsidP="002C1116">
      <w:pPr>
        <w:rPr>
          <w:lang w:val="en-CA"/>
        </w:rPr>
      </w:pPr>
      <w:r>
        <w:t>If present, t</w:t>
      </w:r>
      <w:r>
        <w:rPr>
          <w:lang w:val="en-CA"/>
        </w:rPr>
        <w:t xml:space="preserve">he property </w:t>
      </w:r>
      <w:r w:rsidRPr="00A1060B">
        <w:rPr>
          <w:rStyle w:val="Entity"/>
        </w:rPr>
        <w:t>source:Primitive::CharacterString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Titre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specimentType_uri:Primitive::CharacterString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Titre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r w:rsidR="00A1060B">
        <w:rPr>
          <w:rStyle w:val="Entity"/>
        </w:rPr>
        <w:t>:Primitive::CharacterString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Titre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metadata_uri:Primitive::CharacterString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Titre4"/>
        <w:rPr>
          <w:lang w:val="en-CA"/>
        </w:rPr>
      </w:pPr>
      <w:r w:rsidRPr="00D970E9">
        <w:rPr>
          <w:lang w:val="en-CA"/>
        </w:rPr>
        <w:t>genericSymbolizer</w:t>
      </w:r>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Titre4"/>
        <w:rPr>
          <w:lang w:val="en-CA"/>
        </w:rPr>
      </w:pPr>
      <w:r>
        <w:rPr>
          <w:lang w:val="en-CA"/>
        </w:rPr>
        <w:t>shape</w:t>
      </w:r>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 xml:space="preserve">shape:GM_Object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Titre4"/>
      </w:pPr>
      <w:r>
        <w:t>a</w:t>
      </w:r>
      <w:r w:rsidR="002C1116" w:rsidRPr="004E3A57">
        <w:t>ny</w:t>
      </w:r>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Titre3"/>
        <w:rPr>
          <w:lang w:val="en-CA"/>
        </w:rPr>
      </w:pPr>
      <w:bookmarkStart w:id="528" w:name="_Toc458154252"/>
      <w:r w:rsidRPr="00D14AF0">
        <w:rPr>
          <w:lang w:val="en-CA"/>
        </w:rPr>
        <w:t>GeomorphologicUnitView</w:t>
      </w:r>
      <w:bookmarkEnd w:id="528"/>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CA" w:eastAsia="en-CA"/>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D44BE">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Titre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Titre4"/>
        <w:rPr>
          <w:lang w:val="en-CA"/>
        </w:rPr>
      </w:pPr>
      <w:r>
        <w:rPr>
          <w:lang w:val="en-CA"/>
        </w:rPr>
        <w:t>identifier</w:t>
      </w:r>
    </w:p>
    <w:p w14:paraId="45BBA100" w14:textId="77777777" w:rsidR="002C1116" w:rsidRDefault="002C1116" w:rsidP="002C1116">
      <w:r w:rsidRPr="00D970E9">
        <w:t xml:space="preserve">Globally unique </w:t>
      </w:r>
      <w:r w:rsidRPr="00A1060B">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Titre4"/>
        <w:rPr>
          <w:lang w:val="en-CA"/>
        </w:rPr>
      </w:pPr>
      <w:r>
        <w:rPr>
          <w:lang w:val="en-CA"/>
        </w:rPr>
        <w:t>name</w:t>
      </w:r>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Titre4"/>
        <w:rPr>
          <w:lang w:val="en-CA"/>
        </w:rPr>
      </w:pPr>
      <w:r w:rsidRPr="00D970E9">
        <w:rPr>
          <w:lang w:val="en-CA"/>
        </w:rPr>
        <w:lastRenderedPageBreak/>
        <w:t>description</w:t>
      </w:r>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Titre4"/>
        <w:rPr>
          <w:lang w:val="en-CA"/>
        </w:rPr>
      </w:pPr>
      <w:r>
        <w:rPr>
          <w:lang w:val="en-CA"/>
        </w:rPr>
        <w:t>a</w:t>
      </w:r>
      <w:r w:rsidRPr="00D970E9">
        <w:rPr>
          <w:lang w:val="en-CA"/>
        </w:rPr>
        <w:t>ctivity</w:t>
      </w:r>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Titre4"/>
        <w:rPr>
          <w:lang w:val="en-CA"/>
        </w:rPr>
      </w:pPr>
      <w:r w:rsidRPr="001E68E4">
        <w:rPr>
          <w:lang w:val="en-CA"/>
        </w:rPr>
        <w:t>geomorphologicFeatureType</w:t>
      </w:r>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r w:rsidRPr="00A1060B">
        <w:rPr>
          <w:rStyle w:val="Entity"/>
        </w:rPr>
        <w:t>:Primitive::CharacterString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Titre4"/>
        <w:rPr>
          <w:lang w:val="en-CA"/>
        </w:rPr>
      </w:pPr>
      <w:r w:rsidRPr="00D970E9">
        <w:rPr>
          <w:lang w:val="en-CA"/>
        </w:rPr>
        <w:t>unitType</w:t>
      </w:r>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Titre4"/>
        <w:rPr>
          <w:lang w:val="en-CA"/>
        </w:rPr>
      </w:pPr>
      <w:r>
        <w:rPr>
          <w:lang w:val="en-CA"/>
        </w:rPr>
        <w:t>lithology</w:t>
      </w:r>
    </w:p>
    <w:p w14:paraId="54D23D5F" w14:textId="3EC7D47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Titre4"/>
        <w:rPr>
          <w:lang w:val="en-CA"/>
        </w:rPr>
      </w:pPr>
      <w:r w:rsidRPr="00C50276">
        <w:rPr>
          <w:lang w:val="en-CA"/>
        </w:rPr>
        <w:t>geologicHistory</w:t>
      </w:r>
    </w:p>
    <w:p w14:paraId="3F0B6185" w14:textId="28C7DFD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rFonts w:cs="Arial"/>
          <w:color w:val="000000"/>
          <w:lang w:val="en-CA"/>
        </w:rPr>
        <w:t>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Titre4"/>
        <w:rPr>
          <w:lang w:val="en-CA"/>
        </w:rPr>
      </w:pPr>
      <w:r w:rsidRPr="00AB423B">
        <w:rPr>
          <w:lang w:val="en-CA"/>
        </w:rPr>
        <w:t>representativeNumericAge</w:t>
      </w:r>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representativeNumericAge:Primitive::Number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Titre4"/>
        <w:rPr>
          <w:lang w:val="en-CA"/>
        </w:rPr>
      </w:pPr>
      <w:r w:rsidRPr="00D970E9">
        <w:rPr>
          <w:lang w:val="en-CA"/>
        </w:rPr>
        <w:t>observationMethod</w:t>
      </w:r>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Titre4"/>
        <w:rPr>
          <w:lang w:val="en-CA"/>
        </w:rPr>
      </w:pPr>
      <w:r w:rsidRPr="00D970E9">
        <w:rPr>
          <w:lang w:val="en-CA"/>
        </w:rPr>
        <w:lastRenderedPageBreak/>
        <w:t>positionalAccuracy</w:t>
      </w:r>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Titre4"/>
        <w:rPr>
          <w:lang w:val="en-CA"/>
        </w:rPr>
      </w:pPr>
      <w:r>
        <w:rPr>
          <w:lang w:val="en-CA"/>
        </w:rPr>
        <w:t>source</w:t>
      </w:r>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Titre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activity_uri:Primitive::CharacterString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Titre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Titre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r w:rsidR="00A1060B" w:rsidRPr="00A1060B">
        <w:rPr>
          <w:rStyle w:val="Entity"/>
        </w:rPr>
        <w:t>:Primitive::CharacterString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Titre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representativeLithology_uri:Primitive::CharacterString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Titre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Titre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Titre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Titre4"/>
      </w:pPr>
      <w:r w:rsidRPr="00C17A19">
        <w:lastRenderedPageBreak/>
        <w:t>genericSymbolizer</w:t>
      </w:r>
    </w:p>
    <w:p w14:paraId="2D4AC142" w14:textId="77777777" w:rsidR="002C1116" w:rsidRDefault="002C1116" w:rsidP="002C1116">
      <w:r>
        <w:t xml:space="preserve">If present, the property </w:t>
      </w:r>
      <w:r w:rsidRPr="00A1060B">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Titre4"/>
      </w:pPr>
      <w:r>
        <w:t>s</w:t>
      </w:r>
      <w:r w:rsidRPr="004E3A57">
        <w:t>hape</w:t>
      </w:r>
    </w:p>
    <w:p w14:paraId="206BBBC5" w14:textId="77777777" w:rsidR="002C1116" w:rsidRDefault="002C1116" w:rsidP="002C1116">
      <w:r>
        <w:t xml:space="preserve">The property </w:t>
      </w:r>
      <w:r w:rsidRPr="00A1060B">
        <w:rPr>
          <w:rStyle w:val="Entity"/>
        </w:rPr>
        <w:t>shape:GM_Object</w:t>
      </w:r>
      <w:r>
        <w:t xml:space="preserve"> contains a geometry </w:t>
      </w:r>
      <w:r w:rsidRPr="004E3A57">
        <w:t>defining the extent of the feature of interest.</w:t>
      </w:r>
      <w:r>
        <w:t xml:space="preserve">  </w:t>
      </w:r>
    </w:p>
    <w:p w14:paraId="418873C5" w14:textId="77979D2E" w:rsidR="002C1116" w:rsidRDefault="006F1EE4" w:rsidP="002C1116">
      <w:pPr>
        <w:pStyle w:val="Titre4"/>
      </w:pPr>
      <w:r>
        <w:t>a</w:t>
      </w:r>
      <w:r w:rsidR="002C1116" w:rsidRPr="004E3A57">
        <w:t>ny</w:t>
      </w:r>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Titre3"/>
        <w:rPr>
          <w:lang w:val="en-CA"/>
        </w:rPr>
      </w:pPr>
      <w:bookmarkStart w:id="529" w:name="_Toc458154253"/>
      <w:r w:rsidRPr="00D14AF0">
        <w:rPr>
          <w:lang w:val="en-CA"/>
        </w:rPr>
        <w:t>ShearDisplacementStructureView</w:t>
      </w:r>
      <w:bookmarkEnd w:id="529"/>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Lgende"/>
      </w:pPr>
      <w:r>
        <w:t xml:space="preserve">Figure </w:t>
      </w:r>
      <w:r>
        <w:fldChar w:fldCharType="begin"/>
      </w:r>
      <w:r>
        <w:instrText xml:space="preserve"> SEQ Figure \* ARABIC </w:instrText>
      </w:r>
      <w:r>
        <w:fldChar w:fldCharType="separate"/>
      </w:r>
      <w:r w:rsidR="00AD44BE">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Titre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Titre4"/>
        <w:rPr>
          <w:lang w:val="en-CA"/>
        </w:rPr>
      </w:pPr>
      <w:r>
        <w:rPr>
          <w:lang w:val="en-CA"/>
        </w:rPr>
        <w:t>identifier</w:t>
      </w:r>
    </w:p>
    <w:p w14:paraId="35EF3503" w14:textId="77777777" w:rsidR="002C1116" w:rsidRPr="00D14AF0" w:rsidRDefault="002C1116" w:rsidP="002C1116">
      <w:pPr>
        <w:rPr>
          <w:lang w:val="en-CA"/>
        </w:rPr>
      </w:pPr>
      <w:r w:rsidRPr="00D970E9">
        <w:t xml:space="preserve">Globally unique </w:t>
      </w:r>
      <w:r w:rsidRPr="00A1060B">
        <w:rPr>
          <w:rStyle w:val="Entity"/>
        </w:rPr>
        <w:t>identifier:Primitive::CharacterString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Titre4"/>
        <w:rPr>
          <w:lang w:val="en-CA"/>
        </w:rPr>
      </w:pPr>
      <w:r>
        <w:rPr>
          <w:lang w:val="en-CA"/>
        </w:rPr>
        <w:t>name</w:t>
      </w:r>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 xml:space="preserve">name:Primitive::CharacterString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Titre4"/>
        <w:rPr>
          <w:lang w:val="en-CA"/>
        </w:rPr>
      </w:pPr>
      <w:r>
        <w:rPr>
          <w:lang w:val="en-CA"/>
        </w:rPr>
        <w:t>d</w:t>
      </w:r>
      <w:r w:rsidRPr="00D970E9">
        <w:rPr>
          <w:lang w:val="en-CA"/>
        </w:rPr>
        <w:t>escription</w:t>
      </w:r>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Titre4"/>
        <w:rPr>
          <w:lang w:val="en-CA"/>
        </w:rPr>
      </w:pPr>
      <w:r w:rsidRPr="00D970E9">
        <w:rPr>
          <w:lang w:val="en-CA"/>
        </w:rPr>
        <w:t>faultType</w:t>
      </w:r>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faultType:Primitive::CharacterString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Titre4"/>
        <w:rPr>
          <w:lang w:val="en-CA"/>
        </w:rPr>
      </w:pPr>
      <w:r w:rsidRPr="00D970E9">
        <w:rPr>
          <w:lang w:val="en-CA"/>
        </w:rPr>
        <w:t>movementType</w:t>
      </w:r>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movementType:Primitive::CharacterString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Titre4"/>
        <w:rPr>
          <w:lang w:val="en-CA"/>
        </w:rPr>
      </w:pPr>
      <w:r w:rsidRPr="002E6F45">
        <w:rPr>
          <w:lang w:val="en-CA"/>
        </w:rPr>
        <w:t>deformationStyle</w:t>
      </w:r>
    </w:p>
    <w:p w14:paraId="3E10E73A" w14:textId="2EC7F23B" w:rsidR="002C1116" w:rsidRDefault="002C1116" w:rsidP="002C1116">
      <w:pPr>
        <w:rPr>
          <w:lang w:val="en-CA"/>
        </w:rPr>
      </w:pPr>
      <w:r>
        <w:t>If present, t</w:t>
      </w:r>
      <w:r>
        <w:rPr>
          <w:lang w:val="en-CA"/>
        </w:rPr>
        <w:t xml:space="preserve">he property </w:t>
      </w:r>
      <w:r w:rsidRPr="00A1060B">
        <w:rPr>
          <w:rStyle w:val="Entity"/>
        </w:rPr>
        <w:t xml:space="preserve">deformationStyle:Primitive::CharacterString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Titre4"/>
        <w:rPr>
          <w:lang w:val="en-CA"/>
        </w:rPr>
      </w:pPr>
      <w:r>
        <w:rPr>
          <w:lang w:val="en-CA"/>
        </w:rPr>
        <w:lastRenderedPageBreak/>
        <w:t>d</w:t>
      </w:r>
      <w:r w:rsidRPr="00D970E9">
        <w:rPr>
          <w:lang w:val="en-CA"/>
        </w:rPr>
        <w:t>isplacement</w:t>
      </w:r>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displacement:Primitive::CharacterString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Titre4"/>
        <w:rPr>
          <w:lang w:val="en-CA"/>
        </w:rPr>
      </w:pPr>
      <w:r>
        <w:rPr>
          <w:lang w:val="en-CA"/>
        </w:rPr>
        <w:t>g</w:t>
      </w:r>
      <w:r w:rsidRPr="00D970E9">
        <w:rPr>
          <w:lang w:val="en-CA"/>
        </w:rPr>
        <w:t>eologicHistory</w:t>
      </w:r>
    </w:p>
    <w:p w14:paraId="71A56803" w14:textId="2084DB24" w:rsidR="002C1116" w:rsidRDefault="002C1116" w:rsidP="002C1116">
      <w:pPr>
        <w:rPr>
          <w:lang w:val="en-CA"/>
        </w:rPr>
      </w:pPr>
      <w:r>
        <w:t>If present, t</w:t>
      </w:r>
      <w:r>
        <w:rPr>
          <w:lang w:val="en-CA"/>
        </w:rPr>
        <w:t xml:space="preserve">he property </w:t>
      </w:r>
      <w:r w:rsidRPr="00A1060B">
        <w:rPr>
          <w:rStyle w:val="Entity"/>
        </w:rPr>
        <w:t>geologicHistory:Primitive::CharacterString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lang w:val="en-CA"/>
        </w:rPr>
        <w:t xml:space="preserve">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Titre4"/>
        <w:rPr>
          <w:lang w:val="en-CA"/>
        </w:rPr>
      </w:pPr>
      <w:r w:rsidRPr="00393486">
        <w:rPr>
          <w:lang w:val="en-CA"/>
        </w:rPr>
        <w:t>numericOlderAge</w:t>
      </w:r>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numericOlderAge:Primitive::Number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Titre4"/>
        <w:rPr>
          <w:lang w:val="en-CA"/>
        </w:rPr>
      </w:pPr>
      <w:r w:rsidRPr="00D970E9">
        <w:rPr>
          <w:lang w:val="en-CA"/>
        </w:rPr>
        <w:t>numericYoungerAge</w:t>
      </w:r>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numericYoungerAge:Primitive::Number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Titre4"/>
        <w:rPr>
          <w:lang w:val="en-CA"/>
        </w:rPr>
      </w:pPr>
      <w:r w:rsidRPr="00D970E9">
        <w:rPr>
          <w:lang w:val="en-CA"/>
        </w:rPr>
        <w:t>observationMethod</w:t>
      </w:r>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observationMethod:Primitive::CharacterString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Titre4"/>
        <w:rPr>
          <w:lang w:val="en-CA"/>
        </w:rPr>
      </w:pPr>
      <w:r w:rsidRPr="00393486">
        <w:rPr>
          <w:lang w:val="en-CA"/>
        </w:rPr>
        <w:t>positionalAccuracy</w:t>
      </w:r>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positionAccuracy:Primitive::CharacterString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Titre4"/>
        <w:rPr>
          <w:lang w:val="en-CA"/>
        </w:rPr>
      </w:pPr>
      <w:r>
        <w:rPr>
          <w:lang w:val="en-CA"/>
        </w:rPr>
        <w:t>source</w:t>
      </w:r>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r w:rsidR="00A1060B" w:rsidRPr="00A1060B">
        <w:rPr>
          <w:rStyle w:val="Entity"/>
        </w:rPr>
        <w:t>Primitive::</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Titre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faultType_uri:Primitive::CharacterString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530"/>
      <w:r>
        <w:rPr>
          <w:lang w:val="en-CA"/>
        </w:rPr>
        <w:t>This is a m</w:t>
      </w:r>
      <w:r w:rsidRPr="00393486">
        <w:rPr>
          <w:lang w:val="en-CA"/>
        </w:rPr>
        <w:t xml:space="preserve">andatory property </w:t>
      </w:r>
      <w:commentRangeEnd w:id="530"/>
      <w:r w:rsidR="00A1060B">
        <w:rPr>
          <w:rStyle w:val="Marquedecommentaire"/>
        </w:rPr>
        <w:commentReference w:id="530"/>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Titre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movementType_uri:Primitive::CharacterString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Titre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Titre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Titre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Titre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Titre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specification_uri:Primitive::CharacterString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Titre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metadata_uri:Primitive::CharacterString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Titre4"/>
      </w:pPr>
      <w:r w:rsidRPr="00C17A19">
        <w:lastRenderedPageBreak/>
        <w:t>genericSymbolizer</w:t>
      </w:r>
    </w:p>
    <w:p w14:paraId="272E6DAF" w14:textId="77777777" w:rsidR="002C1116" w:rsidRDefault="002C1116" w:rsidP="002C1116">
      <w:r>
        <w:t xml:space="preserve">If present, the property </w:t>
      </w:r>
      <w:r w:rsidRPr="00DA5B06">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Titre4"/>
      </w:pPr>
      <w:r>
        <w:t>s</w:t>
      </w:r>
      <w:r w:rsidRPr="004E3A57">
        <w:t>hape</w:t>
      </w:r>
    </w:p>
    <w:p w14:paraId="42088D90" w14:textId="77777777" w:rsidR="002C1116" w:rsidRDefault="002C1116" w:rsidP="002C1116">
      <w:r>
        <w:t xml:space="preserve">The property </w:t>
      </w:r>
      <w:r w:rsidRPr="00DA5B06">
        <w:rPr>
          <w:rStyle w:val="Entity"/>
        </w:rPr>
        <w:t>shape:GM_Object</w:t>
      </w:r>
      <w:r>
        <w:t xml:space="preserve"> contains a geometry </w:t>
      </w:r>
      <w:r w:rsidRPr="004E3A57">
        <w:t>defining the extent of the feature of interest.</w:t>
      </w:r>
      <w:r>
        <w:t xml:space="preserve">  </w:t>
      </w:r>
    </w:p>
    <w:p w14:paraId="6E7BF78E" w14:textId="3B7710DF" w:rsidR="002C1116" w:rsidRDefault="00AA18BE" w:rsidP="002C1116">
      <w:pPr>
        <w:pStyle w:val="Titre4"/>
      </w:pPr>
      <w:r>
        <w:t>a</w:t>
      </w:r>
      <w:r w:rsidR="002C1116" w:rsidRPr="004E3A57">
        <w:t>ny</w:t>
      </w:r>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Titre3"/>
        <w:rPr>
          <w:lang w:val="en-CA"/>
        </w:rPr>
      </w:pPr>
      <w:bookmarkStart w:id="531" w:name="_Toc458154254"/>
      <w:r w:rsidRPr="00D14AF0">
        <w:rPr>
          <w:lang w:val="en-CA"/>
        </w:rPr>
        <w:t>SiteObservationView</w:t>
      </w:r>
      <w:bookmarkEnd w:id="531"/>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Lgende"/>
        <w:rPr>
          <w:noProof/>
          <w:lang w:val="en-CA" w:eastAsia="en-CA"/>
        </w:rPr>
      </w:pPr>
      <w:r>
        <w:t xml:space="preserve">Figure </w:t>
      </w:r>
      <w:r>
        <w:fldChar w:fldCharType="begin"/>
      </w:r>
      <w:r>
        <w:instrText xml:space="preserve"> SEQ Figure \* ARABIC </w:instrText>
      </w:r>
      <w:r>
        <w:fldChar w:fldCharType="separate"/>
      </w:r>
      <w:r w:rsidR="00AD44BE">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Titre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Titre4"/>
        <w:rPr>
          <w:lang w:val="en-CA"/>
        </w:rPr>
      </w:pPr>
      <w:r>
        <w:rPr>
          <w:lang w:val="en-CA"/>
        </w:rPr>
        <w:t>identifier</w:t>
      </w:r>
    </w:p>
    <w:p w14:paraId="62BC79FE" w14:textId="77777777" w:rsidR="002C1116" w:rsidRDefault="002C1116" w:rsidP="002C1116">
      <w:r w:rsidRPr="00D970E9">
        <w:t xml:space="preserve">Globally unique </w:t>
      </w:r>
      <w:r w:rsidRPr="00DA5B06">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6741BAAF" w:rsidR="002C1116" w:rsidRPr="00D12552" w:rsidRDefault="002C1116" w:rsidP="003811C7">
            <w:pPr>
              <w:pStyle w:val="Tabletext10"/>
              <w:jc w:val="left"/>
              <w:rPr>
                <w:rStyle w:val="reqtext"/>
                <w:lang w:val="en-CA"/>
              </w:rPr>
            </w:pPr>
            <w:r>
              <w:rPr>
                <w:rStyle w:val="reqtext"/>
                <w:lang w:val="en-CA"/>
              </w:rPr>
              <w:t xml:space="preserve">identifier SHOULD correspond to a representation of </w:t>
            </w:r>
            <w:r w:rsidR="00AF3FC1">
              <w:rPr>
                <w:rStyle w:val="reqtext"/>
                <w:lang w:val="en-CA"/>
              </w:rPr>
              <w:t>OM::</w:t>
            </w:r>
            <w:r>
              <w:rPr>
                <w:rStyle w:val="reqtext"/>
                <w:lang w:val="en-CA"/>
              </w:rPr>
              <w:t>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Titre4"/>
        <w:rPr>
          <w:lang w:val="en-CA"/>
        </w:rPr>
      </w:pPr>
      <w:r>
        <w:rPr>
          <w:lang w:val="en-CA"/>
        </w:rPr>
        <w:lastRenderedPageBreak/>
        <w:t>siteName</w:t>
      </w:r>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Titre4"/>
      </w:pPr>
      <w:r w:rsidRPr="00006FB0">
        <w:rPr>
          <w:lang w:val="en-CA"/>
        </w:rPr>
        <w:t>observationName</w:t>
      </w:r>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Titre4"/>
        <w:rPr>
          <w:lang w:val="en-CA"/>
        </w:rPr>
      </w:pPr>
      <w:r>
        <w:rPr>
          <w:lang w:val="en-CA"/>
        </w:rPr>
        <w:t>l</w:t>
      </w:r>
      <w:r w:rsidRPr="00D970E9">
        <w:rPr>
          <w:lang w:val="en-CA"/>
        </w:rPr>
        <w:t>abel</w:t>
      </w:r>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Titre4"/>
        <w:rPr>
          <w:lang w:val="en-CA"/>
        </w:rPr>
      </w:pPr>
      <w:r>
        <w:rPr>
          <w:lang w:val="en-CA"/>
        </w:rPr>
        <w:t>d</w:t>
      </w:r>
      <w:r w:rsidRPr="00D970E9">
        <w:rPr>
          <w:lang w:val="en-CA"/>
        </w:rPr>
        <w:t>escription</w:t>
      </w:r>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Titre4"/>
        <w:rPr>
          <w:lang w:val="en-CA"/>
        </w:rPr>
      </w:pPr>
      <w:r w:rsidRPr="00B228FF">
        <w:rPr>
          <w:lang w:val="en-CA"/>
        </w:rPr>
        <w:t>featureOfInterest</w:t>
      </w:r>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Titre4"/>
        <w:rPr>
          <w:lang w:val="en-CA"/>
        </w:rPr>
      </w:pPr>
      <w:r w:rsidRPr="00D970E9">
        <w:rPr>
          <w:lang w:val="en-CA"/>
        </w:rPr>
        <w:t>observedProperty</w:t>
      </w:r>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Titre4"/>
        <w:rPr>
          <w:lang w:val="en-CA"/>
        </w:rPr>
      </w:pPr>
      <w:r w:rsidRPr="00D970E9">
        <w:rPr>
          <w:lang w:val="en-CA"/>
        </w:rPr>
        <w:t>observedValue</w:t>
      </w:r>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Titre4"/>
        <w:rPr>
          <w:lang w:val="en-CA"/>
        </w:rPr>
      </w:pPr>
      <w:r w:rsidRPr="00D970E9">
        <w:rPr>
          <w:lang w:val="en-CA"/>
        </w:rPr>
        <w:t>observedValueUom</w:t>
      </w:r>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observedValueUom:Primitive::CharacterString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Titre4"/>
        <w:rPr>
          <w:lang w:val="en-CA"/>
        </w:rPr>
      </w:pPr>
      <w:r w:rsidRPr="00D970E9">
        <w:rPr>
          <w:lang w:val="en-CA"/>
        </w:rPr>
        <w:t>observationMethod</w:t>
      </w:r>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observationMethod:Primitive::CharacterString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Titre4"/>
        <w:rPr>
          <w:lang w:val="en-CA"/>
        </w:rPr>
      </w:pPr>
      <w:r w:rsidRPr="00D970E9">
        <w:rPr>
          <w:lang w:val="en-CA"/>
        </w:rPr>
        <w:lastRenderedPageBreak/>
        <w:t>positionalAccuracy</w:t>
      </w:r>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positionalAccuracy:Primitive::CharacterString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stimate of the position uncertainty for the site location. For numerical measurements, include a unit of measure in the description. (e.g., 50 metres, poor, good).</w:t>
      </w:r>
    </w:p>
    <w:p w14:paraId="57228D19" w14:textId="0C64C92C" w:rsidR="002C1116" w:rsidRPr="00AA18BE" w:rsidRDefault="002C1116" w:rsidP="00AA18BE">
      <w:pPr>
        <w:pStyle w:val="Titre4"/>
        <w:rPr>
          <w:lang w:val="en-CA"/>
        </w:rPr>
      </w:pPr>
      <w:r>
        <w:rPr>
          <w:lang w:val="en-CA"/>
        </w:rPr>
        <w:t>source</w:t>
      </w:r>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Titre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featureOfInterest:Primitive::CharacterString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Titre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r w:rsidR="00DA5B06">
        <w:rPr>
          <w:rStyle w:val="Entity"/>
        </w:rPr>
        <w:t>:Primitive:CharacterString</w:t>
      </w:r>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06DA3D9B" w:rsidR="002C1116" w:rsidRPr="00AA18BE"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Titre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Titre4"/>
        <w:rPr>
          <w:lang w:val="en-CA"/>
        </w:rPr>
      </w:pPr>
      <w:r w:rsidRPr="00D970E9">
        <w:rPr>
          <w:lang w:val="en-CA"/>
        </w:rPr>
        <w:t>genericSymbolizer</w:t>
      </w:r>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genericSymboliser:Primitive::CharacterString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Titre4"/>
        <w:rPr>
          <w:lang w:val="en-CA"/>
        </w:rPr>
      </w:pPr>
      <w:r w:rsidRPr="00D970E9">
        <w:rPr>
          <w:lang w:val="en-CA"/>
        </w:rPr>
        <w:t>symbolRotation</w:t>
      </w:r>
    </w:p>
    <w:p w14:paraId="153AED5F" w14:textId="378C5DEF" w:rsidR="002C1116" w:rsidRDefault="002C1116" w:rsidP="002C1116">
      <w:pPr>
        <w:rPr>
          <w:lang w:val="en-CA"/>
        </w:rPr>
      </w:pPr>
      <w:r>
        <w:t>If present, t</w:t>
      </w:r>
      <w:r>
        <w:rPr>
          <w:lang w:val="en-CA"/>
        </w:rPr>
        <w:t xml:space="preserve">he </w:t>
      </w:r>
      <w:r w:rsidRPr="00DA5B06">
        <w:rPr>
          <w:rStyle w:val="Entity"/>
        </w:rPr>
        <w:t>symbolRotation:Integer</w:t>
      </w:r>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4DBADD8" w14:textId="77777777" w:rsidR="00D41FCD" w:rsidRDefault="00D41FCD"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Titre4"/>
        <w:rPr>
          <w:lang w:val="en-CA"/>
        </w:rPr>
      </w:pPr>
      <w:r>
        <w:rPr>
          <w:lang w:val="en-CA"/>
        </w:rPr>
        <w:t>shape</w:t>
      </w:r>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shape:GM_Object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Titre4"/>
      </w:pPr>
      <w:r>
        <w:t>a</w:t>
      </w:r>
      <w:r w:rsidR="002C1116" w:rsidRPr="004E3A57">
        <w:t>ny</w:t>
      </w:r>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532" w:name="_Toc458154255"/>
      <w:r>
        <w:rPr>
          <w:lang w:val="en-CA"/>
        </w:rPr>
        <w:lastRenderedPageBreak/>
        <w:t xml:space="preserve">XML </w:t>
      </w:r>
      <w:r w:rsidR="009B3BBD">
        <w:rPr>
          <w:lang w:val="en-CA"/>
        </w:rPr>
        <w:t>Encoding Requirement classes</w:t>
      </w:r>
      <w:r w:rsidR="00401781">
        <w:rPr>
          <w:lang w:val="en-CA"/>
        </w:rPr>
        <w:t xml:space="preserve"> (Normative)</w:t>
      </w:r>
      <w:bookmarkEnd w:id="532"/>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AD44BE">
        <w:rPr>
          <w:noProof/>
        </w:rPr>
        <w:t>107</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Titre2"/>
        <w:rPr>
          <w:lang w:val="en-CA"/>
        </w:rPr>
      </w:pPr>
      <w:bookmarkStart w:id="533" w:name="_Ref452624938"/>
      <w:bookmarkStart w:id="534" w:name="_Toc458154256"/>
      <w:r>
        <w:rPr>
          <w:lang w:val="en-CA"/>
        </w:rPr>
        <w:t>Prefixes used in examples</w:t>
      </w:r>
      <w:bookmarkEnd w:id="533"/>
      <w:bookmarkEnd w:id="534"/>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AD44BE">
        <w:t xml:space="preserve">Table </w:t>
      </w:r>
      <w:r w:rsidR="00AD44BE">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6214BC"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6214BC"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6214BC"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6214BC"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6214BC"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6214BC"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6214BC"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6214BC" w:rsidP="00A65B96">
            <w:pPr>
              <w:spacing w:after="0"/>
              <w:rPr>
                <w:rFonts w:ascii="Consolas" w:hAnsi="Consolas" w:cs="Consolas"/>
                <w:color w:val="000000"/>
                <w:sz w:val="20"/>
                <w:szCs w:val="20"/>
                <w:lang w:val="en-CA" w:eastAsia="en-CA"/>
              </w:rPr>
            </w:pPr>
            <w:hyperlink r:id="rId136" w:history="1">
              <w:r w:rsidR="00E21C96" w:rsidRPr="00E21C96">
                <w:rPr>
                  <w:rStyle w:val="Lienhypertexte"/>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6214BC"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6214BC"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6214BC"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6214BC"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6214BC" w:rsidP="00E21C96">
            <w:pPr>
              <w:rPr>
                <w:rFonts w:ascii="Consolas" w:hAnsi="Consolas" w:cs="Consolas"/>
                <w:sz w:val="20"/>
                <w:szCs w:val="20"/>
              </w:rPr>
            </w:pPr>
            <w:hyperlink r:id="rId141"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6214BC" w:rsidP="00A65B96">
            <w:pPr>
              <w:spacing w:after="0"/>
              <w:rPr>
                <w:rFonts w:ascii="Consolas" w:hAnsi="Consolas" w:cs="Consolas"/>
                <w:color w:val="000000"/>
                <w:sz w:val="20"/>
                <w:szCs w:val="20"/>
                <w:lang w:val="en-CA" w:eastAsia="en-CA"/>
              </w:rPr>
            </w:pPr>
            <w:hyperlink r:id="rId14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6214BC"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6214BC"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6214BC"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6214BC"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6214BC"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6214BC" w:rsidP="00A65B96">
            <w:pPr>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6214BC" w:rsidP="00A65B96">
            <w:pPr>
              <w:keepNext/>
              <w:spacing w:after="0"/>
              <w:rPr>
                <w:rFonts w:ascii="Consolas" w:hAnsi="Consolas" w:cs="Consolas"/>
                <w:color w:val="0000FF"/>
                <w:sz w:val="20"/>
                <w:szCs w:val="20"/>
                <w:u w:val="single"/>
                <w:lang w:val="en-CA" w:eastAsia="en-CA"/>
              </w:rPr>
            </w:pPr>
            <w:hyperlink r:id="rId14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535" w:name="_Ref443220196"/>
      <w:r>
        <w:t xml:space="preserve">Table </w:t>
      </w:r>
      <w:r>
        <w:fldChar w:fldCharType="begin"/>
      </w:r>
      <w:r>
        <w:instrText xml:space="preserve"> SEQ Table \* ARABIC </w:instrText>
      </w:r>
      <w:r>
        <w:fldChar w:fldCharType="separate"/>
      </w:r>
      <w:r w:rsidR="00AD44BE">
        <w:rPr>
          <w:noProof/>
        </w:rPr>
        <w:t>8</w:t>
      </w:r>
      <w:r>
        <w:fldChar w:fldCharType="end"/>
      </w:r>
      <w:bookmarkEnd w:id="53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0F3F457A" w14:textId="77777777" w:rsidR="00D41FCD" w:rsidRDefault="00D41FCD" w:rsidP="00380908"/>
    <w:p w14:paraId="62A0F49E" w14:textId="544852C7" w:rsidR="00FE640E" w:rsidRPr="004A5E5F" w:rsidRDefault="00FE640E" w:rsidP="00D41FCD">
      <w:pPr>
        <w:pStyle w:val="xml"/>
      </w:pPr>
      <w:r w:rsidRPr="004A5E5F">
        <w:t>&lt;!ENTITY guid "http://www.ietf.org/rfc/rfc2616"&gt;</w:t>
      </w:r>
    </w:p>
    <w:p w14:paraId="53D5459D" w14:textId="0E49008E" w:rsidR="00FE640E" w:rsidRPr="004A5E5F" w:rsidRDefault="00FE640E" w:rsidP="00D41FCD">
      <w:pPr>
        <w:pStyle w:val="xml"/>
      </w:pPr>
      <w:r w:rsidRPr="004A5E5F">
        <w:t xml:space="preserve">&lt;!ENTITY resource " </w:t>
      </w:r>
      <w:r w:rsidR="00AA18BE">
        <w:t>http://resource.geosciml.org</w:t>
      </w:r>
      <w:r w:rsidRPr="004A5E5F">
        <w:t>"&gt;</w:t>
      </w:r>
    </w:p>
    <w:p w14:paraId="37DC674F" w14:textId="77777777" w:rsidR="00FE640E" w:rsidRPr="004A5E5F" w:rsidRDefault="00FE640E" w:rsidP="00D41FCD">
      <w:pPr>
        <w:pStyle w:val="xml"/>
      </w:pPr>
      <w:r w:rsidRPr="004A5E5F">
        <w:t>&lt;!ENTITY nil "http://www.opengis.net/def/nil/OGC/0/unknown"&gt;</w:t>
      </w:r>
    </w:p>
    <w:p w14:paraId="4C6BAEAB" w14:textId="1D742249" w:rsidR="00FE640E" w:rsidRPr="004A5E5F" w:rsidRDefault="00FE640E" w:rsidP="00D41FCD">
      <w:pPr>
        <w:pStyle w:val="xml"/>
      </w:pPr>
      <w:r w:rsidRPr="004A5E5F">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536" w:name="_Toc458154257"/>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36"/>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894483"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3FCC6BA1" w:rsidR="006C4C24" w:rsidRPr="00513449" w:rsidRDefault="006C4C24" w:rsidP="007E0D8B">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19A34CD4" w:rsidR="006C4C24" w:rsidRDefault="00D078BD" w:rsidP="00DA608A">
            <w:pPr>
              <w:spacing w:before="100" w:beforeAutospacing="1" w:after="100" w:afterAutospacing="1" w:line="230" w:lineRule="atLeast"/>
              <w:jc w:val="both"/>
              <w:rPr>
                <w:rStyle w:val="requri"/>
                <w:lang w:val="en-CA"/>
              </w:rPr>
            </w:pPr>
            <w:r w:rsidRPr="00D078BD">
              <w:rPr>
                <w:rStyle w:val="reqtext"/>
                <w:lang w:val="en-CA"/>
              </w:rPr>
              <w:t xml:space="preserve">Vocabulary term SHALL be encoded with HTTP URI in </w:t>
            </w:r>
            <w:r>
              <w:rPr>
                <w:rStyle w:val="reqtext"/>
                <w:lang w:val="en-CA"/>
              </w:rPr>
              <w:t>@</w:t>
            </w:r>
            <w:r w:rsidRPr="00D078BD">
              <w:rPr>
                <w:rStyle w:val="xmlChar"/>
                <w:lang w:val="en-CA"/>
              </w:rPr>
              <w:t>xlink:href</w:t>
            </w:r>
            <w:r w:rsidRPr="00D078BD">
              <w:rPr>
                <w:rStyle w:val="reqtext"/>
                <w:lang w:val="en-CA"/>
              </w:rPr>
              <w:t xml:space="preserve"> and provide a human readable description in </w:t>
            </w:r>
            <w:r>
              <w:rPr>
                <w:rStyle w:val="reqtext"/>
                <w:lang w:val="en-CA"/>
              </w:rPr>
              <w:t>@</w:t>
            </w:r>
            <w:r w:rsidRPr="00D078BD">
              <w:rPr>
                <w:rStyle w:val="xmlChar"/>
                <w:lang w:val="en-CA"/>
              </w:rPr>
              <w:t>xlink:title</w:t>
            </w:r>
            <w:r w:rsidRPr="00D078BD">
              <w:rPr>
                <w:rStyle w:val="reqtext"/>
                <w:lang w:val="en-CA"/>
              </w:rPr>
              <w:t>.</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 xml:space="preserve">Feature identifiers (unique name) provided in gml:identifier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537" w:name="_Toc458154258"/>
      <w:r>
        <w:rPr>
          <w:lang w:val="en-CA"/>
        </w:rPr>
        <w:t>XML document validation</w:t>
      </w:r>
      <w:bookmarkEnd w:id="537"/>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Titre3"/>
        <w:rPr>
          <w:lang w:val="en-CA"/>
        </w:rPr>
      </w:pPr>
      <w:bookmarkStart w:id="538" w:name="_Toc458154259"/>
      <w:r>
        <w:rPr>
          <w:lang w:val="en-CA"/>
        </w:rPr>
        <w:t>CodeList</w:t>
      </w:r>
      <w:bookmarkEnd w:id="538"/>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AD44BE">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gml:ReferenceType</w:t>
      </w:r>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50" w:history="1">
        <w:r w:rsidR="00652E95" w:rsidRPr="006716F1">
          <w:rPr>
            <w:rStyle w:val="Lienhypertexte"/>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xlink:href</w:t>
      </w:r>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&lt;gsmlb:lithology</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xlink:href</w:t>
      </w:r>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539" w:name="_Toc448329473"/>
      <w:bookmarkStart w:id="540" w:name="_Toc448329621"/>
      <w:bookmarkStart w:id="541" w:name="_Toc448330007"/>
      <w:bookmarkStart w:id="542" w:name="_Toc448329474"/>
      <w:bookmarkStart w:id="543" w:name="_Toc448329622"/>
      <w:bookmarkStart w:id="544" w:name="_Toc448330008"/>
      <w:bookmarkStart w:id="545" w:name="_Toc448329475"/>
      <w:bookmarkStart w:id="546" w:name="_Toc448329623"/>
      <w:bookmarkStart w:id="547" w:name="_Toc448330009"/>
      <w:bookmarkStart w:id="548" w:name="_Toc458154260"/>
      <w:bookmarkEnd w:id="539"/>
      <w:bookmarkEnd w:id="540"/>
      <w:bookmarkEnd w:id="541"/>
      <w:bookmarkEnd w:id="542"/>
      <w:bookmarkEnd w:id="543"/>
      <w:bookmarkEnd w:id="544"/>
      <w:bookmarkEnd w:id="545"/>
      <w:bookmarkEnd w:id="546"/>
      <w:bookmarkEnd w:id="547"/>
      <w:r>
        <w:rPr>
          <w:lang w:val="en-CA"/>
        </w:rPr>
        <w:t>Identifiers</w:t>
      </w:r>
      <w:bookmarkEnd w:id="548"/>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1" w:history="1">
        <w:r w:rsidRPr="003742F8">
          <w:rPr>
            <w:rStyle w:val="Lienhypertexte"/>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r w:rsidRPr="00D41FCD">
        <w:rPr>
          <w:rStyle w:val="xmlChar"/>
        </w:rPr>
        <w:t>g</w:t>
      </w:r>
      <w:r w:rsidR="00DB594D" w:rsidRPr="00D41FCD">
        <w:rPr>
          <w:rStyle w:val="xmlChar"/>
        </w:rPr>
        <w:t>ml:identifier</w:t>
      </w:r>
      <w:r w:rsidR="00DB594D">
        <w:rPr>
          <w:lang w:val="en-CA"/>
        </w:rPr>
        <w:t xml:space="preserve">’s </w:t>
      </w:r>
      <w:r>
        <w:rPr>
          <w:lang w:val="en-CA"/>
        </w:rPr>
        <w:t>flagged</w:t>
      </w:r>
      <w:r w:rsidR="00DB594D">
        <w:rPr>
          <w:lang w:val="en-CA"/>
        </w:rPr>
        <w:t xml:space="preserve"> with the specific codeSpace “</w:t>
      </w:r>
      <w:r w:rsidR="00DB594D" w:rsidRPr="00D41FCD">
        <w:rPr>
          <w:rStyle w:val="xmlChar"/>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 xml:space="preserve">gml:identifier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2" w:history="1">
        <w:r w:rsidRPr="00031805">
          <w:rPr>
            <w:rStyle w:val="Lienhypertexte"/>
            <w:rFonts w:ascii="Courier New" w:hAnsi="Courier New" w:cs="Courier New"/>
            <w:b/>
            <w:bCs/>
            <w:sz w:val="20"/>
            <w:szCs w:val="20"/>
            <w:highlight w:val="white"/>
            <w:lang w:val="fr-CA" w:eastAsia="ja-JP"/>
          </w:rPr>
          <w:t>http://www.ietf.org/rfc/rfc2616/"</w:t>
        </w:r>
        <w:r w:rsidRPr="00031805">
          <w:rPr>
            <w:rStyle w:val="Lienhypertexte"/>
            <w:rFonts w:ascii="Courier New" w:hAnsi="Courier New" w:cs="Courier New"/>
            <w:sz w:val="20"/>
            <w:szCs w:val="20"/>
            <w:highlight w:val="white"/>
            <w:lang w:val="fr-CA" w:eastAsia="ja-JP"/>
          </w:rPr>
          <w:t>&gt;</w:t>
        </w:r>
        <w:r w:rsidRPr="00031805">
          <w:rPr>
            <w:rStyle w:val="Lienhypertexte"/>
            <w:rFonts w:ascii="Courier New" w:hAnsi="Courier New" w:cs="Courier New"/>
            <w:b/>
            <w:bCs/>
            <w:sz w:val="20"/>
            <w:szCs w:val="20"/>
            <w:highlight w:val="white"/>
            <w:lang w:val="fr-CA" w:eastAsia="ja-JP"/>
          </w:rPr>
          <w:t>http://data.geoscience.gov.xx/feature/asc/geologicunit/stratno/25947</w:t>
        </w:r>
        <w:r w:rsidRPr="00031805">
          <w:rPr>
            <w:rStyle w:val="Lienhypertexte"/>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lastRenderedPageBreak/>
        <w:t xml:space="preserve">Resolving </w:t>
      </w:r>
      <w:hyperlink r:id="rId153" w:history="1">
        <w:r w:rsidRPr="00B464F3">
          <w:rPr>
            <w:rStyle w:val="Lienhypertexte"/>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&lt;gsmlb:GeologicUnit</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&lt;/gsmlb:GeologicUnit&gt;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Titre3"/>
        <w:rPr>
          <w:lang w:val="en-CA"/>
        </w:rPr>
      </w:pPr>
      <w:bookmarkStart w:id="549" w:name="_Toc458154261"/>
      <w:r>
        <w:rPr>
          <w:lang w:val="en-CA"/>
        </w:rPr>
        <w:t>Nillables or Voidables</w:t>
      </w:r>
      <w:bookmarkEnd w:id="549"/>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4"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50" w:name="_Toc458154262"/>
      <w:r>
        <w:rPr>
          <w:lang w:val="en-CA"/>
        </w:rPr>
        <w:t>Date encoding</w:t>
      </w:r>
      <w:bookmarkEnd w:id="550"/>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lastRenderedPageBreak/>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Titre2"/>
        <w:rPr>
          <w:lang w:val="en-CA"/>
        </w:rPr>
      </w:pPr>
      <w:bookmarkStart w:id="551" w:name="_Ref446664275"/>
      <w:bookmarkStart w:id="552" w:name="_Toc458154263"/>
      <w:r w:rsidRPr="00D12552">
        <w:rPr>
          <w:lang w:val="en-CA"/>
        </w:rPr>
        <w:t xml:space="preserve">GeoSciML </w:t>
      </w:r>
      <w:r>
        <w:rPr>
          <w:lang w:val="en-CA"/>
        </w:rPr>
        <w:t>Basic XML</w:t>
      </w:r>
      <w:r w:rsidRPr="00D12552">
        <w:rPr>
          <w:lang w:val="en-CA"/>
        </w:rPr>
        <w:t xml:space="preserve"> Requirements </w:t>
      </w:r>
      <w:bookmarkEnd w:id="551"/>
      <w:r w:rsidR="00D458B7" w:rsidRPr="00D12552">
        <w:rPr>
          <w:lang w:val="en-CA"/>
        </w:rPr>
        <w:t>Class</w:t>
      </w:r>
      <w:r w:rsidR="00D458B7">
        <w:rPr>
          <w:lang w:val="en-CA"/>
        </w:rPr>
        <w:t xml:space="preserve"> </w:t>
      </w:r>
      <w:r w:rsidR="00D458B7">
        <w:t>(</w:t>
      </w:r>
      <w:r w:rsidR="00052694">
        <w:t>Normative)</w:t>
      </w:r>
      <w:bookmarkEnd w:id="55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AD44BE">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6DBC9F7A" w14:textId="01B388E1" w:rsidR="009C6C9E" w:rsidRDefault="009C6C9E" w:rsidP="006A7DD0">
      <w:pPr>
        <w:pStyle w:val="Titre3"/>
      </w:pPr>
      <w:bookmarkStart w:id="553" w:name="_Toc458154264"/>
      <w:r>
        <w:t>relatedFeature</w:t>
      </w:r>
      <w:bookmarkEnd w:id="553"/>
    </w:p>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554" w:name="_Toc458154265"/>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4"/>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8A66147"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t xml:space="preserve"> </w:t>
            </w:r>
            <w:r w:rsidR="00D078BD">
              <w:rPr>
                <w:rFonts w:ascii="Calibri" w:eastAsia="MS Mincho" w:hAnsi="Calibri"/>
                <w:sz w:val="20"/>
                <w:szCs w:val="20"/>
                <w:lang w:val="en-CA"/>
              </w:rPr>
              <w:t>geoSciMLExtension</w:t>
            </w:r>
            <w:r w:rsidRPr="00DC2FB9">
              <w:rPr>
                <w:rFonts w:ascii="Calibri" w:eastAsia="MS Mincho" w:hAnsi="Calibri"/>
                <w:sz w:val="20"/>
                <w:szCs w:val="20"/>
                <w:lang w:val="en-CA"/>
              </w:rPr>
              <w:t>.xsd.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08E926F" w14:textId="77777777" w:rsidTr="00D078BD">
        <w:trPr>
          <w:cantSplit/>
        </w:trPr>
        <w:tc>
          <w:tcPr>
            <w:tcW w:w="3227"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5670" w:type="dxa"/>
            <w:tcBorders>
              <w:left w:val="nil"/>
            </w:tcBorders>
            <w:shd w:val="clear" w:color="auto" w:fill="auto"/>
          </w:tcPr>
          <w:p w14:paraId="0A9E28C4" w14:textId="4ED30CA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t xml:space="preserve"> </w:t>
            </w:r>
            <w:r w:rsidR="00D078BD" w:rsidRPr="00D078BD">
              <w:rPr>
                <w:rStyle w:val="reqtext"/>
                <w:lang w:val="en-CA"/>
              </w:rPr>
              <w:t>geoSciMLExtension.xsd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F4C3061" w14:textId="77777777" w:rsidTr="00D078BD">
        <w:trPr>
          <w:cantSplit/>
        </w:trPr>
        <w:tc>
          <w:tcPr>
            <w:tcW w:w="3227"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5670"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555" w:name="_Toc458154266"/>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5"/>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3E03F48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rPr>
                <w:rFonts w:ascii="Calibri" w:eastAsia="MS Mincho" w:hAnsi="Calibri"/>
                <w:sz w:val="20"/>
                <w:szCs w:val="20"/>
                <w:lang w:val="en-CA"/>
              </w:rPr>
              <w:t>geologicT</w:t>
            </w:r>
            <w:r w:rsidRPr="000419EF">
              <w:rPr>
                <w:rFonts w:ascii="Calibri" w:eastAsia="MS Mincho" w:hAnsi="Calibri"/>
                <w:sz w:val="20"/>
                <w:szCs w:val="20"/>
                <w:lang w:val="en-CA"/>
              </w:rPr>
              <w: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36E0C4FC"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00D078BD">
              <w:rPr>
                <w:rStyle w:val="reqtext"/>
                <w:rFonts w:ascii="Calibri" w:hAnsi="Calibri"/>
                <w:sz w:val="20"/>
                <w:szCs w:val="20"/>
                <w:lang w:val="en-CA"/>
              </w:rPr>
              <w:t>geologicT</w:t>
            </w:r>
            <w:r w:rsidRPr="000419EF">
              <w:rPr>
                <w:rStyle w:val="reqtext"/>
                <w:rFonts w:ascii="Calibri" w:hAnsi="Calibri"/>
                <w:sz w:val="20"/>
                <w:szCs w:val="20"/>
                <w:lang w:val="en-CA"/>
              </w:rPr>
              <w: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B1164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rPr>
                <w:rStyle w:val="reqtext"/>
                <w:lang w:val="en-CA"/>
              </w:rPr>
              <w:t>geologicT</w:t>
            </w:r>
            <w:r>
              <w:rPr>
                <w:rStyle w:val="reqtext"/>
                <w:lang w:val="en-CA"/>
              </w:rPr>
              <w: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4D1DC19D"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00D078BD">
              <w:rPr>
                <w:rStyle w:val="reqtext"/>
                <w:lang w:val="en-CA"/>
              </w:rPr>
              <w:t>geologicT</w:t>
            </w:r>
            <w:r>
              <w:rPr>
                <w:rStyle w:val="reqtext"/>
                <w:lang w:val="en-CA"/>
              </w:rPr>
              <w: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556" w:name="_Toc458154267"/>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55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557" w:name="_Toc458154268"/>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55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Titre2"/>
        <w:rPr>
          <w:lang w:val="en-CA"/>
        </w:rPr>
      </w:pPr>
      <w:bookmarkStart w:id="558" w:name="_Ref458064986"/>
      <w:bookmarkStart w:id="559" w:name="_Toc458154269"/>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558"/>
      <w:bookmarkEnd w:id="559"/>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00DD33BB" w:rsidR="003C3333" w:rsidRPr="00432FFC" w:rsidRDefault="00D078BD"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36383C94" w:rsidR="003C3333" w:rsidRPr="00432FFC" w:rsidRDefault="003C3333" w:rsidP="00D078BD">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w:t>
            </w:r>
            <w:r w:rsidR="00D078BD">
              <w:rPr>
                <w:rFonts w:ascii="Calibri" w:eastAsia="MS Mincho" w:hAnsi="Calibri"/>
                <w:sz w:val="20"/>
                <w:szCs w:val="20"/>
                <w:lang w:val="en-CA"/>
              </w:rPr>
              <w:t>SHOULD</w:t>
            </w:r>
            <w:r w:rsidRPr="00DA608A">
              <w:rPr>
                <w:rFonts w:ascii="Calibri" w:eastAsia="MS Mincho" w:hAnsi="Calibri"/>
                <w:sz w:val="20"/>
                <w:szCs w:val="20"/>
                <w:lang w:val="en-CA"/>
              </w:rPr>
              <w:t xml:space="preserve">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2678C419" w14:textId="7BA18134" w:rsidR="00D078BD" w:rsidRDefault="00D078BD" w:rsidP="00D078BD">
      <w:pPr>
        <w:pStyle w:val="Titre3"/>
        <w:rPr>
          <w:lang w:val="en-CA"/>
        </w:rPr>
      </w:pPr>
      <w:bookmarkStart w:id="560" w:name="_Toc458154270"/>
      <w:r>
        <w:rPr>
          <w:lang w:val="en-CA"/>
        </w:rPr>
        <w:t>Simple Feature</w:t>
      </w:r>
      <w:bookmarkEnd w:id="560"/>
    </w:p>
    <w:p w14:paraId="5FF47582" w14:textId="77777777" w:rsidR="00D14821" w:rsidRPr="00D14821" w:rsidRDefault="00D14821" w:rsidP="00D14821">
      <w:pPr>
        <w:rPr>
          <w:lang w:val="en-CA"/>
        </w:rPr>
      </w:pPr>
    </w:p>
    <w:p w14:paraId="6F13A295" w14:textId="03B95AE1" w:rsidR="003C3333" w:rsidRDefault="003C3333" w:rsidP="003C3333">
      <w:r>
        <w:t>Lite schemas are meant to deliver simple content, consistent with simple scenarios described in GML Simple Feature Level 0 (OGC 10-100r3).  User defined properties must respect the sa</w:t>
      </w:r>
      <w:r w:rsidR="00D41FCD">
        <w:t>me constrains as defined in SF-0</w:t>
      </w:r>
      <w:r>
        <w:t xml:space="preserve">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00B9E2E0" w:rsidR="003C3333" w:rsidRDefault="003C3333" w:rsidP="003C3333">
      <w:r>
        <w:t xml:space="preserve">Simple Feature defines 3 compliance levels summarized in </w:t>
      </w:r>
      <w:r w:rsidR="00A356DD">
        <w:fldChar w:fldCharType="begin"/>
      </w:r>
      <w:r w:rsidR="00A356DD">
        <w:instrText xml:space="preserve"> REF _Ref458067814 \h </w:instrText>
      </w:r>
      <w:r w:rsidR="00A356DD">
        <w:fldChar w:fldCharType="separate"/>
      </w:r>
      <w:r w:rsidR="00AD44BE">
        <w:t xml:space="preserve">Table </w:t>
      </w:r>
      <w:r w:rsidR="00AD44BE">
        <w:rPr>
          <w:noProof/>
        </w:rPr>
        <w:t>9</w:t>
      </w:r>
      <w:r w:rsidR="00A356DD">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lastRenderedPageBreak/>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gml:ReferenceType.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Lgende"/>
      </w:pPr>
      <w:bookmarkStart w:id="561" w:name="_Ref458067814"/>
      <w:r>
        <w:t xml:space="preserve">Table </w:t>
      </w:r>
      <w:r>
        <w:fldChar w:fldCharType="begin"/>
      </w:r>
      <w:r>
        <w:instrText xml:space="preserve"> SEQ Table \* ARABIC </w:instrText>
      </w:r>
      <w:r>
        <w:fldChar w:fldCharType="separate"/>
      </w:r>
      <w:r w:rsidR="00AD44BE">
        <w:rPr>
          <w:noProof/>
        </w:rPr>
        <w:t>9</w:t>
      </w:r>
      <w:r>
        <w:fldChar w:fldCharType="end"/>
      </w:r>
      <w:bookmarkEnd w:id="561"/>
      <w:r>
        <w:t xml:space="preserve"> : Reproduction of Table 1 of 10-100r3 (Clause 2.1).</w:t>
      </w:r>
    </w:p>
    <w:p w14:paraId="083FB87A" w14:textId="44EAD8A0" w:rsidR="003C3333" w:rsidRDefault="00D078BD" w:rsidP="00D078BD">
      <w:pPr>
        <w:pStyle w:val="Titre3"/>
      </w:pPr>
      <w:bookmarkStart w:id="562" w:name="_Toc458154271"/>
      <w:r>
        <w:t>Simple Content</w:t>
      </w:r>
      <w:bookmarkEnd w:id="562"/>
    </w:p>
    <w:p w14:paraId="2C4468A3" w14:textId="77777777" w:rsidR="00D078BD" w:rsidRPr="00D078BD" w:rsidRDefault="00D078BD" w:rsidP="00D078BD"/>
    <w:p w14:paraId="0F94C976" w14:textId="0F924D61" w:rsidR="003C3333" w:rsidRDefault="003C3333" w:rsidP="003C3333">
      <w:r>
        <w:t xml:space="preserve">SF-0 allows the definition of complex content (Clause 9.3.2 of OGC 10-100r3). To be consistent with the most common scenario encountered in GIS which is a direct mapping from a database table to XML, this specification </w:t>
      </w:r>
      <w:r w:rsidR="00AF19B7">
        <w:t>recommends that</w:t>
      </w:r>
      <w:r>
        <w:t xml:space="preserve"> user defined content </w:t>
      </w:r>
      <w:r w:rsidR="00AF19B7">
        <w:t xml:space="preserve">be restrited </w:t>
      </w:r>
      <w:r>
        <w:t>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66036B9E" w:rsidR="003C3333" w:rsidRPr="00D12552" w:rsidRDefault="003C3333" w:rsidP="00D078BD">
            <w:pPr>
              <w:pStyle w:val="Tabletext10"/>
              <w:jc w:val="left"/>
              <w:rPr>
                <w:rStyle w:val="reqtext"/>
                <w:lang w:val="en-CA"/>
              </w:rPr>
            </w:pPr>
            <w:r>
              <w:rPr>
                <w:rStyle w:val="reqtext"/>
                <w:lang w:val="en-CA"/>
              </w:rPr>
              <w:t xml:space="preserve">User defined elements </w:t>
            </w:r>
            <w:r w:rsidR="00D078BD">
              <w:rPr>
                <w:rStyle w:val="reqtext"/>
                <w:lang w:val="en-CA"/>
              </w:rPr>
              <w:t>SHOULD</w:t>
            </w:r>
            <w:r>
              <w:rPr>
                <w:rStyle w:val="reqtext"/>
                <w:lang w:val="en-CA"/>
              </w:rPr>
              <w:t xml:space="preserve"> be XSD simpleType.</w:t>
            </w:r>
          </w:p>
        </w:tc>
      </w:tr>
    </w:tbl>
    <w:p w14:paraId="26D83354" w14:textId="77777777" w:rsidR="003C3333" w:rsidRDefault="003C3333" w:rsidP="003C3333">
      <w:bookmarkStart w:id="563" w:name="_GoBack"/>
      <w:bookmarkEnd w:id="563"/>
    </w:p>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 xml:space="preserve">xsd:any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576EFFB1" w14:textId="58541845" w:rsidR="00D078BD" w:rsidRDefault="00D078BD" w:rsidP="00D078BD">
      <w:pPr>
        <w:pStyle w:val="Titre3"/>
      </w:pPr>
      <w:bookmarkStart w:id="564" w:name="_Toc458154272"/>
      <w:r>
        <w:t>User Defined Namespaces</w:t>
      </w:r>
      <w:bookmarkEnd w:id="564"/>
    </w:p>
    <w:p w14:paraId="2D33E948" w14:textId="77777777" w:rsidR="00D078BD" w:rsidRDefault="00D078BD" w:rsidP="00D078BD"/>
    <w:p w14:paraId="2DDB9926" w14:textId="77777777" w:rsidR="00D078BD" w:rsidRDefault="00D078BD" w:rsidP="00D078BD">
      <w:r>
        <w:t xml:space="preserve">This specification does not prescribe if the user types are to be defined in GeoSciML Lite namespace or using a different namespace.  It it understood that this might be constrained </w:t>
      </w:r>
      <w:r>
        <w:lastRenderedPageBreak/>
        <w:t>by the technology used to generate the instance.  But to avoid potential conflict with future minor changes to GeoSciML Lite, or name conflicts when aggregating results from many sources, it is recommended that the data providers, or the community, use different namespaces, if possible.</w:t>
      </w:r>
    </w:p>
    <w:p w14:paraId="1B01C47C" w14:textId="77777777" w:rsidR="00D078BD" w:rsidRPr="00D078BD" w:rsidRDefault="00D078BD" w:rsidP="00D078BD"/>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Titre2"/>
      </w:pPr>
      <w:bookmarkStart w:id="565" w:name="_Toc458154273"/>
      <w:r>
        <w:t>GeoSciML Lite GML 3.1 profile (Normative)</w:t>
      </w:r>
      <w:bookmarkEnd w:id="565"/>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62A54A50" w:rsidR="003C3333" w:rsidRDefault="003C3333" w:rsidP="003C3333">
      <w:r>
        <w:t>Because of the limited availability of WFS 2.0 compliant servers and clients, GeoSciML SWG officially su</w:t>
      </w:r>
      <w:r w:rsidR="00D41FCD">
        <w:t xml:space="preserve">pports WFS 1.1.0 and GML 3.1.1 </w:t>
      </w:r>
      <w:r w:rsidR="009C2FC1">
        <w:t>for delivery of Lite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Lienhypertexte"/>
          </w:rPr>
          <w:t>http://schemas.opengis.net/gsml</w:t>
        </w:r>
        <w:r>
          <w:rPr>
            <w:rStyle w:val="Lienhypertexte"/>
          </w:rPr>
          <w:t>/4.1/</w:t>
        </w:r>
        <w:r w:rsidRPr="004832DE">
          <w:rPr>
            <w:rStyle w:val="Lienhypertexte"/>
          </w:rPr>
          <w:t>geosciml-lite.sch</w:t>
        </w:r>
      </w:hyperlink>
      <w:r>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Titre1"/>
        <w:rPr>
          <w:lang w:val="en-CA"/>
        </w:rPr>
      </w:pPr>
      <w:bookmarkStart w:id="566" w:name="_Toc458154274"/>
      <w:r w:rsidRPr="00D12552">
        <w:rPr>
          <w:lang w:val="en-CA"/>
        </w:rPr>
        <w:t>Media Types for any data encoding(s)</w:t>
      </w:r>
      <w:bookmarkEnd w:id="566"/>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Pr="00D41FCD" w:rsidRDefault="00EE0227" w:rsidP="00EE0227">
      <w:pPr>
        <w:rPr>
          <w:rStyle w:val="Entity"/>
        </w:rPr>
      </w:pPr>
      <w:r w:rsidRPr="00D41FCD">
        <w:rPr>
          <w:rStyle w:val="Entity"/>
        </w:rPr>
        <w:t>application/gml+xml</w:t>
      </w:r>
      <w:r w:rsidRPr="00D41FCD" w:rsidDel="00EE0227">
        <w:rPr>
          <w:rStyle w:val="Entity"/>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567" w:name="_Toc458154275"/>
      <w:r>
        <w:rPr>
          <w:lang w:val="en-CA"/>
        </w:rPr>
        <w:lastRenderedPageBreak/>
        <w:t>Abbreviations and Acronyms</w:t>
      </w:r>
      <w:bookmarkEnd w:id="567"/>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568" w:name="_Toc458154276"/>
      <w:bookmarkStart w:id="569" w:name="_Toc426472101"/>
      <w:bookmarkStart w:id="570" w:name="_Toc445211802"/>
      <w:r w:rsidRPr="0027787F">
        <w:t>Conformance classes</w:t>
      </w:r>
      <w:bookmarkEnd w:id="568"/>
    </w:p>
    <w:p w14:paraId="5E078BF4" w14:textId="77777777" w:rsidR="00401781" w:rsidRDefault="00401781" w:rsidP="00345D65"/>
    <w:p w14:paraId="4A3D07E6" w14:textId="6EB45C4F" w:rsidR="003B0AAB" w:rsidRPr="0027787F" w:rsidRDefault="003B0AAB" w:rsidP="003B0AAB">
      <w:pPr>
        <w:pStyle w:val="OGCAnnexXX"/>
      </w:pPr>
      <w:bookmarkStart w:id="571" w:name="_Toc458154277"/>
      <w:r w:rsidRPr="0027787F">
        <w:t xml:space="preserve">Conformance class: GeoSciML </w:t>
      </w:r>
      <w:r>
        <w:t>Conceptual</w:t>
      </w:r>
      <w:bookmarkEnd w:id="571"/>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572" w:name="_Toc458154278"/>
      <w:bookmarkEnd w:id="569"/>
      <w:bookmarkEnd w:id="570"/>
      <w:r w:rsidRPr="0027787F">
        <w:t xml:space="preserve">Conformance class: </w:t>
      </w:r>
      <w:r w:rsidR="00480BB6" w:rsidRPr="0027787F">
        <w:t>GeoSciML Core Abstract</w:t>
      </w:r>
      <w:bookmarkEnd w:id="572"/>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AF19B7"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AF19B7"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573" w:name="_Toc458154279"/>
      <w:r w:rsidRPr="0027787F">
        <w:t xml:space="preserve">Conformance class: </w:t>
      </w:r>
      <w:r>
        <w:t>GeoSciML Linked Open Data</w:t>
      </w:r>
      <w:bookmarkEnd w:id="573"/>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t for properties that reference an external resource using a HTTP URI identifier ,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574" w:name="_Toc458154280"/>
      <w:r w:rsidR="00DF78ED" w:rsidRPr="0027787F">
        <w:lastRenderedPageBreak/>
        <w:t xml:space="preserve">Conformance class: </w:t>
      </w:r>
      <w:r w:rsidR="00DF78ED">
        <w:t>GeoSciML Basic Logical Model</w:t>
      </w:r>
      <w:bookmarkEnd w:id="57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575" w:name="_Toc458154281"/>
      <w:r>
        <w:t>Conformance class: GeoSciML Extension Logical Model</w:t>
      </w:r>
      <w:bookmarkEnd w:id="57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576" w:name="_Toc458154282"/>
      <w:r w:rsidRPr="00B464F3">
        <w:t>Conformance class: GeoSciML Time-Scale Logical Model</w:t>
      </w:r>
      <w:bookmarkEnd w:id="57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577" w:name="_Toc458154283"/>
      <w:r w:rsidRPr="00B464F3">
        <w:t>Conformance class: GeoSciML Borehole Logical Model</w:t>
      </w:r>
      <w:bookmarkEnd w:id="57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578" w:name="_Toc458154284"/>
      <w:r w:rsidRPr="0027787F">
        <w:t>Conformance class: GeoSciML Lab Analysis Logical Model</w:t>
      </w:r>
      <w:bookmarkEnd w:id="57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579" w:name="_Toc458154285"/>
      <w:r w:rsidR="00120B25" w:rsidRPr="003C54F8">
        <w:lastRenderedPageBreak/>
        <w:t xml:space="preserve">Conformance class: </w:t>
      </w:r>
      <w:r w:rsidR="00120B25">
        <w:t>Lite</w:t>
      </w:r>
      <w:r w:rsidR="00120B25" w:rsidRPr="003C54F8">
        <w:t xml:space="preserve"> </w:t>
      </w:r>
      <w:r w:rsidR="00120B25">
        <w:t xml:space="preserve"> Logical</w:t>
      </w:r>
      <w:bookmarkEnd w:id="57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5820FF" w:rsidRPr="00AF19B7" w14:paraId="67577A13" w14:textId="77777777" w:rsidTr="0005756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83A3197" w14:textId="77777777" w:rsidR="005820FF" w:rsidRPr="006474AA"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B8D508A" w14:textId="77777777" w:rsidR="005820FF" w:rsidRPr="007F07F2"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Pr="005820FF">
              <w:rPr>
                <w:rStyle w:val="requri"/>
                <w:lang w:val="fr-CA"/>
              </w:rPr>
              <w:t>identifier-unique</w:t>
            </w:r>
          </w:p>
        </w:tc>
      </w:tr>
      <w:tr w:rsidR="005820FF" w:rsidRPr="00AF19B7" w14:paraId="3BECE3C1" w14:textId="77777777" w:rsidTr="0005756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F310BB" w14:textId="77777777" w:rsidR="005820FF" w:rsidRPr="005820FF" w:rsidRDefault="005820FF" w:rsidP="0005756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4D5AA02"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E7BA90" w14:textId="77777777" w:rsidR="005820FF" w:rsidRPr="005820FF"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/req/gsml4-lite/identifier-unique</w:t>
            </w:r>
          </w:p>
        </w:tc>
      </w:tr>
      <w:tr w:rsidR="005820FF" w:rsidRPr="00DE63EA" w14:paraId="582246C3" w14:textId="77777777" w:rsidTr="0005756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EA3ADC" w14:textId="77777777" w:rsidR="005820FF" w:rsidRPr="005820FF" w:rsidRDefault="005820FF" w:rsidP="0005756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79E0B1EE"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C16F784" w14:textId="77777777" w:rsidR="005820FF" w:rsidRPr="006474AA"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5820FF" w:rsidRPr="00DE63EA" w14:paraId="51E066F1" w14:textId="77777777" w:rsidTr="0005756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18F71" w14:textId="77777777" w:rsidR="005820FF" w:rsidRPr="006474AA" w:rsidRDefault="005820FF" w:rsidP="0005756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E8AB67"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D0487F4"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5820FF" w:rsidRPr="00DE63EA" w14:paraId="36D57F88" w14:textId="77777777" w:rsidTr="0005756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DA1A72" w14:textId="77777777" w:rsidR="005820FF" w:rsidRPr="006474AA" w:rsidRDefault="005820FF" w:rsidP="0005756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55AA9" w14:textId="77777777" w:rsidR="005820FF" w:rsidRPr="006474AA" w:rsidRDefault="005820FF" w:rsidP="0005756C">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3E3D7AA" w14:textId="77777777" w:rsidR="005820FF" w:rsidRPr="006474AA" w:rsidRDefault="005820FF" w:rsidP="0005756C">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5820FF" w14:paraId="117D71C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4BE5124"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005820FF">
              <w:rPr>
                <w:rStyle w:val="requri"/>
                <w:lang w:val="fr-CA"/>
              </w:rPr>
              <w:t>identifier-uri</w:t>
            </w:r>
          </w:p>
        </w:tc>
      </w:tr>
      <w:tr w:rsidR="00120B25" w:rsidRPr="00AF19B7" w14:paraId="665F15A7"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141DB85B" w:rsidR="00120B25" w:rsidRPr="005820FF"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w:t>
            </w:r>
            <w:r w:rsidR="005820FF">
              <w:rPr>
                <w:rFonts w:ascii="Arial" w:hAnsi="Arial" w:cs="Arial"/>
                <w:sz w:val="18"/>
                <w:szCs w:val="18"/>
                <w:lang w:val="fr-CA"/>
              </w:rPr>
              <w:t>uri</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245ED551" w:rsidR="00120B25" w:rsidRPr="006474AA" w:rsidRDefault="00120B25" w:rsidP="005820FF">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w:t>
            </w:r>
            <w:r w:rsidR="005820FF">
              <w:rPr>
                <w:rFonts w:cs="Arial"/>
                <w:szCs w:val="18"/>
                <w:lang w:val="en-CA"/>
              </w:rPr>
              <w:t>field is formatted as a URI</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24D1CCF" w:rsidR="00120B25" w:rsidRPr="006474AA"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Check that the target implementation implement </w:t>
            </w:r>
            <w:r w:rsidR="005820FF">
              <w:rPr>
                <w:rFonts w:ascii="Arial" w:hAnsi="Arial" w:cs="Arial"/>
                <w:sz w:val="18"/>
                <w:szCs w:val="18"/>
                <w:lang w:val="en-CA"/>
              </w:rPr>
              <w:t>a formatting constraint on the identifier field that check its compliance to RFC3986</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580" w:name="_Toc458154286"/>
      <w:r w:rsidRPr="00B464F3">
        <w:t>Conformance class: GeoSciML XML Encoding Abstract Core</w:t>
      </w:r>
      <w:bookmarkEnd w:id="58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4423C4C9" w:rsidR="00480BB6" w:rsidRDefault="00EE577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OGC 10-025r1 OMXML </w:t>
            </w:r>
            <w:r w:rsidRPr="00EE5770">
              <w:rPr>
                <w:rFonts w:cs="Arial"/>
                <w:szCs w:val="18"/>
                <w:lang w:val="en-US"/>
              </w:rPr>
              <w:tab/>
              <w:t>Observations and Measurements - XML Implementation</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EE5770">
              <w:rPr>
                <w:rFonts w:cs="Arial"/>
                <w:szCs w:val="18"/>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581" w:name="_Toc458154287"/>
      <w:r w:rsidRPr="00B464F3">
        <w:t>Conformance class: GeoSciML Basic XML Encoding</w:t>
      </w:r>
      <w:bookmarkEnd w:id="581"/>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582" w:name="_Toc458154288"/>
      <w:r>
        <w:t>Conformance class: GeoSciML Extension XML Encoding</w:t>
      </w:r>
      <w:bookmarkEnd w:id="582"/>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583" w:name="_Toc458154289"/>
      <w:r w:rsidRPr="00B464F3">
        <w:rPr>
          <w:lang w:val="en-CA"/>
        </w:rPr>
        <w:t>Conformance class: GeoSciML Geologic Time XML Encoding</w:t>
      </w:r>
      <w:bookmarkEnd w:id="58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584" w:name="_Toc458154290"/>
      <w:r w:rsidRPr="00B464F3">
        <w:rPr>
          <w:lang w:val="en-CA"/>
        </w:rPr>
        <w:t>Conformance class: GeoSciML Borehole XML Encoding</w:t>
      </w:r>
      <w:bookmarkEnd w:id="58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585" w:name="_Toc458154291"/>
      <w:r w:rsidRPr="00B464F3">
        <w:rPr>
          <w:lang w:val="en-CA"/>
        </w:rPr>
        <w:t>Conformance class: GeoSciML Laboratory and Analysis XML Encoding</w:t>
      </w:r>
      <w:bookmarkEnd w:id="58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586" w:name="_Toc458154292"/>
      <w:r w:rsidRPr="00B464F3">
        <w:lastRenderedPageBreak/>
        <w:t xml:space="preserve">Conformance class: GeoSciML </w:t>
      </w:r>
      <w:r>
        <w:t>Lite</w:t>
      </w:r>
      <w:r w:rsidRPr="00B464F3">
        <w:t xml:space="preserve"> XML</w:t>
      </w:r>
      <w:r>
        <w:t xml:space="preserve"> Abstract</w:t>
      </w:r>
      <w:r w:rsidRPr="00B464F3">
        <w:t xml:space="preserve"> Encoding</w:t>
      </w:r>
      <w:bookmarkEnd w:id="58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5E0F6A">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15E18939"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p>
        </w:tc>
      </w:tr>
      <w:tr w:rsidR="00CE173B" w:rsidRPr="00DE63EA" w14:paraId="209F1079"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414CE87C" w:rsidR="00CE173B" w:rsidRPr="006474AA" w:rsidRDefault="00A356DD"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/req/gsml4xsd-lite/SF-0</w:t>
            </w:r>
          </w:p>
        </w:tc>
      </w:tr>
      <w:tr w:rsidR="00CE173B" w:rsidRPr="00DE63EA" w14:paraId="2C1FAD3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57A56EC7" w:rsidR="00CE173B" w:rsidRPr="00C5063D"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w:t>
            </w:r>
            <w:r w:rsidR="00A356DD">
              <w:rPr>
                <w:rFonts w:cs="Arial"/>
                <w:szCs w:val="18"/>
                <w:lang w:eastAsia="en-US"/>
              </w:rPr>
              <w:t>liant to OGC Simple Feature SF-0</w:t>
            </w:r>
          </w:p>
        </w:tc>
      </w:tr>
      <w:tr w:rsidR="00CE173B" w:rsidRPr="00DE63EA" w14:paraId="2E3A0CD4"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587" w:name="_Toc458154293"/>
      <w:r w:rsidRPr="00B464F3">
        <w:t xml:space="preserve">Conformance class: GeoSciML </w:t>
      </w:r>
      <w:r>
        <w:t>Lite</w:t>
      </w:r>
      <w:r w:rsidRPr="00B464F3">
        <w:t xml:space="preserve"> XML Encoding for GML</w:t>
      </w:r>
      <w:bookmarkEnd w:id="58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5E0F6A">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588" w:name="_Toc165888231"/>
      <w:bookmarkStart w:id="589" w:name="_Toc458154294"/>
      <w:r w:rsidRPr="00D12552">
        <w:rPr>
          <w:lang w:val="en-CA"/>
        </w:rPr>
        <w:t>Revision history</w:t>
      </w:r>
      <w:bookmarkEnd w:id="588"/>
      <w:bookmarkEnd w:id="58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EE57DF"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EE57DF" w:rsidRDefault="009A7B37" w:rsidP="00EE57DF">
            <w:pPr>
              <w:pStyle w:val="OGCtableheader"/>
              <w:jc w:val="center"/>
              <w:rPr>
                <w:rFonts w:asciiTheme="minorHAnsi" w:hAnsiTheme="minorHAnsi"/>
                <w:sz w:val="18"/>
                <w:szCs w:val="18"/>
              </w:rPr>
            </w:pPr>
            <w:commentRangeStart w:id="590"/>
            <w:r w:rsidRPr="00EE57DF">
              <w:rPr>
                <w:rFonts w:asciiTheme="minorHAnsi" w:hAnsiTheme="minorHAnsi"/>
                <w:sz w:val="18"/>
                <w:szCs w:val="18"/>
              </w:rPr>
              <w:t>Release</w:t>
            </w:r>
            <w:commentRangeEnd w:id="590"/>
            <w:r w:rsidR="00FD6C86" w:rsidRPr="00EE57DF">
              <w:rPr>
                <w:rStyle w:val="Marquedecommentaire"/>
                <w:rFonts w:asciiTheme="minorHAnsi" w:hAnsiTheme="minorHAnsi"/>
                <w:sz w:val="18"/>
                <w:szCs w:val="18"/>
                <w:lang w:val="en-US"/>
              </w:rPr>
              <w:commentReference w:id="590"/>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Description</w:t>
            </w:r>
          </w:p>
        </w:tc>
      </w:tr>
      <w:tr w:rsidR="009A7B37" w:rsidRPr="00EE57DF"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328ED696"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Moved text into standard OGC template</w:t>
            </w:r>
          </w:p>
        </w:tc>
      </w:tr>
      <w:tr w:rsidR="00195C7D" w:rsidRPr="00EE57DF"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0C1B54E4" w:rsidR="00195C7D"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Group review of some clauses at Ispra meeting.</w:t>
            </w:r>
          </w:p>
        </w:tc>
      </w:tr>
      <w:tr w:rsidR="009A7B37" w:rsidRPr="00EE57DF"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355355D9"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 xml:space="preserve">Global review of text for first draft </w:t>
            </w:r>
          </w:p>
        </w:tc>
      </w:tr>
      <w:tr w:rsidR="009A7B37" w:rsidRPr="00EE57DF"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8FED99C" w:rsidR="009A7B37"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EE57DF" w:rsidRDefault="00227147" w:rsidP="00B43806">
            <w:pPr>
              <w:pStyle w:val="Listepuces"/>
              <w:rPr>
                <w:rFonts w:asciiTheme="minorHAnsi" w:hAnsiTheme="minorHAnsi" w:cs="Consolas"/>
                <w:sz w:val="18"/>
                <w:szCs w:val="18"/>
              </w:rPr>
            </w:pPr>
            <w:r w:rsidRPr="00EE57DF">
              <w:rPr>
                <w:rFonts w:asciiTheme="minorHAnsi" w:hAnsiTheme="minorHAnsi" w:cs="Consolas"/>
                <w:sz w:val="18"/>
                <w:szCs w:val="18"/>
              </w:rPr>
              <w:t>General review</w:t>
            </w:r>
          </w:p>
        </w:tc>
      </w:tr>
      <w:tr w:rsidR="00401781" w:rsidRPr="00EE57DF"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798843D8" w:rsidR="00401781"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EE57DF" w:rsidRDefault="00401781" w:rsidP="00B464F3">
            <w:pPr>
              <w:pStyle w:val="Listepuces"/>
              <w:rPr>
                <w:rFonts w:asciiTheme="minorHAnsi" w:hAnsiTheme="minorHAnsi" w:cs="Consolas"/>
                <w:sz w:val="18"/>
                <w:szCs w:val="18"/>
              </w:rPr>
            </w:pPr>
            <w:r w:rsidRPr="00EE57DF">
              <w:rPr>
                <w:rFonts w:asciiTheme="minorHAnsi" w:hAnsiTheme="minorHAnsi" w:cs="Consolas"/>
                <w:sz w:val="18"/>
                <w:szCs w:val="18"/>
              </w:rPr>
              <w:t>Review, document structure</w:t>
            </w:r>
            <w:r w:rsidR="006C3FF2" w:rsidRPr="00EE57DF">
              <w:rPr>
                <w:rFonts w:asciiTheme="minorHAnsi" w:hAnsiTheme="minorHAnsi" w:cs="Consolas"/>
                <w:sz w:val="18"/>
                <w:szCs w:val="18"/>
              </w:rPr>
              <w:t>, Bibliography</w:t>
            </w:r>
          </w:p>
        </w:tc>
      </w:tr>
      <w:tr w:rsidR="00F22884" w:rsidRPr="00EE57DF"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23DFE94" w:rsidR="00F22884"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EE57DF" w:rsidRDefault="00F22884" w:rsidP="00B464F3">
            <w:pPr>
              <w:pStyle w:val="Listepuces"/>
              <w:rPr>
                <w:rFonts w:asciiTheme="minorHAnsi" w:hAnsiTheme="minorHAnsi" w:cs="Consolas"/>
                <w:sz w:val="18"/>
                <w:szCs w:val="18"/>
              </w:rPr>
            </w:pPr>
            <w:r w:rsidRPr="00EE57DF">
              <w:rPr>
                <w:rFonts w:asciiTheme="minorHAnsi" w:hAnsiTheme="minorHAnsi" w:cs="Consolas"/>
                <w:sz w:val="18"/>
                <w:szCs w:val="18"/>
              </w:rPr>
              <w:t>Editorial changes, removed all tracks</w:t>
            </w:r>
          </w:p>
        </w:tc>
      </w:tr>
      <w:tr w:rsidR="004832DE" w:rsidRPr="00EE57DF"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EE57DF" w:rsidRDefault="004832DE" w:rsidP="00B464F3">
            <w:pPr>
              <w:pStyle w:val="Listepuces"/>
              <w:rPr>
                <w:rFonts w:asciiTheme="minorHAnsi" w:hAnsiTheme="minorHAnsi" w:cs="Consolas"/>
                <w:sz w:val="18"/>
                <w:szCs w:val="18"/>
              </w:rPr>
            </w:pPr>
            <w:r w:rsidRPr="00EE57DF">
              <w:rPr>
                <w:rFonts w:asciiTheme="minorHAnsi" w:hAnsiTheme="minorHAnsi"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2AE1E3A7" w:rsidR="004832DE"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EE57DF" w:rsidRDefault="004832DE"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Portrayal -&gt; Lite (Req and Conformance)</w:t>
            </w:r>
          </w:p>
        </w:tc>
      </w:tr>
      <w:tr w:rsidR="000F4A5C" w:rsidRPr="00EE57DF"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58C653D9" w:rsidR="000F4A5C"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Lite (previously Portrayal)</w:t>
            </w:r>
          </w:p>
          <w:p w14:paraId="55CF3BD8" w14:textId="035F475D"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EE57DF" w:rsidRDefault="000F4A5C" w:rsidP="00B464F3">
            <w:pPr>
              <w:pStyle w:val="Listepuces"/>
              <w:rPr>
                <w:rFonts w:asciiTheme="minorHAnsi" w:hAnsiTheme="minorHAnsi" w:cs="Consolas"/>
                <w:sz w:val="18"/>
                <w:szCs w:val="18"/>
              </w:rPr>
            </w:pPr>
            <w:r w:rsidRPr="00EE57DF">
              <w:rPr>
                <w:rFonts w:asciiTheme="minorHAnsi" w:hAnsiTheme="minorHAnsi" w:cs="Consolas"/>
                <w:sz w:val="18"/>
                <w:szCs w:val="18"/>
              </w:rPr>
              <w:t>Added mapping table for lite-&gt;GeoSciML</w:t>
            </w:r>
          </w:p>
          <w:p w14:paraId="0A37B76C" w14:textId="4907E068" w:rsidR="000F4A5C" w:rsidRPr="00EE57DF" w:rsidRDefault="000F4A5C" w:rsidP="000F4A5C">
            <w:pPr>
              <w:pStyle w:val="Listepuces"/>
              <w:rPr>
                <w:rFonts w:asciiTheme="minorHAnsi" w:hAnsiTheme="minorHAnsi" w:cs="Consolas"/>
                <w:sz w:val="18"/>
                <w:szCs w:val="18"/>
              </w:rPr>
            </w:pPr>
            <w:r w:rsidRPr="00EE57DF">
              <w:rPr>
                <w:rFonts w:asciiTheme="minorHAnsi" w:hAnsiTheme="minorHAnsi" w:cs="Consolas"/>
                <w:sz w:val="18"/>
                <w:szCs w:val="18"/>
              </w:rPr>
              <w:t xml:space="preserve">Added a small text for conceptual model + requirement class + conformance class </w:t>
            </w:r>
          </w:p>
        </w:tc>
      </w:tr>
      <w:tr w:rsidR="003A0587" w:rsidRPr="00EE57DF"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5C1C5092" w:rsidR="003A0587"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r w:rsidR="005C6E68" w:rsidRPr="00EE57DF">
              <w:rPr>
                <w:rFonts w:asciiTheme="minorHAnsi" w:hAnsiTheme="minorHAnsi" w:cs="Consolas"/>
                <w:sz w:val="18"/>
                <w:szCs w:val="18"/>
              </w:rPr>
              <w:t>, Oliver Raymond, Carlo Cip</w:t>
            </w:r>
            <w:r w:rsidRPr="00EE57DF">
              <w:rPr>
                <w:rFonts w:asciiTheme="minorHAnsi" w:hAnsiTheme="minorHAnsi" w:cs="Consolas"/>
                <w:sz w:val="18"/>
                <w:szCs w:val="18"/>
              </w:rPr>
              <w:t>ol</w:t>
            </w:r>
            <w:r w:rsidR="005C6E68" w:rsidRPr="00EE57DF">
              <w:rPr>
                <w:rFonts w:asciiTheme="minorHAnsi" w:hAnsiTheme="minorHAnsi" w:cs="Consolas"/>
                <w:sz w:val="18"/>
                <w:szCs w:val="18"/>
              </w:rPr>
              <w:t>l</w:t>
            </w:r>
            <w:r w:rsidRPr="00EE57DF">
              <w:rPr>
                <w:rFonts w:asciiTheme="minorHAnsi" w:hAnsiTheme="minorHAnsi"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Updated Etna example</w:t>
            </w:r>
          </w:p>
          <w:p w14:paraId="48502A0B" w14:textId="76CF12F5" w:rsidR="003A0587" w:rsidRPr="00EE57DF" w:rsidRDefault="003A0587" w:rsidP="00B464F3">
            <w:pPr>
              <w:pStyle w:val="Listepuces"/>
              <w:rPr>
                <w:rFonts w:asciiTheme="minorHAnsi" w:hAnsiTheme="minorHAnsi" w:cs="Consolas"/>
                <w:sz w:val="18"/>
                <w:szCs w:val="18"/>
              </w:rPr>
            </w:pPr>
            <w:r w:rsidRPr="00EE57DF">
              <w:rPr>
                <w:rFonts w:asciiTheme="minorHAnsi" w:hAnsiTheme="minorHAnsi" w:cs="Consolas"/>
                <w:sz w:val="18"/>
                <w:szCs w:val="18"/>
              </w:rPr>
              <w:t>Addressed OGC OAB issues</w:t>
            </w:r>
          </w:p>
        </w:tc>
      </w:tr>
      <w:tr w:rsidR="00BF7C66" w:rsidRPr="00EE57DF"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0D702E72" w:rsidR="00BF7C66"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 xml:space="preserve">Added discussion on Conceptual model. </w:t>
            </w:r>
          </w:p>
          <w:p w14:paraId="21817A77" w14:textId="35827094" w:rsidR="00BF7C66" w:rsidRPr="00EE57DF" w:rsidRDefault="00BF7C66" w:rsidP="00B464F3">
            <w:pPr>
              <w:pStyle w:val="Listepuces"/>
              <w:rPr>
                <w:rFonts w:asciiTheme="minorHAnsi" w:hAnsiTheme="minorHAnsi" w:cs="Consolas"/>
                <w:sz w:val="18"/>
                <w:szCs w:val="18"/>
              </w:rPr>
            </w:pPr>
            <w:r w:rsidRPr="00EE57DF">
              <w:rPr>
                <w:rFonts w:asciiTheme="minorHAnsi" w:hAnsiTheme="minorHAnsi" w:cs="Consolas"/>
                <w:sz w:val="18"/>
                <w:szCs w:val="18"/>
              </w:rPr>
              <w:t>Move Lite (old Portrayal) after other package to enforce the fact that Lite is a transformation of the other packages.</w:t>
            </w:r>
          </w:p>
        </w:tc>
      </w:tr>
      <w:tr w:rsidR="00F62A42" w:rsidRPr="00EE57DF"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01DCA3F3" w:rsidR="00F62A42"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Addressed remaining comments</w:t>
            </w:r>
          </w:p>
          <w:p w14:paraId="44D0452E" w14:textId="20C9529B" w:rsidR="00F62A42" w:rsidRPr="00EE57DF" w:rsidRDefault="00F62A42" w:rsidP="00B464F3">
            <w:pPr>
              <w:pStyle w:val="Listepuces"/>
              <w:rPr>
                <w:rFonts w:asciiTheme="minorHAnsi" w:hAnsiTheme="minorHAnsi" w:cs="Consolas"/>
                <w:sz w:val="18"/>
                <w:szCs w:val="18"/>
              </w:rPr>
            </w:pPr>
            <w:r w:rsidRPr="00EE57DF">
              <w:rPr>
                <w:rFonts w:asciiTheme="minorHAnsi" w:hAnsiTheme="minorHAnsi" w:cs="Consolas"/>
                <w:sz w:val="18"/>
                <w:szCs w:val="18"/>
              </w:rPr>
              <w:t>Updated all diagram to 4.1</w:t>
            </w:r>
          </w:p>
        </w:tc>
      </w:tr>
      <w:tr w:rsidR="00CE173B" w:rsidRPr="00EE57DF"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390E5818" w:rsidR="00CE173B"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Pr="00EE57DF" w:rsidRDefault="00CE173B" w:rsidP="00B464F3">
            <w:pPr>
              <w:pStyle w:val="Listepuces"/>
              <w:rPr>
                <w:rFonts w:asciiTheme="minorHAnsi" w:hAnsiTheme="minorHAnsi" w:cs="Consolas"/>
                <w:sz w:val="18"/>
                <w:szCs w:val="18"/>
              </w:rPr>
            </w:pPr>
            <w:r w:rsidRPr="00EE57DF">
              <w:rPr>
                <w:rFonts w:asciiTheme="minorHAnsi" w:hAnsiTheme="minorHAnsi" w:cs="Consolas"/>
                <w:sz w:val="18"/>
                <w:szCs w:val="18"/>
              </w:rPr>
              <w:t>Revised conformance classes</w:t>
            </w:r>
          </w:p>
        </w:tc>
      </w:tr>
      <w:tr w:rsidR="00FD6C86" w:rsidRPr="00EE57DF" w14:paraId="71C6B11D" w14:textId="77777777" w:rsidTr="00CE173B">
        <w:tc>
          <w:tcPr>
            <w:tcW w:w="1095" w:type="dxa"/>
            <w:tcBorders>
              <w:top w:val="single" w:sz="4" w:space="0" w:color="auto"/>
              <w:left w:val="single" w:sz="4" w:space="0" w:color="auto"/>
              <w:bottom w:val="single" w:sz="4" w:space="0" w:color="auto"/>
              <w:right w:val="single" w:sz="4" w:space="0" w:color="auto"/>
            </w:tcBorders>
          </w:tcPr>
          <w:p w14:paraId="6688CA64" w14:textId="6E85AAC1" w:rsidR="00FD6C86" w:rsidRPr="00EE57DF" w:rsidRDefault="00FD6C86" w:rsidP="00B464F3">
            <w:pPr>
              <w:pStyle w:val="Listepuces"/>
              <w:rPr>
                <w:rFonts w:asciiTheme="minorHAnsi" w:hAnsiTheme="minorHAnsi" w:cs="Consolas"/>
                <w:sz w:val="18"/>
                <w:szCs w:val="18"/>
              </w:rPr>
            </w:pPr>
            <w:r w:rsidRPr="00EE57DF">
              <w:rPr>
                <w:rFonts w:asciiTheme="minorHAnsi" w:hAnsiTheme="minorHAnsi" w:cs="Consolas"/>
                <w:sz w:val="18"/>
                <w:szCs w:val="18"/>
              </w:rPr>
              <w:t>2016-08-05</w:t>
            </w:r>
          </w:p>
        </w:tc>
        <w:tc>
          <w:tcPr>
            <w:tcW w:w="748" w:type="dxa"/>
            <w:tcBorders>
              <w:top w:val="single" w:sz="4" w:space="0" w:color="auto"/>
              <w:left w:val="single" w:sz="4" w:space="0" w:color="auto"/>
              <w:bottom w:val="single" w:sz="4" w:space="0" w:color="auto"/>
              <w:right w:val="single" w:sz="4" w:space="0" w:color="auto"/>
            </w:tcBorders>
          </w:tcPr>
          <w:p w14:paraId="28C95371" w14:textId="7ECAD865" w:rsidR="00FD6C86" w:rsidRPr="00EE57DF" w:rsidRDefault="00FD6C86" w:rsidP="00EE57DF">
            <w:pPr>
              <w:pStyle w:val="Listepuces"/>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E92EC38" w14:textId="7D90EE04" w:rsidR="00FD6C86" w:rsidRPr="00EE57DF" w:rsidRDefault="00FD6C86" w:rsidP="00B464F3">
            <w:pPr>
              <w:pStyle w:val="Listepuces"/>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57CF5D6" w14:textId="21DA8573" w:rsidR="00FD6C86" w:rsidRPr="00EE57DF" w:rsidRDefault="00D9799F" w:rsidP="00B464F3">
            <w:pPr>
              <w:pStyle w:val="Listepuces"/>
              <w:rPr>
                <w:rFonts w:asciiTheme="minorHAnsi" w:hAnsiTheme="minorHAnsi" w:cs="Consolas"/>
                <w:sz w:val="18"/>
                <w:szCs w:val="18"/>
              </w:rPr>
            </w:pPr>
            <w:r>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5EFF63F" w14:textId="0D41AC1D" w:rsidR="00FD6C86" w:rsidRPr="00EE57DF" w:rsidRDefault="00D9799F" w:rsidP="00B464F3">
            <w:pPr>
              <w:pStyle w:val="Listepuces"/>
              <w:rPr>
                <w:rFonts w:asciiTheme="minorHAnsi" w:hAnsiTheme="minorHAnsi" w:cs="Consolas"/>
                <w:sz w:val="18"/>
                <w:szCs w:val="18"/>
              </w:rPr>
            </w:pPr>
            <w:r>
              <w:rPr>
                <w:rFonts w:asciiTheme="minorHAnsi" w:hAnsiTheme="minorHAnsi" w:cs="Consolas"/>
                <w:sz w:val="18"/>
                <w:szCs w:val="18"/>
              </w:rPr>
              <w:t>Check if descriptions of req in summary matched descriptions in text</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591" w:name="_Toc458154295"/>
      <w:r w:rsidRPr="00D12552">
        <w:rPr>
          <w:lang w:val="en-CA"/>
        </w:rPr>
        <w:t>Bibliography</w:t>
      </w:r>
      <w:bookmarkEnd w:id="591"/>
    </w:p>
    <w:p w14:paraId="22CB196E" w14:textId="77777777" w:rsidR="003C54F8" w:rsidRDefault="003C54F8" w:rsidP="00EE57DF">
      <w:pPr>
        <w:pStyle w:val="OGCtableheader"/>
      </w:pPr>
    </w:p>
    <w:p w14:paraId="22F932DB" w14:textId="3A656ED0" w:rsidR="00695488" w:rsidRDefault="00695488" w:rsidP="00B676F5">
      <w:pPr>
        <w:pStyle w:val="Paragraphedeliste"/>
        <w:numPr>
          <w:ilvl w:val="0"/>
          <w:numId w:val="34"/>
        </w:numPr>
      </w:pPr>
      <w:bookmarkStart w:id="592" w:name="_Ref458067042"/>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60" w:history="1">
        <w:r w:rsidR="00CA59AF" w:rsidRPr="006C3FF2">
          <w:rPr>
            <w:rStyle w:val="Lienhypertexte"/>
          </w:rPr>
          <w:t>http://www.chronos.org/pdfs/publications/geosphere2005.pdf</w:t>
        </w:r>
      </w:hyperlink>
      <w:bookmarkEnd w:id="592"/>
    </w:p>
    <w:p w14:paraId="7D6940D5" w14:textId="79F9A4A7" w:rsidR="003A0587" w:rsidRPr="006C3FF2" w:rsidRDefault="00D3223F" w:rsidP="00B676F5">
      <w:pPr>
        <w:pStyle w:val="Paragraphedeliste"/>
        <w:numPr>
          <w:ilvl w:val="0"/>
          <w:numId w:val="34"/>
        </w:numPr>
      </w:pPr>
      <w:bookmarkStart w:id="593" w:name="_Ref458066409"/>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bookmarkEnd w:id="593"/>
    </w:p>
    <w:p w14:paraId="0DB00D36" w14:textId="08D3A4C9" w:rsidR="004A5507" w:rsidRPr="00B676F5" w:rsidRDefault="00B676F5" w:rsidP="00B676F5">
      <w:pPr>
        <w:pStyle w:val="Paragraphedeliste"/>
        <w:numPr>
          <w:ilvl w:val="0"/>
          <w:numId w:val="34"/>
        </w:numPr>
        <w:rPr>
          <w:lang w:val="en-CA"/>
        </w:rPr>
      </w:pPr>
      <w:bookmarkStart w:id="594" w:name="_Ref458066542"/>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bookmarkEnd w:id="594"/>
    </w:p>
    <w:p w14:paraId="6058F974" w14:textId="642BAB54" w:rsidR="00B676F5" w:rsidRPr="00B676F5" w:rsidRDefault="00EA6BB5" w:rsidP="00B676F5">
      <w:pPr>
        <w:pStyle w:val="Paragraphedeliste"/>
        <w:numPr>
          <w:ilvl w:val="0"/>
          <w:numId w:val="34"/>
        </w:numPr>
        <w:rPr>
          <w:lang w:val="en-CA"/>
        </w:rPr>
      </w:pPr>
      <w:bookmarkStart w:id="595" w:name="_Ref458066747"/>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bookmarkEnd w:id="595"/>
    </w:p>
    <w:p w14:paraId="301F9BE9" w14:textId="16F8F9A5" w:rsidR="000A6EE8" w:rsidRPr="00B676F5" w:rsidRDefault="00AC23CF" w:rsidP="00B676F5">
      <w:pPr>
        <w:pStyle w:val="Paragraphedeliste"/>
        <w:numPr>
          <w:ilvl w:val="0"/>
          <w:numId w:val="34"/>
        </w:numPr>
        <w:rPr>
          <w:lang w:val="en-CA"/>
        </w:rPr>
      </w:pPr>
      <w:bookmarkStart w:id="596" w:name="_Ref458066719"/>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bookmarkEnd w:id="596"/>
    </w:p>
    <w:p w14:paraId="7B058887" w14:textId="3BDEB5FE" w:rsidR="00F20F81" w:rsidRPr="00B676F5" w:rsidRDefault="000A6EE8" w:rsidP="00B676F5">
      <w:pPr>
        <w:pStyle w:val="Paragraphedeliste"/>
        <w:numPr>
          <w:ilvl w:val="0"/>
          <w:numId w:val="34"/>
        </w:numPr>
        <w:rPr>
          <w:lang w:val="en-CA"/>
        </w:rPr>
      </w:pPr>
      <w:bookmarkStart w:id="597" w:name="_Ref458066721"/>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bookmarkEnd w:id="597"/>
    </w:p>
    <w:p w14:paraId="55C3EC29" w14:textId="7B791D1B" w:rsidR="000A6EE8" w:rsidRPr="00B676F5" w:rsidRDefault="000A6EE8" w:rsidP="00B676F5">
      <w:pPr>
        <w:pStyle w:val="Paragraphedeliste"/>
        <w:numPr>
          <w:ilvl w:val="0"/>
          <w:numId w:val="34"/>
        </w:numPr>
        <w:rPr>
          <w:lang w:val="en-CA"/>
        </w:rPr>
      </w:pPr>
      <w:bookmarkStart w:id="598" w:name="_Ref458066806"/>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bookmarkEnd w:id="598"/>
    </w:p>
    <w:p w14:paraId="5D372C8C" w14:textId="5A8AB8A8" w:rsidR="006C3FF2" w:rsidRPr="00023F00" w:rsidRDefault="006C3FF2" w:rsidP="00B676F5">
      <w:pPr>
        <w:pStyle w:val="Paragraphedeliste"/>
        <w:numPr>
          <w:ilvl w:val="0"/>
          <w:numId w:val="34"/>
        </w:numPr>
        <w:rPr>
          <w:rStyle w:val="Lienhypertexte"/>
          <w:color w:val="auto"/>
          <w:u w:val="none"/>
          <w:lang w:val="en-CA"/>
        </w:rPr>
      </w:pPr>
      <w:bookmarkStart w:id="599" w:name="_Ref458065145"/>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1" w:history="1">
        <w:r w:rsidRPr="00B676F5">
          <w:rPr>
            <w:rStyle w:val="Lienhypertexte"/>
            <w:lang w:val="en-AU"/>
          </w:rPr>
          <w:t>http://inspire.jrc.ec.europa.eu/documents/Data_Specifications/INSPIRE_DataSpecification_GE_v3.0.pdf</w:t>
        </w:r>
      </w:hyperlink>
      <w:bookmarkEnd w:id="599"/>
    </w:p>
    <w:p w14:paraId="2CAE9901" w14:textId="2E6D7B6B" w:rsidR="00023F00" w:rsidRPr="00B676F5" w:rsidRDefault="00023F00" w:rsidP="00B676F5">
      <w:pPr>
        <w:pStyle w:val="Paragraphedeliste"/>
        <w:numPr>
          <w:ilvl w:val="0"/>
          <w:numId w:val="34"/>
        </w:numPr>
        <w:rPr>
          <w:lang w:val="en-CA"/>
        </w:rPr>
      </w:pPr>
      <w:bookmarkStart w:id="600" w:name="_Ref458065834"/>
      <w:r>
        <w:t>ISSC (International Subcommission on Stratigraphic Classification) of IUGS International Commission on Stratigraphy, International stratigraphic guide (2d edition, Amos Salvador, ed.): Trondheim, Norway, International Union of Geological Sciences, and Boulder, Colorado, Geological Society of America (1994)</w:t>
      </w:r>
      <w:bookmarkEnd w:id="600"/>
    </w:p>
    <w:p w14:paraId="0108A78C" w14:textId="118D9C79" w:rsidR="000A6EE8" w:rsidRDefault="00A62891" w:rsidP="00B676F5">
      <w:pPr>
        <w:pStyle w:val="Paragraphedeliste"/>
        <w:numPr>
          <w:ilvl w:val="0"/>
          <w:numId w:val="34"/>
        </w:numPr>
        <w:rPr>
          <w:lang w:val="en-CA"/>
        </w:rPr>
      </w:pPr>
      <w:bookmarkStart w:id="601" w:name="_Ref458066676"/>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bookmarkEnd w:id="601"/>
    </w:p>
    <w:p w14:paraId="77542FBF" w14:textId="5414DE0E" w:rsidR="007C615B" w:rsidRDefault="00C8182D" w:rsidP="007C615B">
      <w:pPr>
        <w:pStyle w:val="Paragraphedeliste"/>
        <w:numPr>
          <w:ilvl w:val="0"/>
          <w:numId w:val="34"/>
        </w:numPr>
        <w:rPr>
          <w:lang w:val="en-CA"/>
        </w:rPr>
      </w:pPr>
      <w:bookmarkStart w:id="602" w:name="_Ref458066089"/>
      <w:r>
        <w:rPr>
          <w:lang w:val="en-CA"/>
        </w:rPr>
        <w:t>Munsell soil color charts</w:t>
      </w:r>
      <w:r w:rsidR="007C615B" w:rsidRPr="007C615B">
        <w:rPr>
          <w:lang w:val="en-CA"/>
        </w:rPr>
        <w:t xml:space="preserve"> (Munsell Color: New Windsor, NY) Passey HB, Hugie VK, Williams EW, Ball DE (1994)</w:t>
      </w:r>
      <w:bookmarkEnd w:id="602"/>
    </w:p>
    <w:p w14:paraId="45EE3B6D" w14:textId="4C6C6AA3" w:rsidR="000A6EE8" w:rsidRDefault="00A62891" w:rsidP="00B676F5">
      <w:pPr>
        <w:pStyle w:val="Paragraphedeliste"/>
        <w:numPr>
          <w:ilvl w:val="0"/>
          <w:numId w:val="34"/>
        </w:numPr>
        <w:rPr>
          <w:lang w:val="en-CA"/>
        </w:rPr>
      </w:pPr>
      <w:bookmarkStart w:id="603" w:name="_Ref458064875"/>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2" w:history="1">
        <w:r w:rsidR="003D7505" w:rsidRPr="00B676F5">
          <w:rPr>
            <w:rStyle w:val="Lienhypertexte"/>
            <w:lang w:val="en-CA"/>
          </w:rPr>
          <w:t>http://pubs.usgs.gov/of/2004/1334/2004-1334.pdf</w:t>
        </w:r>
      </w:hyperlink>
      <w:r w:rsidR="003C54F8" w:rsidRPr="00B676F5">
        <w:rPr>
          <w:lang w:val="en-CA"/>
        </w:rPr>
        <w:t>&gt;</w:t>
      </w:r>
      <w:bookmarkEnd w:id="603"/>
    </w:p>
    <w:p w14:paraId="572D819E" w14:textId="095197D3" w:rsidR="00424648" w:rsidRPr="00424648" w:rsidRDefault="00424648" w:rsidP="00424648">
      <w:pPr>
        <w:pStyle w:val="Paragraphedeliste"/>
        <w:numPr>
          <w:ilvl w:val="0"/>
          <w:numId w:val="34"/>
        </w:numPr>
        <w:rPr>
          <w:lang w:val="en-CA"/>
        </w:rPr>
      </w:pPr>
      <w:bookmarkStart w:id="604" w:name="_Ref458066370"/>
      <w:r>
        <w:rPr>
          <w:lang w:val="en-CA"/>
        </w:rPr>
        <w:t xml:space="preserve">NADM Science-language Technical Team, </w:t>
      </w:r>
      <w:hyperlink r:id="rId163" w:history="1">
        <w:r w:rsidRPr="008D6769">
          <w:rPr>
            <w:rStyle w:val="Lienhypertexte"/>
            <w:lang w:val="en-CA"/>
          </w:rPr>
          <w:t>http://ngmdb.usgs.gov/www-nadm/sltt/products.html</w:t>
        </w:r>
      </w:hyperlink>
      <w:r>
        <w:rPr>
          <w:lang w:val="en-CA"/>
        </w:rPr>
        <w:t xml:space="preserve"> (2004)</w:t>
      </w:r>
      <w:bookmarkEnd w:id="604"/>
    </w:p>
    <w:p w14:paraId="2DE5F2DD" w14:textId="69A2D469" w:rsidR="000C3A85" w:rsidRPr="00B676F5" w:rsidRDefault="000C3A85" w:rsidP="00B676F5">
      <w:pPr>
        <w:pStyle w:val="Paragraphedeliste"/>
        <w:numPr>
          <w:ilvl w:val="0"/>
          <w:numId w:val="34"/>
        </w:numPr>
        <w:rPr>
          <w:lang w:val="en-CA"/>
        </w:rPr>
      </w:pPr>
      <w:bookmarkStart w:id="605" w:name="_Ref458065542"/>
      <w:r>
        <w:rPr>
          <w:lang w:val="en-CA"/>
        </w:rPr>
        <w:t>North American Commission of Stratigraphic Nomenclature (NACSN), North American Stratigraphic Code: American Association of Petroleum Geologists Bulletin, 89, 11, 1547-1591 (2005)</w:t>
      </w:r>
      <w:bookmarkEnd w:id="605"/>
    </w:p>
    <w:p w14:paraId="60B32082" w14:textId="45605A88" w:rsidR="004A04F6" w:rsidRPr="00B676F5" w:rsidRDefault="00A62891" w:rsidP="00B676F5">
      <w:pPr>
        <w:pStyle w:val="Paragraphedeliste"/>
        <w:numPr>
          <w:ilvl w:val="0"/>
          <w:numId w:val="34"/>
        </w:numPr>
        <w:rPr>
          <w:lang w:val="en-CA"/>
        </w:rPr>
      </w:pPr>
      <w:bookmarkStart w:id="606" w:name="_Ref458066762"/>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bookmarkEnd w:id="606"/>
    </w:p>
    <w:p w14:paraId="4B1BE626" w14:textId="7850419D" w:rsidR="00681BCD" w:rsidRDefault="00681BCD" w:rsidP="00B676F5">
      <w:pPr>
        <w:pStyle w:val="Paragraphedeliste"/>
        <w:numPr>
          <w:ilvl w:val="0"/>
          <w:numId w:val="34"/>
        </w:numPr>
      </w:pPr>
      <w:bookmarkStart w:id="607" w:name="_Ref458066644"/>
      <w:r>
        <w:lastRenderedPageBreak/>
        <w:t>Sneed E.D, Folk R.L.. Pebbles in the lower Colorado River, Texas, a study of particle morphoge</w:t>
      </w:r>
      <w:r w:rsidR="00A62891">
        <w:t>nesis. Journal of Geology 66(2),</w:t>
      </w:r>
      <w:r>
        <w:t xml:space="preserve"> 114–150</w:t>
      </w:r>
      <w:r w:rsidR="00A62891">
        <w:t>, (1958)</w:t>
      </w:r>
      <w:bookmarkEnd w:id="607"/>
    </w:p>
    <w:p w14:paraId="1E53A14D" w14:textId="4DE2AD80" w:rsidR="00F20F81" w:rsidRPr="00B676F5" w:rsidRDefault="00A62891" w:rsidP="00B676F5">
      <w:pPr>
        <w:pStyle w:val="Paragraphedeliste"/>
        <w:numPr>
          <w:ilvl w:val="0"/>
          <w:numId w:val="34"/>
        </w:numPr>
        <w:rPr>
          <w:lang w:val="en-CA"/>
        </w:rPr>
      </w:pPr>
      <w:bookmarkStart w:id="608" w:name="_Ref458066140"/>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bookmarkEnd w:id="608"/>
    </w:p>
    <w:p w14:paraId="33459CDA" w14:textId="5A05971B" w:rsidR="003968C9" w:rsidRPr="00B676F5" w:rsidRDefault="003968C9" w:rsidP="00B676F5">
      <w:pPr>
        <w:pStyle w:val="Paragraphedeliste"/>
        <w:numPr>
          <w:ilvl w:val="0"/>
          <w:numId w:val="34"/>
        </w:numPr>
        <w:rPr>
          <w:color w:val="1F1E1F"/>
        </w:rPr>
      </w:pPr>
      <w:bookmarkStart w:id="609" w:name="_Ref458067157"/>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4" w:history="1">
        <w:r w:rsidRPr="006C3FF2">
          <w:rPr>
            <w:rStyle w:val="Lienhypertexte"/>
          </w:rPr>
          <w:t>http://www.geologicacarpathica.com/GeolCarp_Vol56_No3_273_284.html</w:t>
        </w:r>
      </w:hyperlink>
      <w:r w:rsidRPr="00B676F5">
        <w:rPr>
          <w:color w:val="1F1E1F"/>
        </w:rPr>
        <w:t>&gt;</w:t>
      </w:r>
      <w:bookmarkEnd w:id="609"/>
      <w:r w:rsidRPr="00B676F5">
        <w:rPr>
          <w:color w:val="1F1E1F"/>
        </w:rPr>
        <w:t xml:space="preserve"> </w:t>
      </w:r>
    </w:p>
    <w:p w14:paraId="47400B5A" w14:textId="5C9FEDFA" w:rsidR="004A04F6" w:rsidRPr="00B676F5" w:rsidRDefault="004A04F6" w:rsidP="00B676F5">
      <w:pPr>
        <w:pStyle w:val="Paragraphedeliste"/>
        <w:numPr>
          <w:ilvl w:val="0"/>
          <w:numId w:val="34"/>
        </w:numPr>
        <w:rPr>
          <w:lang w:val="en-CA"/>
        </w:rPr>
      </w:pPr>
      <w:bookmarkStart w:id="610" w:name="_Ref458066787"/>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bookmarkEnd w:id="610"/>
    </w:p>
    <w:p w14:paraId="22AF632D" w14:textId="344519DA" w:rsidR="000A6EE8" w:rsidRPr="00B676F5" w:rsidRDefault="00A62891" w:rsidP="00B676F5">
      <w:pPr>
        <w:pStyle w:val="Paragraphedeliste"/>
        <w:numPr>
          <w:ilvl w:val="0"/>
          <w:numId w:val="34"/>
        </w:numPr>
        <w:rPr>
          <w:lang w:val="en-CA"/>
        </w:rPr>
      </w:pPr>
      <w:bookmarkStart w:id="611" w:name="_Ref458066166"/>
      <w:r>
        <w:rPr>
          <w:lang w:val="en-CA"/>
        </w:rPr>
        <w:t>v</w:t>
      </w:r>
      <w:r w:rsidR="000A6EE8" w:rsidRPr="00B676F5">
        <w:rPr>
          <w:lang w:val="en-CA"/>
        </w:rPr>
        <w:t>an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bookmarkEnd w:id="611"/>
    </w:p>
    <w:p w14:paraId="5F21EA29" w14:textId="7EB40070" w:rsidR="00C01850" w:rsidRPr="00B676F5" w:rsidRDefault="001111B0" w:rsidP="00B676F5">
      <w:pPr>
        <w:pStyle w:val="Paragraphedeliste"/>
        <w:numPr>
          <w:ilvl w:val="0"/>
          <w:numId w:val="34"/>
        </w:numPr>
        <w:rPr>
          <w:lang w:val="en-CA"/>
        </w:rPr>
      </w:pPr>
      <w:bookmarkStart w:id="612" w:name="_Ref458067225"/>
      <w:commentRangeStart w:id="613"/>
      <w:r w:rsidRPr="00B676F5">
        <w:rPr>
          <w:lang w:val="en-CA"/>
        </w:rPr>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r w:rsidRPr="00B676F5">
        <w:rPr>
          <w:lang w:val="en-CA"/>
        </w:rPr>
        <w:t>MOLES-v3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613"/>
      <w:r w:rsidR="00A62891">
        <w:rPr>
          <w:rStyle w:val="Marquedecommentaire"/>
        </w:rPr>
        <w:commentReference w:id="613"/>
      </w:r>
      <w:bookmarkEnd w:id="612"/>
    </w:p>
    <w:p w14:paraId="34AA78F2" w14:textId="57E3E39D" w:rsidR="006C3FF2" w:rsidRDefault="00A62891" w:rsidP="00B676F5">
      <w:pPr>
        <w:pStyle w:val="Paragraphedeliste"/>
        <w:numPr>
          <w:ilvl w:val="0"/>
          <w:numId w:val="34"/>
        </w:numPr>
      </w:pPr>
      <w:bookmarkStart w:id="614" w:name="_Ref458066679"/>
      <w:r>
        <w:t>Wadell, H.:</w:t>
      </w:r>
      <w:r w:rsidR="006C3FF2">
        <w:t xml:space="preserve"> Volume, shape, and roundness of rock particle</w:t>
      </w:r>
      <w:r>
        <w:t>s. Journal of Geology 40 (1932)</w:t>
      </w:r>
      <w:bookmarkEnd w:id="614"/>
    </w:p>
    <w:p w14:paraId="001A4034" w14:textId="7180E640" w:rsidR="005D5B95" w:rsidRPr="006C3FF2" w:rsidRDefault="005D5B95" w:rsidP="00B676F5">
      <w:pPr>
        <w:pStyle w:val="Paragraphedeliste"/>
        <w:numPr>
          <w:ilvl w:val="0"/>
          <w:numId w:val="34"/>
        </w:numPr>
      </w:pPr>
      <w:bookmarkStart w:id="615" w:name="_Ref458067102"/>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5" w:history="1">
        <w:r w:rsidR="006C3FF2" w:rsidRPr="00B676F5">
          <w:rPr>
            <w:rStyle w:val="Lienhypertexte"/>
            <w:lang w:val="en-CA"/>
          </w:rPr>
          <w:t>http://precambrian.stratigraphy.org/Walsh_et_al_2004.pdf</w:t>
        </w:r>
      </w:hyperlink>
      <w:r w:rsidR="006C3FF2" w:rsidRPr="00B676F5">
        <w:rPr>
          <w:rStyle w:val="Lienhypertexte"/>
          <w:lang w:val="en-CA"/>
        </w:rPr>
        <w:t>&gt;</w:t>
      </w:r>
      <w:bookmarkEnd w:id="615"/>
    </w:p>
    <w:p w14:paraId="1723E3C4" w14:textId="534847D8" w:rsidR="00E32A61" w:rsidRPr="00B676F5" w:rsidRDefault="00A62891" w:rsidP="00B676F5">
      <w:pPr>
        <w:pStyle w:val="Paragraphedeliste"/>
        <w:numPr>
          <w:ilvl w:val="0"/>
          <w:numId w:val="34"/>
        </w:numPr>
        <w:rPr>
          <w:lang w:val="en-CA"/>
        </w:rPr>
      </w:pPr>
      <w:bookmarkStart w:id="616" w:name="_Ref458066647"/>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616"/>
    </w:p>
    <w:sectPr w:rsidR="00E32A61" w:rsidRPr="00B676F5" w:rsidSect="00F27D5A">
      <w:footerReference w:type="default" r:id="rId16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7" w:author="Boisvert, Eric" w:date="2016-08-03T12:31:00Z" w:initials="BE">
    <w:p w14:paraId="0869B0D9" w14:textId="4604046E" w:rsidR="00AC02F9" w:rsidRDefault="00AC02F9">
      <w:pPr>
        <w:pStyle w:val="Commentaire"/>
      </w:pPr>
      <w:r>
        <w:rPr>
          <w:rStyle w:val="Marquedecommentaire"/>
        </w:rPr>
        <w:annotationRef/>
      </w:r>
      <w:r>
        <w:t>I had to rework this one because I realized that DescriptionPurpose was not following the URI thing.</w:t>
      </w:r>
    </w:p>
  </w:comment>
  <w:comment w:id="518" w:author="Boisvert, Eric" w:date="2016-08-03T12:58:00Z" w:initials="BE">
    <w:p w14:paraId="5B375164" w14:textId="461DEFAE" w:rsidR="00AC02F9" w:rsidRDefault="00AC02F9">
      <w:pPr>
        <w:pStyle w:val="Commentaire"/>
      </w:pPr>
      <w:r>
        <w:rPr>
          <w:rStyle w:val="Marquedecommentaire"/>
        </w:rPr>
        <w:annotationRef/>
      </w:r>
      <w:r>
        <w:t>Note: It does not implement GeoSciML core, but Conceptual.  It could not implement several of the core rules.</w:t>
      </w:r>
    </w:p>
  </w:comment>
  <w:comment w:id="530" w:author="SSO Standard Desktop" w:date="2016-07-31T18:25:00Z" w:initials="SSD">
    <w:p w14:paraId="26958D8B" w14:textId="59535217" w:rsidR="00AC02F9" w:rsidRDefault="00AC02F9">
      <w:pPr>
        <w:pStyle w:val="Commentaire"/>
      </w:pPr>
      <w:r>
        <w:rPr>
          <w:rStyle w:val="Marquedecommentaire"/>
        </w:rPr>
        <w:annotationRef/>
      </w:r>
      <w:r>
        <w:t>Is it ?</w:t>
      </w:r>
    </w:p>
  </w:comment>
  <w:comment w:id="590" w:author="Boisvert, Eric" w:date="2016-08-05T09:51:00Z" w:initials="BE">
    <w:p w14:paraId="46DCA5AF" w14:textId="132FFB21" w:rsidR="00FD6C86" w:rsidRDefault="00FD6C86">
      <w:pPr>
        <w:pStyle w:val="Commentaire"/>
      </w:pPr>
      <w:r>
        <w:rPr>
          <w:rStyle w:val="Marquedecommentaire"/>
        </w:rPr>
        <w:annotationRef/>
      </w:r>
      <w:r>
        <w:t>This is the r bit (eg: 16-008r1) after the OGC #.  Not sure if we are are 1 or 2.  I assume first OAB submission was r1 and this is r2</w:t>
      </w:r>
      <w:r w:rsidR="000207F9">
        <w:t xml:space="preserve"> (update the presentation page ?)</w:t>
      </w:r>
    </w:p>
  </w:comment>
  <w:comment w:id="613" w:author="Boisvert, Eric" w:date="2016-08-02T12:41:00Z" w:initials="BE">
    <w:p w14:paraId="5A81C6F1" w14:textId="12406BE3" w:rsidR="00AC02F9" w:rsidRDefault="00AC02F9">
      <w:pPr>
        <w:pStyle w:val="Commentaire"/>
      </w:pPr>
      <w:r>
        <w:rPr>
          <w:rStyle w:val="Marquedecommentaire"/>
        </w:rPr>
        <w:annotationRef/>
      </w:r>
      <w:r>
        <w:t>Is it 2009 or 2010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54727" w14:textId="77777777" w:rsidR="006214BC" w:rsidRDefault="006214BC">
      <w:pPr>
        <w:spacing w:after="0"/>
      </w:pPr>
      <w:r>
        <w:separator/>
      </w:r>
    </w:p>
  </w:endnote>
  <w:endnote w:type="continuationSeparator" w:id="0">
    <w:p w14:paraId="744490B5" w14:textId="77777777" w:rsidR="006214BC" w:rsidRDefault="006214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AC02F9" w:rsidRDefault="00AC02F9">
    <w:pPr>
      <w:pStyle w:val="Pieddepage"/>
      <w:jc w:val="center"/>
    </w:pPr>
    <w:r>
      <w:fldChar w:fldCharType="begin"/>
    </w:r>
    <w:r>
      <w:instrText xml:space="preserve"> PAGE   \* MERGEFORMAT </w:instrText>
    </w:r>
    <w:r>
      <w:fldChar w:fldCharType="separate"/>
    </w:r>
    <w:r w:rsidR="00AF19B7">
      <w:rPr>
        <w:noProof/>
      </w:rPr>
      <w:t>218</w:t>
    </w:r>
    <w:r>
      <w:rPr>
        <w:noProof/>
      </w:rPr>
      <w:fldChar w:fldCharType="end"/>
    </w:r>
  </w:p>
  <w:p w14:paraId="5299F2EC" w14:textId="6ACF2E1F" w:rsidR="00AC02F9" w:rsidRPr="0079517D" w:rsidRDefault="00AC02F9"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D17D9F" w14:textId="77777777" w:rsidR="006214BC" w:rsidRDefault="006214BC">
      <w:pPr>
        <w:spacing w:after="0"/>
      </w:pPr>
      <w:r>
        <w:separator/>
      </w:r>
    </w:p>
  </w:footnote>
  <w:footnote w:type="continuationSeparator" w:id="0">
    <w:p w14:paraId="187E5CE5" w14:textId="77777777" w:rsidR="006214BC" w:rsidRDefault="006214BC">
      <w:pPr>
        <w:spacing w:after="0"/>
      </w:pPr>
      <w:r>
        <w:continuationSeparator/>
      </w:r>
    </w:p>
  </w:footnote>
  <w:footnote w:id="1">
    <w:p w14:paraId="015C3D42" w14:textId="77777777" w:rsidR="00AC02F9" w:rsidRDefault="00AC02F9">
      <w:pPr>
        <w:pStyle w:val="Notedebasdepage"/>
      </w:pPr>
      <w:r>
        <w:footnoteRef/>
      </w:r>
      <w:r>
        <w:t xml:space="preserve"> </w:t>
      </w:r>
      <w:hyperlink r:id="rId1" w:history="1">
        <w:r>
          <w:rPr>
            <w:rStyle w:val="Lienhypertexte"/>
          </w:rPr>
          <w:t>www.opengeospatial.org/cite</w:t>
        </w:r>
      </w:hyperlink>
      <w:r>
        <w:t xml:space="preserve"> </w:t>
      </w:r>
    </w:p>
  </w:footnote>
  <w:footnote w:id="2">
    <w:p w14:paraId="5FE713CD" w14:textId="7D3BA1BA" w:rsidR="00AC02F9" w:rsidRPr="00674005" w:rsidRDefault="00AC02F9">
      <w:pPr>
        <w:pStyle w:val="Notedebasdepage"/>
        <w:rPr>
          <w:lang w:val="en-CA"/>
        </w:rPr>
      </w:pPr>
      <w:r>
        <w:rPr>
          <w:rStyle w:val="Appelnotedebasdep"/>
        </w:rPr>
        <w:footnoteRef/>
      </w:r>
      <w:r>
        <w:t xml:space="preserve"> </w:t>
      </w:r>
      <w:hyperlink r:id="rId2" w:history="1">
        <w:r w:rsidRPr="00A634B6">
          <w:rPr>
            <w:rStyle w:val="Lienhypertexte"/>
          </w:rPr>
          <w:t>https://www.w3.org/2001/tag/doc/httpRange-14/2007-05-31/HttpRange-14</w:t>
        </w:r>
      </w:hyperlink>
      <w:r>
        <w:t xml:space="preserve"> Clause 2</w:t>
      </w:r>
    </w:p>
  </w:footnote>
  <w:footnote w:id="3">
    <w:p w14:paraId="3254F8DB" w14:textId="76AC5ABD" w:rsidR="00AC02F9" w:rsidRPr="006F2ACD" w:rsidRDefault="00AC02F9" w:rsidP="00657E64">
      <w:pPr>
        <w:pStyle w:val="Notedebasdepage"/>
        <w:rPr>
          <w:lang w:val="en-CA"/>
        </w:rPr>
      </w:pPr>
      <w:r>
        <w:rPr>
          <w:rStyle w:val="Appelnotedebasdep"/>
        </w:rPr>
        <w:footnoteRef/>
      </w:r>
      <w:r>
        <w:t xml:space="preserve"> </w:t>
      </w:r>
      <w:r w:rsidRPr="00DC32F6">
        <w:rPr>
          <w:rStyle w:val="Entity"/>
        </w:rPr>
        <w:t>SWE RealPair</w:t>
      </w:r>
      <w:r>
        <w:rPr>
          <w:lang w:val="en-CA"/>
        </w:rPr>
        <w:t xml:space="preserve"> is encoded as space delimited lists (</w:t>
      </w:r>
      <w:r w:rsidRPr="00DC32F6">
        <w:rPr>
          <w:rStyle w:val="xmlChar"/>
        </w:rPr>
        <w:t>&lt;swe:value&gt;10 300&lt;/swe:value&gt;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string-before(swe:value,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7F9"/>
    <w:rsid w:val="000209D6"/>
    <w:rsid w:val="00020BE9"/>
    <w:rsid w:val="00023F00"/>
    <w:rsid w:val="00024B9A"/>
    <w:rsid w:val="0002555A"/>
    <w:rsid w:val="00026A2F"/>
    <w:rsid w:val="0002750B"/>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3A85"/>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22F"/>
    <w:rsid w:val="001123AF"/>
    <w:rsid w:val="00112EA6"/>
    <w:rsid w:val="001133B5"/>
    <w:rsid w:val="00113872"/>
    <w:rsid w:val="00114CF0"/>
    <w:rsid w:val="001150E2"/>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4AB"/>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8E4"/>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3322"/>
    <w:rsid w:val="00344CE7"/>
    <w:rsid w:val="0034517D"/>
    <w:rsid w:val="0034572C"/>
    <w:rsid w:val="00345D65"/>
    <w:rsid w:val="00347A75"/>
    <w:rsid w:val="00353645"/>
    <w:rsid w:val="00353E0B"/>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4648"/>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03F4"/>
    <w:rsid w:val="0056286F"/>
    <w:rsid w:val="0056591F"/>
    <w:rsid w:val="005660F2"/>
    <w:rsid w:val="0056717B"/>
    <w:rsid w:val="005679BA"/>
    <w:rsid w:val="00573AD2"/>
    <w:rsid w:val="0057403B"/>
    <w:rsid w:val="0057428A"/>
    <w:rsid w:val="00577E74"/>
    <w:rsid w:val="005802CB"/>
    <w:rsid w:val="005820FF"/>
    <w:rsid w:val="0058466D"/>
    <w:rsid w:val="00585E84"/>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0F6A"/>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4BC"/>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0CF9"/>
    <w:rsid w:val="00681747"/>
    <w:rsid w:val="00681BCD"/>
    <w:rsid w:val="0068203A"/>
    <w:rsid w:val="0068258B"/>
    <w:rsid w:val="0068411B"/>
    <w:rsid w:val="006844F1"/>
    <w:rsid w:val="00684C85"/>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1CD"/>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15B"/>
    <w:rsid w:val="007C69FE"/>
    <w:rsid w:val="007D01E7"/>
    <w:rsid w:val="007D03CF"/>
    <w:rsid w:val="007D0BE0"/>
    <w:rsid w:val="007D2867"/>
    <w:rsid w:val="007D4D67"/>
    <w:rsid w:val="007D6F81"/>
    <w:rsid w:val="007E0D8B"/>
    <w:rsid w:val="007E2C10"/>
    <w:rsid w:val="007E59BE"/>
    <w:rsid w:val="007E67EB"/>
    <w:rsid w:val="007E7F7B"/>
    <w:rsid w:val="007F03F0"/>
    <w:rsid w:val="007F062E"/>
    <w:rsid w:val="007F0841"/>
    <w:rsid w:val="007F17CE"/>
    <w:rsid w:val="007F26AE"/>
    <w:rsid w:val="007F63DD"/>
    <w:rsid w:val="007F6680"/>
    <w:rsid w:val="007F7DE0"/>
    <w:rsid w:val="008009B1"/>
    <w:rsid w:val="00800C11"/>
    <w:rsid w:val="008023AC"/>
    <w:rsid w:val="008037F7"/>
    <w:rsid w:val="0080448F"/>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483"/>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6350"/>
    <w:rsid w:val="00906BF5"/>
    <w:rsid w:val="00911F72"/>
    <w:rsid w:val="009146E4"/>
    <w:rsid w:val="009248F6"/>
    <w:rsid w:val="00924939"/>
    <w:rsid w:val="00926101"/>
    <w:rsid w:val="00932216"/>
    <w:rsid w:val="009328CD"/>
    <w:rsid w:val="00934665"/>
    <w:rsid w:val="00934F22"/>
    <w:rsid w:val="00935765"/>
    <w:rsid w:val="00935ECA"/>
    <w:rsid w:val="009367C4"/>
    <w:rsid w:val="009367D1"/>
    <w:rsid w:val="009412CB"/>
    <w:rsid w:val="009459BF"/>
    <w:rsid w:val="00946727"/>
    <w:rsid w:val="0095264C"/>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56DD"/>
    <w:rsid w:val="00A37EDC"/>
    <w:rsid w:val="00A401F2"/>
    <w:rsid w:val="00A41036"/>
    <w:rsid w:val="00A41623"/>
    <w:rsid w:val="00A41BE8"/>
    <w:rsid w:val="00A42248"/>
    <w:rsid w:val="00A43288"/>
    <w:rsid w:val="00A44A07"/>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02F9"/>
    <w:rsid w:val="00AC23CF"/>
    <w:rsid w:val="00AC2E40"/>
    <w:rsid w:val="00AC3B61"/>
    <w:rsid w:val="00AC496E"/>
    <w:rsid w:val="00AC5088"/>
    <w:rsid w:val="00AD16D5"/>
    <w:rsid w:val="00AD3B07"/>
    <w:rsid w:val="00AD44BE"/>
    <w:rsid w:val="00AD7448"/>
    <w:rsid w:val="00AD7649"/>
    <w:rsid w:val="00AE0777"/>
    <w:rsid w:val="00AE357E"/>
    <w:rsid w:val="00AE3B9C"/>
    <w:rsid w:val="00AE504B"/>
    <w:rsid w:val="00AE53C0"/>
    <w:rsid w:val="00AE59F3"/>
    <w:rsid w:val="00AE70BC"/>
    <w:rsid w:val="00AE70CD"/>
    <w:rsid w:val="00AE77BC"/>
    <w:rsid w:val="00AF0657"/>
    <w:rsid w:val="00AF19B7"/>
    <w:rsid w:val="00AF3FC1"/>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676F5"/>
    <w:rsid w:val="00B678D8"/>
    <w:rsid w:val="00B7146B"/>
    <w:rsid w:val="00B770B7"/>
    <w:rsid w:val="00B820B6"/>
    <w:rsid w:val="00B8253A"/>
    <w:rsid w:val="00B8418B"/>
    <w:rsid w:val="00B8606F"/>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74C"/>
    <w:rsid w:val="00C65F2A"/>
    <w:rsid w:val="00C66BD7"/>
    <w:rsid w:val="00C6749A"/>
    <w:rsid w:val="00C6749B"/>
    <w:rsid w:val="00C67B89"/>
    <w:rsid w:val="00C67C22"/>
    <w:rsid w:val="00C70FFE"/>
    <w:rsid w:val="00C71FFD"/>
    <w:rsid w:val="00C74871"/>
    <w:rsid w:val="00C800D0"/>
    <w:rsid w:val="00C80D4B"/>
    <w:rsid w:val="00C8182D"/>
    <w:rsid w:val="00C822F3"/>
    <w:rsid w:val="00C859E9"/>
    <w:rsid w:val="00C9272B"/>
    <w:rsid w:val="00C95407"/>
    <w:rsid w:val="00C9582A"/>
    <w:rsid w:val="00C97318"/>
    <w:rsid w:val="00C9768E"/>
    <w:rsid w:val="00CA3AC5"/>
    <w:rsid w:val="00CA59AF"/>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078BD"/>
    <w:rsid w:val="00D10719"/>
    <w:rsid w:val="00D12552"/>
    <w:rsid w:val="00D14821"/>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1FCD"/>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9799F"/>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C00B9"/>
    <w:rsid w:val="00DC2FB9"/>
    <w:rsid w:val="00DC32F6"/>
    <w:rsid w:val="00DC49C0"/>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41"/>
    <w:rsid w:val="00EA50E7"/>
    <w:rsid w:val="00EA6BB5"/>
    <w:rsid w:val="00EA73D1"/>
    <w:rsid w:val="00EA7BCE"/>
    <w:rsid w:val="00EB059B"/>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770"/>
    <w:rsid w:val="00EE57DF"/>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E82"/>
    <w:rsid w:val="00F85F80"/>
    <w:rsid w:val="00F8603E"/>
    <w:rsid w:val="00F91B65"/>
    <w:rsid w:val="00F92942"/>
    <w:rsid w:val="00F9640E"/>
    <w:rsid w:val="00F96D1E"/>
    <w:rsid w:val="00F97733"/>
    <w:rsid w:val="00FA03D9"/>
    <w:rsid w:val="00FA21EA"/>
    <w:rsid w:val="00FA31AE"/>
    <w:rsid w:val="00FA3C67"/>
    <w:rsid w:val="00FA3D28"/>
    <w:rsid w:val="00FA4FE3"/>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6C86"/>
    <w:rsid w:val="00FD7CA9"/>
    <w:rsid w:val="00FE0219"/>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Policepardfau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8.png"/><Relationship Id="rId21" Type="http://schemas.openxmlformats.org/officeDocument/2006/relationships/image" Target="media/image8.emf"/><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1.emf"/><Relationship Id="rId112" Type="http://schemas.openxmlformats.org/officeDocument/2006/relationships/image" Target="media/image93.emf"/><Relationship Id="rId133" Type="http://schemas.openxmlformats.org/officeDocument/2006/relationships/hyperlink" Target="http://www.opengis.net/gml/3.2" TargetMode="External"/><Relationship Id="rId138" Type="http://schemas.openxmlformats.org/officeDocument/2006/relationships/hyperlink" Target="http://xmlns.geosciml.org/GeoSciML-Extension/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70" Type="http://schemas.microsoft.com/office/2011/relationships/people" Target="people.xml"/><Relationship Id="rId16" Type="http://schemas.openxmlformats.org/officeDocument/2006/relationships/image" Target="media/image4.emf"/><Relationship Id="rId107" Type="http://schemas.openxmlformats.org/officeDocument/2006/relationships/image" Target="media/image88.emf"/><Relationship Id="rId11" Type="http://schemas.openxmlformats.org/officeDocument/2006/relationships/hyperlink" Target="mailto:oliver.raymond@ga.gov.au"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3.emf"/><Relationship Id="rId123" Type="http://schemas.openxmlformats.org/officeDocument/2006/relationships/image" Target="media/image103.png"/><Relationship Id="rId128" Type="http://schemas.openxmlformats.org/officeDocument/2006/relationships/image" Target="media/image108.emf"/><Relationship Id="rId144" Type="http://schemas.openxmlformats.org/officeDocument/2006/relationships/hyperlink" Target="http://www.opengis.net/sampling/2.0" TargetMode="External"/><Relationship Id="rId149" Type="http://schemas.openxmlformats.org/officeDocument/2006/relationships/hyperlink" Target="http://www.w3.org/1999/xlink" TargetMode="External"/><Relationship Id="rId5" Type="http://schemas.openxmlformats.org/officeDocument/2006/relationships/settings" Target="settings.xml"/><Relationship Id="rId90" Type="http://schemas.openxmlformats.org/officeDocument/2006/relationships/image" Target="media/image72.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hyperlink" Target="http://precambrian.stratigraphy.org/Walsh_et_al_2004.pdf" TargetMode="External"/><Relationship Id="rId22" Type="http://schemas.openxmlformats.org/officeDocument/2006/relationships/comments" Target="comments.xml"/><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4.emf"/><Relationship Id="rId118" Type="http://schemas.openxmlformats.org/officeDocument/2006/relationships/hyperlink" Target="http://resource.geosciml.org/classifier/cgi/lithology/" TargetMode="External"/><Relationship Id="rId134" Type="http://schemas.openxmlformats.org/officeDocument/2006/relationships/hyperlink" Target="http://www.opengis.net/gml/3.3/lr" TargetMode="External"/><Relationship Id="rId139" Type="http://schemas.openxmlformats.org/officeDocument/2006/relationships/hyperlink" Target="http://xmlns.geosciml.org/GeologicTim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www.w3.org/TR/xlink11/"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4.png"/><Relationship Id="rId108" Type="http://schemas.openxmlformats.org/officeDocument/2006/relationships/image" Target="media/image89.emf"/><Relationship Id="rId124" Type="http://schemas.openxmlformats.org/officeDocument/2006/relationships/image" Target="media/image104.png"/><Relationship Id="rId129" Type="http://schemas.openxmlformats.org/officeDocument/2006/relationships/hyperlink" Target="http://standards.iso.org/iso/19115/-3/cit/1.0"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3.emf"/><Relationship Id="rId96" Type="http://schemas.openxmlformats.org/officeDocument/2006/relationships/image" Target="media/image77.emf"/><Relationship Id="rId140" Type="http://schemas.openxmlformats.org/officeDocument/2006/relationships/hyperlink" Target="http://xmlns.geosciml.org/LaboratoryAnalysis-Specimen/4.1" TargetMode="External"/><Relationship Id="rId145" Type="http://schemas.openxmlformats.org/officeDocument/2006/relationships/hyperlink" Target="http://www.opengis.net/samplingSpatial/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jpeg"/><Relationship Id="rId127" Type="http://schemas.openxmlformats.org/officeDocument/2006/relationships/image" Target="media/image107.png"/><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102.png"/><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om/2.0" TargetMode="External"/><Relationship Id="rId148" Type="http://schemas.openxmlformats.org/officeDocument/2006/relationships/hyperlink" Target="http://www.opengis.net/wfs/2.0" TargetMode="External"/><Relationship Id="rId151" Type="http://schemas.openxmlformats.org/officeDocument/2006/relationships/hyperlink" Target="http://www.ietf.org/rfc/rfc2616"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www.geologicacarpathica.com/GeolCarp_Vol56_No3_273_284.html"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3.emf"/><Relationship Id="rId109" Type="http://schemas.openxmlformats.org/officeDocument/2006/relationships/image" Target="media/image90.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emf"/><Relationship Id="rId125" Type="http://schemas.openxmlformats.org/officeDocument/2006/relationships/image" Target="media/image105.png"/><Relationship Id="rId141" Type="http://schemas.openxmlformats.org/officeDocument/2006/relationships/hyperlink" Target="http://xmlns.geosciml.org/geosciml-lite/4.1" TargetMode="External"/><Relationship Id="rId146" Type="http://schemas.openxmlformats.org/officeDocument/2006/relationships/hyperlink" Target="http://www.opengis.net/samplingSpecimen/2.0" TargetMode="External"/><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hyperlink" Target="http://www.stratigraphy.org/index.php/ics-chart-timescale" TargetMode="External"/><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49.emf"/><Relationship Id="rId87" Type="http://schemas.openxmlformats.org/officeDocument/2006/relationships/hyperlink" Target="http://www.stratigraphy.org/index.php/ics-chart-timescale" TargetMode="External"/><Relationship Id="rId110" Type="http://schemas.openxmlformats.org/officeDocument/2006/relationships/image" Target="media/image91.emf"/><Relationship Id="rId115" Type="http://schemas.openxmlformats.org/officeDocument/2006/relationships/image" Target="media/image96.emf"/><Relationship Id="rId131" Type="http://schemas.openxmlformats.org/officeDocument/2006/relationships/hyperlink" Target="http://www.isotc211.org/2005/gco" TargetMode="External"/><Relationship Id="rId136" Type="http://schemas.openxmlformats.org/officeDocument/2006/relationships/hyperlink" Target="http://xmlns.geosciml.org/GeoSciML-Basic/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www.ietf.org/rfc/rfc2616/%22%3ehttp://data.geoscience.gov.xx/feature/asc/geologicunit/stratno/25947%3c/gml:identifier" TargetMode="External"/><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6.png"/><Relationship Id="rId147" Type="http://schemas.openxmlformats.org/officeDocument/2006/relationships/hyperlink" Target="http://www.opengis.net/swe/2.0"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5.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image" Target="media/image101.png"/><Relationship Id="rId142" Type="http://schemas.openxmlformats.org/officeDocument/2006/relationships/hyperlink" Target="http://standards.iso.org/iso/19115/-3/mrl/1.0" TargetMode="External"/><Relationship Id="rId163" Type="http://schemas.openxmlformats.org/officeDocument/2006/relationships/hyperlink" Target="http://ngmdb.usgs.gov/www-nadm/sltt/products.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50.emf"/><Relationship Id="rId116" Type="http://schemas.openxmlformats.org/officeDocument/2006/relationships/image" Target="media/image97.emf"/><Relationship Id="rId137" Type="http://schemas.openxmlformats.org/officeDocument/2006/relationships/hyperlink" Target="http://xmlns.geosciml.org/Borehole/4.1" TargetMode="External"/><Relationship Id="rId158" Type="http://schemas.openxmlformats.org/officeDocument/2006/relationships/hyperlink" Target="http://www.geosciml.org" TargetMode="External"/><Relationship Id="rId20" Type="http://schemas.openxmlformats.org/officeDocument/2006/relationships/hyperlink" Target="http://www.opengis.net/spec/waterml/2.0/req/xsd-xml-rules" TargetMode="External"/><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0.emf"/><Relationship Id="rId111" Type="http://schemas.openxmlformats.org/officeDocument/2006/relationships/image" Target="media/image92.emf"/><Relationship Id="rId132" Type="http://schemas.openxmlformats.org/officeDocument/2006/relationships/hyperlink" Target="http://www.isotc211.org/2005/gmd" TargetMode="External"/><Relationship Id="rId153" Type="http://schemas.openxmlformats.org/officeDocument/2006/relationships/hyperlink" Target="http://data.geoscience.gov.xx/feature/asc/geologicunit/stratno/25947"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E9276-73C9-434D-B6A4-CECD11775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557</TotalTime>
  <Pages>248</Pages>
  <Words>46581</Words>
  <Characters>265515</Characters>
  <Application>Microsoft Office Word</Application>
  <DocSecurity>0</DocSecurity>
  <Lines>2212</Lines>
  <Paragraphs>622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311474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41</cp:revision>
  <cp:lastPrinted>2016-06-02T18:06:00Z</cp:lastPrinted>
  <dcterms:created xsi:type="dcterms:W3CDTF">2016-08-02T18:28:00Z</dcterms:created>
  <dcterms:modified xsi:type="dcterms:W3CDTF">2016-08-05T13:59:00Z</dcterms:modified>
</cp:coreProperties>
</file>